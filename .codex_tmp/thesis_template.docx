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E425" w14:textId="77777777" w:rsidR="00B35124" w:rsidRDefault="00B35124">
      <w:pPr>
        <w:adjustRightInd w:val="0"/>
        <w:snapToGrid w:val="0"/>
      </w:pPr>
    </w:p>
    <w:p w14:paraId="21834E6A" w14:textId="77777777" w:rsidR="00B35124" w:rsidRDefault="00B35124">
      <w:pPr>
        <w:adjustRightInd w:val="0"/>
        <w:snapToGrid w:val="0"/>
      </w:pPr>
    </w:p>
    <w:p w14:paraId="4563EC5C" w14:textId="77777777" w:rsidR="00B35124" w:rsidRDefault="00B35124">
      <w:pPr>
        <w:adjustRightInd w:val="0"/>
        <w:snapToGrid w:val="0"/>
      </w:pPr>
    </w:p>
    <w:p w14:paraId="256F5393" w14:textId="77777777" w:rsidR="00B35124" w:rsidRDefault="00000000">
      <w:pPr>
        <w:adjustRightInd w:val="0"/>
        <w:snapToGrid w:val="0"/>
        <w:jc w:val="center"/>
        <w:rPr>
          <w:sz w:val="48"/>
          <w:szCs w:val="48"/>
        </w:rPr>
      </w:pPr>
      <w:r>
        <w:rPr>
          <w:rFonts w:hint="eastAsia"/>
          <w:b/>
          <w:sz w:val="48"/>
          <w:szCs w:val="48"/>
        </w:rPr>
        <w:t>本科毕业论文（</w:t>
      </w:r>
      <w:r>
        <w:rPr>
          <w:b/>
          <w:sz w:val="48"/>
          <w:szCs w:val="48"/>
        </w:rPr>
        <w:t>设计</w:t>
      </w:r>
      <w:r>
        <w:rPr>
          <w:rFonts w:hint="eastAsia"/>
          <w:b/>
          <w:sz w:val="48"/>
          <w:szCs w:val="48"/>
        </w:rPr>
        <w:t>）</w:t>
      </w:r>
    </w:p>
    <w:p w14:paraId="3AE5F330" w14:textId="77777777" w:rsidR="00B35124" w:rsidRDefault="00B35124">
      <w:pPr>
        <w:adjustRightInd w:val="0"/>
        <w:snapToGrid w:val="0"/>
        <w:jc w:val="center"/>
      </w:pPr>
    </w:p>
    <w:p w14:paraId="22AF488A" w14:textId="77777777" w:rsidR="00B35124" w:rsidRDefault="00B35124">
      <w:pPr>
        <w:adjustRightInd w:val="0"/>
        <w:snapToGrid w:val="0"/>
        <w:jc w:val="center"/>
      </w:pPr>
    </w:p>
    <w:p w14:paraId="397E9047" w14:textId="31D51A1B" w:rsidR="00B35124" w:rsidRDefault="009C4F21">
      <w:pPr>
        <w:adjustRightInd w:val="0"/>
        <w:spacing w:before="240"/>
        <w:jc w:val="center"/>
        <w:rPr>
          <w:rFonts w:ascii="黑体" w:eastAsia="黑体"/>
          <w:sz w:val="44"/>
          <w:szCs w:val="44"/>
        </w:rPr>
      </w:pPr>
      <w:r w:rsidRPr="009C4F21">
        <w:rPr>
          <w:rFonts w:ascii="黑体" w:eastAsia="黑体"/>
          <w:sz w:val="44"/>
          <w:szCs w:val="44"/>
        </w:rPr>
        <w:t>面向分布式卫星协作推理的高效通信调度策略研究</w:t>
      </w:r>
    </w:p>
    <w:p w14:paraId="4771CBD5" w14:textId="77777777" w:rsidR="00B35124" w:rsidRDefault="00B35124">
      <w:pPr>
        <w:adjustRightInd w:val="0"/>
        <w:snapToGrid w:val="0"/>
        <w:jc w:val="center"/>
      </w:pPr>
    </w:p>
    <w:p w14:paraId="73A594A0" w14:textId="77777777" w:rsidR="00B35124" w:rsidRDefault="00B35124">
      <w:pPr>
        <w:adjustRightInd w:val="0"/>
        <w:snapToGrid w:val="0"/>
        <w:jc w:val="center"/>
      </w:pPr>
    </w:p>
    <w:p w14:paraId="64C2FA34" w14:textId="77777777" w:rsidR="009C4F21" w:rsidRPr="00881D73" w:rsidRDefault="009C4F21" w:rsidP="009C4F21">
      <w:pPr>
        <w:adjustRightInd w:val="0"/>
        <w:snapToGrid w:val="0"/>
        <w:spacing w:before="240" w:line="300" w:lineRule="auto"/>
        <w:jc w:val="center"/>
        <w:rPr>
          <w:rFonts w:eastAsia="黑体"/>
          <w:b/>
          <w:sz w:val="36"/>
          <w:szCs w:val="36"/>
        </w:rPr>
      </w:pPr>
      <w:r w:rsidRPr="00881D73">
        <w:rPr>
          <w:rFonts w:eastAsia="黑体"/>
          <w:b/>
          <w:sz w:val="36"/>
          <w:szCs w:val="36"/>
        </w:rPr>
        <w:t>RESEARCH ON EFFICIENT COMMUNICATION</w:t>
      </w:r>
      <w:r>
        <w:rPr>
          <w:rFonts w:eastAsia="黑体"/>
          <w:b/>
          <w:sz w:val="36"/>
          <w:szCs w:val="36"/>
        </w:rPr>
        <w:br/>
      </w:r>
      <w:r w:rsidRPr="00881D73">
        <w:rPr>
          <w:rFonts w:eastAsia="黑体"/>
          <w:b/>
          <w:sz w:val="36"/>
          <w:szCs w:val="36"/>
        </w:rPr>
        <w:t xml:space="preserve"> SCHEDULING STRATEG</w:t>
      </w:r>
      <w:r>
        <w:rPr>
          <w:rFonts w:eastAsia="黑体" w:hint="eastAsia"/>
          <w:b/>
          <w:sz w:val="36"/>
          <w:szCs w:val="36"/>
        </w:rPr>
        <w:t>Y</w:t>
      </w:r>
      <w:r w:rsidRPr="00881D73">
        <w:rPr>
          <w:rFonts w:eastAsia="黑体"/>
          <w:b/>
          <w:sz w:val="36"/>
          <w:szCs w:val="36"/>
        </w:rPr>
        <w:t xml:space="preserve"> FOR </w:t>
      </w:r>
      <w:r>
        <w:rPr>
          <w:rFonts w:eastAsia="黑体"/>
          <w:b/>
          <w:sz w:val="36"/>
          <w:szCs w:val="36"/>
        </w:rPr>
        <w:br/>
      </w:r>
      <w:r w:rsidRPr="00881D73">
        <w:rPr>
          <w:rFonts w:eastAsia="黑体"/>
          <w:b/>
          <w:sz w:val="36"/>
          <w:szCs w:val="36"/>
        </w:rPr>
        <w:t>DISTRIBUTED SATELLITE COLLABORATIVE INFERENCE</w:t>
      </w:r>
    </w:p>
    <w:p w14:paraId="696B4AF8" w14:textId="77777777" w:rsidR="00B35124" w:rsidRPr="009C4F21" w:rsidRDefault="00B35124">
      <w:pPr>
        <w:adjustRightInd w:val="0"/>
        <w:snapToGrid w:val="0"/>
        <w:spacing w:before="240" w:line="300" w:lineRule="auto"/>
        <w:jc w:val="center"/>
        <w:rPr>
          <w:rFonts w:eastAsia="黑体"/>
          <w:b/>
          <w:sz w:val="36"/>
          <w:szCs w:val="36"/>
        </w:rPr>
      </w:pPr>
    </w:p>
    <w:p w14:paraId="54280CF8" w14:textId="77777777" w:rsidR="00B35124" w:rsidRDefault="00B35124">
      <w:pPr>
        <w:adjustRightInd w:val="0"/>
        <w:snapToGrid w:val="0"/>
        <w:jc w:val="center"/>
      </w:pPr>
    </w:p>
    <w:p w14:paraId="1F86701F" w14:textId="77777777" w:rsidR="00B35124" w:rsidRDefault="00B35124">
      <w:pPr>
        <w:adjustRightInd w:val="0"/>
        <w:snapToGrid w:val="0"/>
        <w:jc w:val="center"/>
      </w:pPr>
    </w:p>
    <w:p w14:paraId="03880991" w14:textId="77777777" w:rsidR="00B35124" w:rsidRDefault="00B35124">
      <w:pPr>
        <w:adjustRightInd w:val="0"/>
        <w:snapToGrid w:val="0"/>
        <w:jc w:val="center"/>
      </w:pPr>
    </w:p>
    <w:p w14:paraId="14E3AAEA" w14:textId="77777777" w:rsidR="00B35124" w:rsidRDefault="00B35124">
      <w:pPr>
        <w:adjustRightInd w:val="0"/>
        <w:snapToGrid w:val="0"/>
        <w:spacing w:line="300" w:lineRule="auto"/>
        <w:jc w:val="center"/>
        <w:rPr>
          <w:rFonts w:ascii="宋体" w:hAnsi="宋体" w:hint="eastAsia"/>
          <w:b/>
          <w:sz w:val="44"/>
          <w:szCs w:val="44"/>
        </w:rPr>
      </w:pPr>
    </w:p>
    <w:p w14:paraId="7D207F10" w14:textId="060BCAAA" w:rsidR="00B35124" w:rsidRDefault="009C4F21">
      <w:pPr>
        <w:adjustRightInd w:val="0"/>
        <w:snapToGrid w:val="0"/>
        <w:jc w:val="center"/>
        <w:rPr>
          <w:rFonts w:ascii="宋体" w:hAnsi="宋体" w:hint="eastAsia"/>
          <w:b/>
          <w:sz w:val="36"/>
          <w:szCs w:val="36"/>
        </w:rPr>
      </w:pPr>
      <w:r>
        <w:rPr>
          <w:rFonts w:ascii="宋体" w:hAnsi="宋体" w:hint="eastAsia"/>
          <w:b/>
          <w:sz w:val="36"/>
          <w:szCs w:val="36"/>
        </w:rPr>
        <w:t>林瀚洋</w:t>
      </w:r>
    </w:p>
    <w:p w14:paraId="62B78185" w14:textId="77777777" w:rsidR="00B35124" w:rsidRDefault="00B35124">
      <w:pPr>
        <w:adjustRightInd w:val="0"/>
        <w:snapToGrid w:val="0"/>
        <w:jc w:val="center"/>
      </w:pPr>
    </w:p>
    <w:p w14:paraId="34F0BD22" w14:textId="77777777" w:rsidR="00B35124" w:rsidRDefault="00B35124">
      <w:pPr>
        <w:adjustRightInd w:val="0"/>
        <w:snapToGrid w:val="0"/>
        <w:jc w:val="center"/>
      </w:pPr>
    </w:p>
    <w:p w14:paraId="129497D2" w14:textId="77777777" w:rsidR="00B35124" w:rsidRDefault="00B35124">
      <w:pPr>
        <w:adjustRightInd w:val="0"/>
        <w:snapToGrid w:val="0"/>
        <w:spacing w:line="300" w:lineRule="auto"/>
        <w:rPr>
          <w:rFonts w:eastAsia="黑体"/>
          <w:b/>
          <w:sz w:val="36"/>
          <w:szCs w:val="36"/>
        </w:rPr>
      </w:pPr>
    </w:p>
    <w:p w14:paraId="69911E4A" w14:textId="77777777" w:rsidR="00B35124" w:rsidRDefault="00B35124">
      <w:pPr>
        <w:adjustRightInd w:val="0"/>
        <w:snapToGrid w:val="0"/>
      </w:pPr>
    </w:p>
    <w:p w14:paraId="7F43F643" w14:textId="77777777" w:rsidR="00B35124" w:rsidRDefault="00B35124">
      <w:pPr>
        <w:adjustRightInd w:val="0"/>
        <w:snapToGrid w:val="0"/>
      </w:pPr>
    </w:p>
    <w:p w14:paraId="6D4B726E" w14:textId="77777777" w:rsidR="00B35124" w:rsidRDefault="00B35124">
      <w:pPr>
        <w:adjustRightInd w:val="0"/>
        <w:snapToGrid w:val="0"/>
      </w:pPr>
    </w:p>
    <w:p w14:paraId="0271DD2D" w14:textId="77777777" w:rsidR="00B35124" w:rsidRDefault="00B35124">
      <w:pPr>
        <w:adjustRightInd w:val="0"/>
        <w:snapToGrid w:val="0"/>
      </w:pPr>
    </w:p>
    <w:p w14:paraId="653EBA86" w14:textId="77777777" w:rsidR="00B35124" w:rsidRDefault="00B35124">
      <w:pPr>
        <w:adjustRightInd w:val="0"/>
        <w:snapToGrid w:val="0"/>
      </w:pPr>
    </w:p>
    <w:p w14:paraId="328682D8" w14:textId="77777777" w:rsidR="00B35124" w:rsidRDefault="00B35124">
      <w:pPr>
        <w:adjustRightInd w:val="0"/>
        <w:snapToGrid w:val="0"/>
      </w:pPr>
    </w:p>
    <w:p w14:paraId="6D5672FB" w14:textId="77777777" w:rsidR="00B35124" w:rsidRDefault="00000000">
      <w:pPr>
        <w:adjustRightInd w:val="0"/>
        <w:snapToGrid w:val="0"/>
        <w:spacing w:line="324" w:lineRule="auto"/>
        <w:jc w:val="center"/>
      </w:pPr>
      <w:r>
        <w:rPr>
          <w:rFonts w:ascii="楷体" w:eastAsia="楷体" w:hAnsi="楷体" w:hint="eastAsia"/>
          <w:b/>
          <w:sz w:val="36"/>
          <w:szCs w:val="36"/>
        </w:rPr>
        <w:t>哈尔滨工业大学</w:t>
      </w:r>
    </w:p>
    <w:p w14:paraId="2885F135" w14:textId="77777777" w:rsidR="00B35124" w:rsidRDefault="00000000">
      <w:pPr>
        <w:adjustRightInd w:val="0"/>
        <w:snapToGrid w:val="0"/>
        <w:jc w:val="center"/>
        <w:rPr>
          <w:rFonts w:hAnsi="宋体" w:hint="eastAsia"/>
          <w:b/>
          <w:sz w:val="36"/>
          <w:szCs w:val="36"/>
        </w:rPr>
      </w:pPr>
      <w:r>
        <w:rPr>
          <w:b/>
          <w:sz w:val="36"/>
          <w:szCs w:val="36"/>
        </w:rPr>
        <w:lastRenderedPageBreak/>
        <w:t>20</w:t>
      </w:r>
      <w:r>
        <w:rPr>
          <w:rFonts w:hint="eastAsia"/>
          <w:b/>
          <w:sz w:val="36"/>
          <w:szCs w:val="36"/>
        </w:rPr>
        <w:t>25</w:t>
      </w:r>
      <w:r>
        <w:rPr>
          <w:rFonts w:hAnsi="宋体"/>
          <w:b/>
          <w:sz w:val="36"/>
          <w:szCs w:val="36"/>
        </w:rPr>
        <w:t>年</w:t>
      </w:r>
      <w:r>
        <w:rPr>
          <w:b/>
          <w:sz w:val="36"/>
          <w:szCs w:val="36"/>
        </w:rPr>
        <w:t>6</w:t>
      </w:r>
      <w:r>
        <w:rPr>
          <w:rFonts w:hAnsi="宋体"/>
          <w:b/>
          <w:sz w:val="36"/>
          <w:szCs w:val="36"/>
        </w:rPr>
        <w:t>月</w:t>
      </w:r>
    </w:p>
    <w:p w14:paraId="358358FE" w14:textId="77777777" w:rsidR="00B35124" w:rsidRDefault="00B35124">
      <w:pPr>
        <w:adjustRightInd w:val="0"/>
        <w:snapToGrid w:val="0"/>
        <w:rPr>
          <w:rFonts w:hAnsi="宋体" w:hint="eastAsia"/>
          <w:b/>
          <w:sz w:val="36"/>
          <w:szCs w:val="36"/>
        </w:rPr>
      </w:pPr>
    </w:p>
    <w:p w14:paraId="0AF9E0D8" w14:textId="5D7E7DC7" w:rsidR="00B35124" w:rsidRDefault="00000000">
      <w:pPr>
        <w:adjustRightInd w:val="0"/>
      </w:pPr>
      <w:r>
        <w:br w:type="page"/>
      </w:r>
      <w:r w:rsidR="004D3C23">
        <w:lastRenderedPageBreak/>
        <w:sym w:font="Wingdings 2" w:char="F052"/>
      </w:r>
      <w:r>
        <w:rPr>
          <w:rFonts w:hAnsi="宋体" w:hint="eastAsia"/>
        </w:rPr>
        <w:t>毕业论文</w:t>
      </w:r>
      <w:r>
        <w:rPr>
          <w:rFonts w:hint="eastAsia"/>
        </w:rPr>
        <w:t xml:space="preserve">  </w:t>
      </w:r>
      <w:r>
        <w:rPr>
          <w:rFonts w:hint="eastAsia"/>
        </w:rPr>
        <w:sym w:font="Wingdings 2" w:char="00A3"/>
      </w:r>
      <w:r>
        <w:rPr>
          <w:rFonts w:hAnsi="宋体" w:hint="eastAsia"/>
        </w:rPr>
        <w:t>毕业设计</w:t>
      </w:r>
      <w:r>
        <w:rPr>
          <w:rFonts w:hAnsi="宋体" w:hint="eastAsia"/>
        </w:rPr>
        <w:t xml:space="preserve">                                     </w:t>
      </w:r>
      <w:r>
        <w:rPr>
          <w:rFonts w:hAnsi="宋体"/>
        </w:rPr>
        <w:t>密级：公开</w:t>
      </w:r>
    </w:p>
    <w:p w14:paraId="2F336668" w14:textId="77777777" w:rsidR="00B35124" w:rsidRPr="004D3C23" w:rsidRDefault="00B35124">
      <w:pPr>
        <w:adjustRightInd w:val="0"/>
        <w:snapToGrid w:val="0"/>
        <w:jc w:val="center"/>
      </w:pPr>
    </w:p>
    <w:p w14:paraId="61EC7680" w14:textId="77777777" w:rsidR="00B35124" w:rsidRDefault="00B35124">
      <w:pPr>
        <w:adjustRightInd w:val="0"/>
      </w:pPr>
    </w:p>
    <w:p w14:paraId="478AFAB8" w14:textId="77777777" w:rsidR="00B35124" w:rsidRDefault="00B35124">
      <w:pPr>
        <w:adjustRightInd w:val="0"/>
      </w:pPr>
    </w:p>
    <w:p w14:paraId="39C1461A" w14:textId="77777777" w:rsidR="00B35124" w:rsidRDefault="00000000">
      <w:pPr>
        <w:adjustRightInd w:val="0"/>
        <w:snapToGrid w:val="0"/>
        <w:jc w:val="center"/>
        <w:rPr>
          <w:sz w:val="36"/>
        </w:rPr>
      </w:pPr>
      <w:r>
        <w:rPr>
          <w:rFonts w:hint="eastAsia"/>
          <w:b/>
          <w:sz w:val="36"/>
        </w:rPr>
        <w:t>本科毕业论文（设计）</w:t>
      </w:r>
    </w:p>
    <w:p w14:paraId="46AB2471" w14:textId="77777777" w:rsidR="00B35124" w:rsidRDefault="00B35124">
      <w:pPr>
        <w:adjustRightInd w:val="0"/>
        <w:jc w:val="center"/>
      </w:pPr>
    </w:p>
    <w:p w14:paraId="2EA1EA74" w14:textId="77777777" w:rsidR="00B35124" w:rsidRDefault="00B35124">
      <w:pPr>
        <w:adjustRightInd w:val="0"/>
        <w:jc w:val="center"/>
      </w:pPr>
    </w:p>
    <w:p w14:paraId="2CE42E1A" w14:textId="49CD8ED5" w:rsidR="00B35124" w:rsidRPr="009C4F21" w:rsidRDefault="009C4F21">
      <w:pPr>
        <w:adjustRightInd w:val="0"/>
        <w:jc w:val="center"/>
      </w:pPr>
      <w:r w:rsidRPr="009C4F21">
        <w:rPr>
          <w:rFonts w:ascii="黑体" w:eastAsia="黑体"/>
          <w:sz w:val="44"/>
          <w:szCs w:val="44"/>
        </w:rPr>
        <w:t>面向分布式卫星协作推理的高效通信调度策略研究</w:t>
      </w:r>
    </w:p>
    <w:p w14:paraId="48C960C1" w14:textId="77777777" w:rsidR="00B35124" w:rsidRDefault="00B35124">
      <w:pPr>
        <w:adjustRightInd w:val="0"/>
        <w:jc w:val="center"/>
      </w:pPr>
    </w:p>
    <w:p w14:paraId="7091A6A0" w14:textId="77777777" w:rsidR="00B35124" w:rsidRDefault="00B35124">
      <w:pPr>
        <w:adjustRightInd w:val="0"/>
        <w:spacing w:line="780" w:lineRule="exact"/>
        <w:jc w:val="center"/>
        <w:rPr>
          <w:rFonts w:ascii="黑体" w:eastAsia="黑体"/>
          <w:sz w:val="44"/>
        </w:rPr>
      </w:pPr>
    </w:p>
    <w:p w14:paraId="1EB23227" w14:textId="77777777" w:rsidR="00B35124" w:rsidRDefault="00B35124">
      <w:pPr>
        <w:adjustRightInd w:val="0"/>
        <w:spacing w:line="780" w:lineRule="exact"/>
        <w:jc w:val="center"/>
        <w:rPr>
          <w:rFonts w:ascii="黑体" w:eastAsia="黑体"/>
          <w:sz w:val="44"/>
        </w:rPr>
      </w:pPr>
    </w:p>
    <w:p w14:paraId="353AB68B" w14:textId="77777777" w:rsidR="00B35124" w:rsidRDefault="00B35124">
      <w:pPr>
        <w:adjustRightInd w:val="0"/>
        <w:spacing w:line="780" w:lineRule="exact"/>
        <w:jc w:val="center"/>
        <w:rPr>
          <w:rFonts w:ascii="黑体" w:eastAsia="黑体"/>
        </w:rPr>
      </w:pPr>
    </w:p>
    <w:tbl>
      <w:tblPr>
        <w:tblW w:w="0" w:type="auto"/>
        <w:jc w:val="center"/>
        <w:tblLayout w:type="fixed"/>
        <w:tblCellMar>
          <w:left w:w="0" w:type="dxa"/>
          <w:right w:w="0" w:type="dxa"/>
        </w:tblCellMar>
        <w:tblLook w:val="04A0" w:firstRow="1" w:lastRow="0" w:firstColumn="1" w:lastColumn="0" w:noHBand="0" w:noVBand="1"/>
      </w:tblPr>
      <w:tblGrid>
        <w:gridCol w:w="1806"/>
        <w:gridCol w:w="301"/>
        <w:gridCol w:w="4180"/>
      </w:tblGrid>
      <w:tr w:rsidR="009C4F21" w14:paraId="030215D6" w14:textId="77777777">
        <w:trPr>
          <w:cantSplit/>
          <w:trHeight w:val="540"/>
          <w:jc w:val="center"/>
        </w:trPr>
        <w:tc>
          <w:tcPr>
            <w:tcW w:w="1806" w:type="dxa"/>
            <w:tcMar>
              <w:left w:w="0" w:type="dxa"/>
              <w:right w:w="0" w:type="dxa"/>
            </w:tcMar>
          </w:tcPr>
          <w:p w14:paraId="2879CB10" w14:textId="1EF0AA67" w:rsidR="009C4F21" w:rsidRDefault="009C4F21" w:rsidP="009C4F21">
            <w:pPr>
              <w:adjustRightInd w:val="0"/>
              <w:spacing w:line="360" w:lineRule="auto"/>
              <w:jc w:val="distribute"/>
              <w:rPr>
                <w:rFonts w:ascii="黑体" w:eastAsia="黑体"/>
                <w:sz w:val="28"/>
              </w:rPr>
            </w:pPr>
            <w:r w:rsidRPr="00881D73">
              <w:rPr>
                <w:rFonts w:ascii="黑体" w:eastAsia="黑体" w:hint="eastAsia"/>
                <w:kern w:val="0"/>
                <w:sz w:val="28"/>
              </w:rPr>
              <w:t>本科生</w:t>
            </w:r>
          </w:p>
        </w:tc>
        <w:tc>
          <w:tcPr>
            <w:tcW w:w="301" w:type="dxa"/>
          </w:tcPr>
          <w:p w14:paraId="636FF31C" w14:textId="72019ECE" w:rsidR="009C4F21" w:rsidRDefault="009C4F21" w:rsidP="009C4F21">
            <w:pPr>
              <w:adjustRightInd w:val="0"/>
              <w:spacing w:line="360" w:lineRule="auto"/>
              <w:rPr>
                <w:rFonts w:ascii="宋体"/>
                <w:sz w:val="28"/>
              </w:rPr>
            </w:pPr>
            <w:r w:rsidRPr="00881D73">
              <w:rPr>
                <w:rFonts w:ascii="宋体" w:hint="eastAsia"/>
                <w:sz w:val="28"/>
              </w:rPr>
              <w:t>：</w:t>
            </w:r>
          </w:p>
        </w:tc>
        <w:tc>
          <w:tcPr>
            <w:tcW w:w="4180" w:type="dxa"/>
          </w:tcPr>
          <w:p w14:paraId="58CE7241" w14:textId="140EE1DE" w:rsidR="009C4F21" w:rsidRDefault="009C4F21" w:rsidP="009C4F21">
            <w:pPr>
              <w:adjustRightInd w:val="0"/>
              <w:spacing w:line="360" w:lineRule="auto"/>
              <w:rPr>
                <w:rFonts w:ascii="宋体"/>
                <w:sz w:val="28"/>
              </w:rPr>
            </w:pPr>
            <w:r w:rsidRPr="00881D73">
              <w:rPr>
                <w:rFonts w:ascii="宋体" w:hint="eastAsia"/>
                <w:sz w:val="28"/>
              </w:rPr>
              <w:t>林瀚洋</w:t>
            </w:r>
          </w:p>
        </w:tc>
      </w:tr>
      <w:tr w:rsidR="009C4F21" w14:paraId="3A64490F" w14:textId="77777777">
        <w:trPr>
          <w:cantSplit/>
          <w:trHeight w:val="540"/>
          <w:jc w:val="center"/>
        </w:trPr>
        <w:tc>
          <w:tcPr>
            <w:tcW w:w="1806" w:type="dxa"/>
            <w:tcMar>
              <w:left w:w="0" w:type="dxa"/>
              <w:right w:w="0" w:type="dxa"/>
            </w:tcMar>
          </w:tcPr>
          <w:p w14:paraId="020C6DA4" w14:textId="66E20F7F" w:rsidR="009C4F21" w:rsidRDefault="009C4F21" w:rsidP="009C4F21">
            <w:pPr>
              <w:adjustRightInd w:val="0"/>
              <w:spacing w:line="360" w:lineRule="auto"/>
              <w:jc w:val="distribute"/>
              <w:rPr>
                <w:rFonts w:ascii="黑体" w:eastAsia="黑体"/>
                <w:sz w:val="28"/>
              </w:rPr>
            </w:pPr>
            <w:r w:rsidRPr="00881D73">
              <w:rPr>
                <w:rFonts w:ascii="黑体" w:eastAsia="黑体" w:hint="eastAsia"/>
                <w:sz w:val="28"/>
              </w:rPr>
              <w:t>学号</w:t>
            </w:r>
          </w:p>
        </w:tc>
        <w:tc>
          <w:tcPr>
            <w:tcW w:w="301" w:type="dxa"/>
          </w:tcPr>
          <w:p w14:paraId="31D6D737" w14:textId="10531A43" w:rsidR="009C4F21" w:rsidRDefault="009C4F21" w:rsidP="009C4F21">
            <w:pPr>
              <w:adjustRightInd w:val="0"/>
              <w:spacing w:line="360" w:lineRule="auto"/>
              <w:rPr>
                <w:rFonts w:ascii="宋体"/>
                <w:sz w:val="28"/>
              </w:rPr>
            </w:pPr>
            <w:r w:rsidRPr="00881D73">
              <w:rPr>
                <w:rFonts w:ascii="宋体" w:hint="eastAsia"/>
                <w:sz w:val="28"/>
              </w:rPr>
              <w:t>：</w:t>
            </w:r>
          </w:p>
        </w:tc>
        <w:tc>
          <w:tcPr>
            <w:tcW w:w="4180" w:type="dxa"/>
          </w:tcPr>
          <w:p w14:paraId="1A0B3105" w14:textId="63056112" w:rsidR="009C4F21" w:rsidRDefault="009C4F21" w:rsidP="009C4F21">
            <w:pPr>
              <w:adjustRightInd w:val="0"/>
              <w:spacing w:line="360" w:lineRule="auto"/>
              <w:rPr>
                <w:rFonts w:ascii="宋体" w:hint="eastAsia"/>
                <w:sz w:val="28"/>
              </w:rPr>
            </w:pPr>
            <w:r w:rsidRPr="00881D73">
              <w:rPr>
                <w:rFonts w:hint="eastAsia"/>
                <w:sz w:val="28"/>
              </w:rPr>
              <w:t>220210706</w:t>
            </w:r>
          </w:p>
        </w:tc>
      </w:tr>
      <w:tr w:rsidR="009C4F21" w14:paraId="606D6719" w14:textId="77777777">
        <w:trPr>
          <w:cantSplit/>
          <w:trHeight w:val="540"/>
          <w:jc w:val="center"/>
        </w:trPr>
        <w:tc>
          <w:tcPr>
            <w:tcW w:w="1806" w:type="dxa"/>
            <w:tcMar>
              <w:left w:w="0" w:type="dxa"/>
              <w:right w:w="0" w:type="dxa"/>
            </w:tcMar>
          </w:tcPr>
          <w:p w14:paraId="34539FCA" w14:textId="59561242" w:rsidR="009C4F21" w:rsidRDefault="009C4F21" w:rsidP="009C4F21">
            <w:pPr>
              <w:adjustRightInd w:val="0"/>
              <w:spacing w:line="360" w:lineRule="auto"/>
              <w:jc w:val="distribute"/>
              <w:rPr>
                <w:rFonts w:ascii="黑体" w:eastAsia="黑体"/>
                <w:sz w:val="28"/>
              </w:rPr>
            </w:pPr>
            <w:r w:rsidRPr="00881D73">
              <w:rPr>
                <w:rFonts w:ascii="黑体" w:eastAsia="黑体" w:hint="eastAsia"/>
                <w:sz w:val="28"/>
              </w:rPr>
              <w:t>指导教师</w:t>
            </w:r>
          </w:p>
        </w:tc>
        <w:tc>
          <w:tcPr>
            <w:tcW w:w="301" w:type="dxa"/>
          </w:tcPr>
          <w:p w14:paraId="0725CBF9" w14:textId="70BF8A12" w:rsidR="009C4F21" w:rsidRDefault="009C4F21" w:rsidP="009C4F21">
            <w:pPr>
              <w:adjustRightInd w:val="0"/>
              <w:spacing w:line="360" w:lineRule="auto"/>
              <w:rPr>
                <w:rFonts w:ascii="宋体"/>
                <w:sz w:val="28"/>
              </w:rPr>
            </w:pPr>
            <w:r w:rsidRPr="00881D73">
              <w:rPr>
                <w:rFonts w:ascii="宋体" w:hint="eastAsia"/>
                <w:sz w:val="28"/>
              </w:rPr>
              <w:t>：</w:t>
            </w:r>
          </w:p>
        </w:tc>
        <w:tc>
          <w:tcPr>
            <w:tcW w:w="4180" w:type="dxa"/>
          </w:tcPr>
          <w:p w14:paraId="500EBCCA" w14:textId="251EE1C8" w:rsidR="009C4F21" w:rsidRDefault="009C4F21" w:rsidP="009C4F21">
            <w:pPr>
              <w:adjustRightInd w:val="0"/>
              <w:spacing w:line="360" w:lineRule="auto"/>
              <w:rPr>
                <w:rFonts w:ascii="宋体"/>
                <w:sz w:val="28"/>
              </w:rPr>
            </w:pPr>
            <w:r w:rsidRPr="00881D73">
              <w:rPr>
                <w:rFonts w:ascii="宋体" w:hint="eastAsia"/>
                <w:sz w:val="28"/>
              </w:rPr>
              <w:t>顾术实 教授</w:t>
            </w:r>
          </w:p>
        </w:tc>
      </w:tr>
      <w:tr w:rsidR="009C4F21" w14:paraId="4EDE81F0" w14:textId="77777777">
        <w:trPr>
          <w:cantSplit/>
          <w:trHeight w:val="540"/>
          <w:jc w:val="center"/>
        </w:trPr>
        <w:tc>
          <w:tcPr>
            <w:tcW w:w="1806" w:type="dxa"/>
            <w:tcMar>
              <w:left w:w="0" w:type="dxa"/>
              <w:right w:w="0" w:type="dxa"/>
            </w:tcMar>
          </w:tcPr>
          <w:p w14:paraId="6019227D" w14:textId="21E2F317" w:rsidR="009C4F21" w:rsidRDefault="009C4F21" w:rsidP="009C4F21">
            <w:pPr>
              <w:adjustRightInd w:val="0"/>
              <w:spacing w:line="360" w:lineRule="auto"/>
              <w:jc w:val="distribute"/>
              <w:rPr>
                <w:rFonts w:ascii="黑体" w:eastAsia="黑体"/>
                <w:sz w:val="28"/>
              </w:rPr>
            </w:pPr>
            <w:r w:rsidRPr="00881D73">
              <w:rPr>
                <w:rFonts w:ascii="黑体" w:eastAsia="黑体" w:hint="eastAsia"/>
                <w:kern w:val="0"/>
                <w:sz w:val="28"/>
              </w:rPr>
              <w:t>专业</w:t>
            </w:r>
          </w:p>
        </w:tc>
        <w:tc>
          <w:tcPr>
            <w:tcW w:w="301" w:type="dxa"/>
          </w:tcPr>
          <w:p w14:paraId="3F4D11A4" w14:textId="4FA38510" w:rsidR="009C4F21" w:rsidRDefault="009C4F21" w:rsidP="009C4F21">
            <w:pPr>
              <w:adjustRightInd w:val="0"/>
              <w:spacing w:line="360" w:lineRule="auto"/>
              <w:rPr>
                <w:rFonts w:ascii="宋体"/>
                <w:sz w:val="28"/>
              </w:rPr>
            </w:pPr>
            <w:r w:rsidRPr="00881D73">
              <w:rPr>
                <w:rFonts w:ascii="宋体" w:hint="eastAsia"/>
                <w:sz w:val="28"/>
              </w:rPr>
              <w:t>：</w:t>
            </w:r>
          </w:p>
        </w:tc>
        <w:tc>
          <w:tcPr>
            <w:tcW w:w="4180" w:type="dxa"/>
          </w:tcPr>
          <w:p w14:paraId="0AAAA091" w14:textId="2D7EB546" w:rsidR="009C4F21" w:rsidRDefault="009C4F21" w:rsidP="009C4F21">
            <w:pPr>
              <w:adjustRightInd w:val="0"/>
              <w:spacing w:line="360" w:lineRule="auto"/>
              <w:rPr>
                <w:rFonts w:ascii="宋体"/>
                <w:sz w:val="28"/>
              </w:rPr>
            </w:pPr>
            <w:r w:rsidRPr="00881D73">
              <w:rPr>
                <w:rFonts w:ascii="宋体" w:hint="eastAsia"/>
                <w:sz w:val="28"/>
              </w:rPr>
              <w:t>通信工程</w:t>
            </w:r>
          </w:p>
        </w:tc>
      </w:tr>
      <w:tr w:rsidR="009C4F21" w14:paraId="572EEC64" w14:textId="77777777">
        <w:trPr>
          <w:cantSplit/>
          <w:trHeight w:val="540"/>
          <w:jc w:val="center"/>
        </w:trPr>
        <w:tc>
          <w:tcPr>
            <w:tcW w:w="1806" w:type="dxa"/>
            <w:tcMar>
              <w:left w:w="0" w:type="dxa"/>
              <w:right w:w="0" w:type="dxa"/>
            </w:tcMar>
          </w:tcPr>
          <w:p w14:paraId="492BB4EB" w14:textId="370C3296" w:rsidR="009C4F21" w:rsidRDefault="009C4F21" w:rsidP="009C4F21">
            <w:pPr>
              <w:adjustRightInd w:val="0"/>
              <w:spacing w:line="360" w:lineRule="auto"/>
              <w:jc w:val="distribute"/>
              <w:rPr>
                <w:rFonts w:ascii="黑体" w:eastAsia="黑体"/>
                <w:sz w:val="28"/>
              </w:rPr>
            </w:pPr>
            <w:r w:rsidRPr="00881D73">
              <w:rPr>
                <w:rFonts w:ascii="黑体" w:eastAsia="黑体" w:hint="eastAsia"/>
                <w:kern w:val="0"/>
                <w:sz w:val="28"/>
              </w:rPr>
              <w:t>学院</w:t>
            </w:r>
          </w:p>
        </w:tc>
        <w:tc>
          <w:tcPr>
            <w:tcW w:w="301" w:type="dxa"/>
          </w:tcPr>
          <w:p w14:paraId="2CC88851" w14:textId="3BD060F7" w:rsidR="009C4F21" w:rsidRDefault="009C4F21" w:rsidP="009C4F21">
            <w:pPr>
              <w:adjustRightInd w:val="0"/>
              <w:spacing w:line="360" w:lineRule="auto"/>
              <w:rPr>
                <w:rFonts w:ascii="宋体"/>
                <w:sz w:val="28"/>
              </w:rPr>
            </w:pPr>
            <w:r w:rsidRPr="00881D73">
              <w:rPr>
                <w:rFonts w:ascii="宋体" w:hint="eastAsia"/>
                <w:sz w:val="28"/>
              </w:rPr>
              <w:t>：</w:t>
            </w:r>
          </w:p>
        </w:tc>
        <w:tc>
          <w:tcPr>
            <w:tcW w:w="4180" w:type="dxa"/>
          </w:tcPr>
          <w:p w14:paraId="24226950" w14:textId="524407CB" w:rsidR="009C4F21" w:rsidRDefault="009C4F21" w:rsidP="009C4F21">
            <w:pPr>
              <w:adjustRightInd w:val="0"/>
              <w:spacing w:line="360" w:lineRule="auto"/>
              <w:rPr>
                <w:rFonts w:ascii="宋体"/>
                <w:sz w:val="28"/>
              </w:rPr>
            </w:pPr>
            <w:r w:rsidRPr="00881D73">
              <w:rPr>
                <w:rFonts w:ascii="宋体" w:hint="eastAsia"/>
                <w:sz w:val="28"/>
              </w:rPr>
              <w:t>深圳校区信息科学与技术学院</w:t>
            </w:r>
          </w:p>
        </w:tc>
      </w:tr>
      <w:tr w:rsidR="009C4F21" w14:paraId="715BC1E7" w14:textId="77777777">
        <w:trPr>
          <w:cantSplit/>
          <w:trHeight w:val="540"/>
          <w:jc w:val="center"/>
        </w:trPr>
        <w:tc>
          <w:tcPr>
            <w:tcW w:w="1806" w:type="dxa"/>
            <w:tcMar>
              <w:left w:w="0" w:type="dxa"/>
              <w:right w:w="0" w:type="dxa"/>
            </w:tcMar>
          </w:tcPr>
          <w:p w14:paraId="3E2F995C" w14:textId="723D3EAD" w:rsidR="009C4F21" w:rsidRDefault="009C4F21" w:rsidP="009C4F21">
            <w:pPr>
              <w:adjustRightInd w:val="0"/>
              <w:spacing w:line="360" w:lineRule="auto"/>
              <w:jc w:val="distribute"/>
              <w:rPr>
                <w:rFonts w:ascii="黑体" w:eastAsia="黑体"/>
                <w:sz w:val="28"/>
              </w:rPr>
            </w:pPr>
            <w:r w:rsidRPr="00881D73">
              <w:rPr>
                <w:rFonts w:ascii="黑体" w:eastAsia="黑体" w:hint="eastAsia"/>
                <w:kern w:val="0"/>
                <w:sz w:val="28"/>
              </w:rPr>
              <w:t>答 辩 日 期</w:t>
            </w:r>
          </w:p>
        </w:tc>
        <w:tc>
          <w:tcPr>
            <w:tcW w:w="301" w:type="dxa"/>
          </w:tcPr>
          <w:p w14:paraId="431B40E1" w14:textId="6756ECD5" w:rsidR="009C4F21" w:rsidRDefault="009C4F21" w:rsidP="009C4F21">
            <w:pPr>
              <w:adjustRightInd w:val="0"/>
              <w:spacing w:line="360" w:lineRule="auto"/>
              <w:rPr>
                <w:rFonts w:ascii="宋体"/>
                <w:sz w:val="28"/>
              </w:rPr>
            </w:pPr>
            <w:r w:rsidRPr="00881D73">
              <w:rPr>
                <w:rFonts w:ascii="宋体" w:hint="eastAsia"/>
                <w:sz w:val="28"/>
              </w:rPr>
              <w:t>：</w:t>
            </w:r>
          </w:p>
        </w:tc>
        <w:tc>
          <w:tcPr>
            <w:tcW w:w="4180" w:type="dxa"/>
          </w:tcPr>
          <w:p w14:paraId="0794C525" w14:textId="0828386F" w:rsidR="009C4F21" w:rsidRDefault="009C4F21" w:rsidP="009C4F21">
            <w:pPr>
              <w:adjustRightInd w:val="0"/>
              <w:spacing w:line="360" w:lineRule="auto"/>
              <w:rPr>
                <w:rFonts w:ascii="宋体"/>
                <w:sz w:val="28"/>
              </w:rPr>
            </w:pPr>
            <w:r w:rsidRPr="00881D73">
              <w:rPr>
                <w:rFonts w:hint="eastAsia"/>
                <w:sz w:val="28"/>
              </w:rPr>
              <w:t>2026</w:t>
            </w:r>
            <w:r w:rsidRPr="00881D73">
              <w:rPr>
                <w:rFonts w:ascii="宋体" w:hint="eastAsia"/>
                <w:sz w:val="28"/>
              </w:rPr>
              <w:t>年</w:t>
            </w:r>
            <w:r w:rsidRPr="00881D73">
              <w:rPr>
                <w:rFonts w:hint="eastAsia"/>
                <w:sz w:val="28"/>
              </w:rPr>
              <w:t>5</w:t>
            </w:r>
            <w:r w:rsidRPr="00881D73">
              <w:rPr>
                <w:rFonts w:ascii="宋体" w:hint="eastAsia"/>
                <w:sz w:val="28"/>
              </w:rPr>
              <w:t>月</w:t>
            </w:r>
          </w:p>
        </w:tc>
      </w:tr>
      <w:tr w:rsidR="009C4F21" w14:paraId="2E99B271" w14:textId="77777777">
        <w:trPr>
          <w:cantSplit/>
          <w:trHeight w:val="540"/>
          <w:jc w:val="center"/>
        </w:trPr>
        <w:tc>
          <w:tcPr>
            <w:tcW w:w="1806" w:type="dxa"/>
            <w:tcMar>
              <w:left w:w="0" w:type="dxa"/>
              <w:right w:w="0" w:type="dxa"/>
            </w:tcMar>
          </w:tcPr>
          <w:p w14:paraId="682AB43A" w14:textId="323D6D8C" w:rsidR="009C4F21" w:rsidRDefault="009C4F21" w:rsidP="009C4F21">
            <w:pPr>
              <w:adjustRightInd w:val="0"/>
              <w:spacing w:line="360" w:lineRule="auto"/>
              <w:jc w:val="distribute"/>
              <w:rPr>
                <w:rFonts w:ascii="黑体" w:eastAsia="黑体"/>
                <w:color w:val="000000"/>
                <w:sz w:val="28"/>
              </w:rPr>
            </w:pPr>
            <w:r w:rsidRPr="00881D73">
              <w:rPr>
                <w:rFonts w:ascii="黑体" w:eastAsia="黑体" w:hint="eastAsia"/>
                <w:color w:val="000000"/>
                <w:sz w:val="28"/>
              </w:rPr>
              <w:t>学校</w:t>
            </w:r>
          </w:p>
        </w:tc>
        <w:tc>
          <w:tcPr>
            <w:tcW w:w="301" w:type="dxa"/>
          </w:tcPr>
          <w:p w14:paraId="4950F1E8" w14:textId="1AE51A78" w:rsidR="009C4F21" w:rsidRDefault="009C4F21" w:rsidP="009C4F21">
            <w:pPr>
              <w:adjustRightInd w:val="0"/>
              <w:spacing w:line="360" w:lineRule="auto"/>
              <w:rPr>
                <w:rFonts w:ascii="宋体"/>
                <w:color w:val="000000"/>
                <w:sz w:val="28"/>
              </w:rPr>
            </w:pPr>
            <w:r w:rsidRPr="00881D73">
              <w:rPr>
                <w:rFonts w:ascii="宋体" w:hint="eastAsia"/>
                <w:color w:val="000000"/>
                <w:sz w:val="28"/>
              </w:rPr>
              <w:t>：</w:t>
            </w:r>
          </w:p>
        </w:tc>
        <w:tc>
          <w:tcPr>
            <w:tcW w:w="4180" w:type="dxa"/>
          </w:tcPr>
          <w:p w14:paraId="415D2D25" w14:textId="2D02ED0A" w:rsidR="009C4F21" w:rsidRDefault="009C4F21" w:rsidP="009C4F21">
            <w:pPr>
              <w:adjustRightInd w:val="0"/>
              <w:spacing w:line="360" w:lineRule="auto"/>
              <w:rPr>
                <w:rFonts w:ascii="宋体"/>
                <w:color w:val="000000"/>
                <w:sz w:val="28"/>
              </w:rPr>
            </w:pPr>
            <w:r w:rsidRPr="00881D73">
              <w:rPr>
                <w:rFonts w:ascii="宋体" w:hint="eastAsia"/>
                <w:color w:val="000000"/>
                <w:sz w:val="28"/>
                <w:lang w:eastAsia="zh-Hans"/>
              </w:rPr>
              <w:t>哈尔滨工业</w:t>
            </w:r>
            <w:r w:rsidRPr="00881D73">
              <w:rPr>
                <w:rFonts w:ascii="宋体" w:hint="eastAsia"/>
                <w:color w:val="000000"/>
                <w:sz w:val="28"/>
              </w:rPr>
              <w:t>大学</w:t>
            </w:r>
          </w:p>
        </w:tc>
      </w:tr>
    </w:tbl>
    <w:p w14:paraId="595F7643" w14:textId="77777777" w:rsidR="00B35124" w:rsidRDefault="00B35124">
      <w:pPr>
        <w:adjustRightInd w:val="0"/>
        <w:snapToGrid w:val="0"/>
      </w:pPr>
    </w:p>
    <w:p w14:paraId="3E48C0AE" w14:textId="77777777" w:rsidR="00B35124" w:rsidRDefault="00B35124">
      <w:pPr>
        <w:adjustRightInd w:val="0"/>
        <w:snapToGrid w:val="0"/>
      </w:pPr>
    </w:p>
    <w:p w14:paraId="0814B2F9" w14:textId="77777777" w:rsidR="00B35124" w:rsidRDefault="00B35124">
      <w:pPr>
        <w:adjustRightInd w:val="0"/>
      </w:pPr>
    </w:p>
    <w:p w14:paraId="1D22B32E" w14:textId="77777777" w:rsidR="00B35124" w:rsidRDefault="00B35124">
      <w:pPr>
        <w:adjustRightInd w:val="0"/>
        <w:sectPr w:rsidR="00B35124">
          <w:headerReference w:type="even" r:id="rId9"/>
          <w:headerReference w:type="default" r:id="rId10"/>
          <w:footerReference w:type="even" r:id="rId11"/>
          <w:footerReference w:type="default" r:id="rId12"/>
          <w:headerReference w:type="first" r:id="rId13"/>
          <w:footerReference w:type="first" r:id="rId14"/>
          <w:pgSz w:w="11906" w:h="16838"/>
          <w:pgMar w:top="1616" w:right="1701" w:bottom="1616" w:left="1701" w:header="1701" w:footer="1304" w:gutter="0"/>
          <w:pgNumType w:fmt="numberInDash" w:start="21"/>
          <w:cols w:space="0"/>
          <w:docGrid w:type="linesAndChars" w:linePitch="412" w:charSpace="2358"/>
        </w:sectPr>
      </w:pPr>
    </w:p>
    <w:p w14:paraId="13E2735B" w14:textId="77777777" w:rsidR="009C4F21" w:rsidRPr="00881D73" w:rsidRDefault="009C4F21" w:rsidP="009C4F21">
      <w:pPr>
        <w:pStyle w:val="-0"/>
        <w:spacing w:before="412" w:after="329"/>
      </w:pPr>
      <w:bookmarkStart w:id="0" w:name="_Toc280628522"/>
      <w:bookmarkStart w:id="1" w:name="_Toc280715556"/>
      <w:bookmarkStart w:id="2" w:name="_Toc280715701"/>
      <w:bookmarkStart w:id="3" w:name="_Toc250450181"/>
      <w:bookmarkStart w:id="4" w:name="_Toc225579657"/>
      <w:bookmarkStart w:id="5" w:name="_Toc280797204"/>
      <w:bookmarkStart w:id="6" w:name="_Toc19561"/>
      <w:bookmarkStart w:id="7" w:name="_Toc26921"/>
      <w:bookmarkStart w:id="8" w:name="_Toc28115"/>
      <w:bookmarkStart w:id="9" w:name="_Toc25693"/>
      <w:bookmarkStart w:id="10" w:name="_Toc32110"/>
      <w:r>
        <w:lastRenderedPageBreak/>
        <w:tab/>
      </w:r>
      <w:bookmarkStart w:id="11" w:name="_Toc280628504"/>
      <w:bookmarkStart w:id="12" w:name="_Toc225579639"/>
      <w:bookmarkStart w:id="13" w:name="_Toc250450163"/>
      <w:bookmarkStart w:id="14" w:name="_Toc280715538"/>
      <w:bookmarkStart w:id="15" w:name="_Toc280797185"/>
      <w:bookmarkStart w:id="16" w:name="_Toc11739"/>
      <w:bookmarkStart w:id="17" w:name="_Toc280715683"/>
      <w:bookmarkStart w:id="18" w:name="_Toc31593"/>
      <w:bookmarkStart w:id="19" w:name="_Toc12937"/>
      <w:bookmarkStart w:id="20" w:name="_Toc23399"/>
      <w:bookmarkStart w:id="21" w:name="_Toc227680619"/>
      <w:r w:rsidRPr="00881D73">
        <w:rPr>
          <w:rFonts w:hint="eastAsia"/>
        </w:rPr>
        <w:t>摘</w:t>
      </w:r>
      <w:r w:rsidRPr="00881D73">
        <w:rPr>
          <w:rFonts w:hint="eastAsia"/>
        </w:rPr>
        <w:t xml:space="preserve">  </w:t>
      </w:r>
      <w:r w:rsidRPr="00881D73">
        <w:rPr>
          <w:rFonts w:hint="eastAsia"/>
        </w:rPr>
        <w:t>要</w:t>
      </w:r>
      <w:bookmarkEnd w:id="11"/>
      <w:bookmarkEnd w:id="12"/>
      <w:bookmarkEnd w:id="13"/>
      <w:bookmarkEnd w:id="14"/>
      <w:bookmarkEnd w:id="15"/>
      <w:bookmarkEnd w:id="16"/>
      <w:bookmarkEnd w:id="17"/>
      <w:bookmarkEnd w:id="18"/>
      <w:bookmarkEnd w:id="19"/>
      <w:bookmarkEnd w:id="20"/>
      <w:bookmarkEnd w:id="21"/>
    </w:p>
    <w:p w14:paraId="71701CDB" w14:textId="77777777" w:rsidR="009C4F21" w:rsidRPr="00881D73" w:rsidRDefault="009C4F21" w:rsidP="009C4F21">
      <w:pPr>
        <w:pStyle w:val="-"/>
        <w:ind w:firstLine="503"/>
      </w:pPr>
      <w:r w:rsidRPr="00100CC3">
        <w:t>随着低轨卫星星座的快速部署与星载计算能力的持续提升，在轨智能处理已成为遥感应用的新范式。然而，单星算力、内存及能源受限，星间</w:t>
      </w:r>
      <w:r w:rsidRPr="00100CC3">
        <w:t>/</w:t>
      </w:r>
      <w:r w:rsidRPr="00100CC3">
        <w:t>星地链路呈现动态变化，加之遥感任务对实时性的苛刻要求，使得分布式卫星协作推理的性能受到严重制约。针对上述问题，以最小化端到端推理时延为目标</w:t>
      </w:r>
      <w:r>
        <w:rPr>
          <w:rFonts w:hint="eastAsia"/>
        </w:rPr>
        <w:t>，</w:t>
      </w:r>
      <w:r w:rsidRPr="00100CC3">
        <w:t>通过建立资源约束下的系统模型并设计分层优化算法，提出一种面向流水线模型拆分与协同数据并行两种模式的通信调度策略</w:t>
      </w:r>
      <w:r>
        <w:rPr>
          <w:rFonts w:hint="eastAsia"/>
        </w:rPr>
        <w:t>，</w:t>
      </w:r>
      <w:r w:rsidRPr="00F0221E">
        <w:t>为分布式卫星协作推理在资源受限星载环境中的部署提供切实可行的调度方案，在遥感监测、应急响应及空间信息智能处理等领域具有广阔应用前景</w:t>
      </w:r>
      <w:r w:rsidRPr="00100CC3">
        <w:t>。</w:t>
      </w:r>
      <w:r>
        <w:rPr>
          <w:rFonts w:hint="eastAsia"/>
        </w:rPr>
        <w:t>本研究的主要贡献如下：</w:t>
      </w:r>
    </w:p>
    <w:p w14:paraId="7510039A" w14:textId="77777777" w:rsidR="009C4F21" w:rsidRDefault="009C4F21" w:rsidP="009C4F21">
      <w:pPr>
        <w:pStyle w:val="-"/>
        <w:ind w:firstLine="503"/>
      </w:pPr>
      <w:r w:rsidRPr="00100CC3">
        <w:t>针对卫星网络资源异构与链路时变特性下的推理任务分配难题，建立包含遥感卫星、低轨计算卫星及地面站的网络拓扑模型，刻画星间准静态链路与星地动态链路的通信特性，定义深度神经网络逐层计算量、输出数据量等资源需求，并给出能耗、可见窗口及内存等约束条件。在此基础上，设计支持流水线模型拆分（</w:t>
      </w:r>
      <w:r w:rsidRPr="00100CC3">
        <w:t>Pipeline Model Partitioning, PMP</w:t>
      </w:r>
      <w:r w:rsidRPr="00100CC3">
        <w:t>）与协同数据并行（</w:t>
      </w:r>
      <w:r w:rsidRPr="00100CC3">
        <w:t>Collaborative Data Parallelism, CDP</w:t>
      </w:r>
      <w:r w:rsidRPr="00100CC3">
        <w:t>）两种模式的星地协同推理框架</w:t>
      </w:r>
      <w:r w:rsidRPr="00881D73">
        <w:t>。</w:t>
      </w:r>
    </w:p>
    <w:p w14:paraId="02672981" w14:textId="77777777" w:rsidR="009C4F21" w:rsidRDefault="009C4F21" w:rsidP="009C4F21">
      <w:pPr>
        <w:pStyle w:val="-"/>
        <w:ind w:firstLine="503"/>
      </w:pPr>
      <w:r w:rsidRPr="00100CC3">
        <w:t>以端到端时延最小化为目标，构建混合整数非线性规划模型，并提出一种基于约束过滤与特征加权的模式选择算法，实现</w:t>
      </w:r>
      <w:r w:rsidRPr="00100CC3">
        <w:t>PMP</w:t>
      </w:r>
      <w:r w:rsidRPr="00100CC3">
        <w:t>与</w:t>
      </w:r>
      <w:r w:rsidRPr="00100CC3">
        <w:t>CDP</w:t>
      </w:r>
      <w:r w:rsidRPr="00100CC3">
        <w:t>的自适应决策。针对</w:t>
      </w:r>
      <w:r w:rsidRPr="00100CC3">
        <w:t>PMP</w:t>
      </w:r>
      <w:r w:rsidRPr="00100CC3">
        <w:t>模式，设计</w:t>
      </w:r>
      <w:r>
        <w:t>链路感知</w:t>
      </w:r>
      <w:r w:rsidRPr="00100CC3">
        <w:t>动态规划算法（</w:t>
      </w:r>
      <w:r>
        <w:t>Link</w:t>
      </w:r>
      <w:r w:rsidRPr="00100CC3">
        <w:t>-Aware Dynamic Programming, LADP</w:t>
      </w:r>
      <w:r w:rsidRPr="00100CC3">
        <w:t>），利用状态转移与回溯在时间复杂度</w:t>
      </w:r>
      <w:r w:rsidRPr="00A5584E">
        <w:rPr>
          <w:position w:val="-8"/>
        </w:rPr>
        <w:object w:dxaOrig="1137" w:dyaOrig="290" w14:anchorId="191AA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56.75pt;height:14.75pt" o:ole="">
            <v:imagedata r:id="rId15" o:title=""/>
          </v:shape>
          <o:OLEObject Type="Embed" ProgID="Equation.AxMath" ShapeID="_x0000_i1037" DrawAspect="Content" ObjectID="_1838353446" r:id="rId16"/>
        </w:object>
      </w:r>
      <w:r w:rsidRPr="00100CC3">
        <w:t>内获得最优模型切分方案，并显式引入最后一跳的可见性约束；</w:t>
      </w:r>
      <w:r w:rsidRPr="00AA3C35">
        <w:t>针对</w:t>
      </w:r>
      <w:r w:rsidRPr="00AA3C35">
        <w:t xml:space="preserve"> CDP </w:t>
      </w:r>
      <w:r w:rsidRPr="00AA3C35">
        <w:t>模式，提出了链路感知加权分配算法（</w:t>
      </w:r>
      <w:r w:rsidRPr="00AA3C35">
        <w:t>Link-Aware Weighted Allocation, LAWA</w:t>
      </w:r>
      <w:r w:rsidRPr="00AA3C35">
        <w:t>）</w:t>
      </w:r>
      <w:r w:rsidRPr="00100CC3">
        <w:t>，采用拉格朗日乘子法与</w:t>
      </w:r>
      <w:r w:rsidRPr="00100CC3">
        <w:t>Karush-Kuhn-Tucker</w:t>
      </w:r>
      <w:r w:rsidRPr="00100CC3">
        <w:t>条件推导出连续最优数据分配的闭式解，通过迭代剔除策略处理单星数据量上限约束，再经离散化映射得到整数样本分配方案，算法时间复杂度为</w:t>
      </w:r>
      <w:r w:rsidRPr="00A5584E">
        <w:rPr>
          <w:position w:val="-9"/>
        </w:rPr>
        <w:object w:dxaOrig="774" w:dyaOrig="304" w14:anchorId="2F002CF6">
          <v:shape id="_x0000_i1038" type="#_x0000_t75" style="width:38.75pt;height:15.25pt" o:ole="">
            <v:imagedata r:id="rId17" o:title=""/>
          </v:shape>
          <o:OLEObject Type="Embed" ProgID="Equation.AxMath" ShapeID="_x0000_i1038" DrawAspect="Content" ObjectID="_1838353447" r:id="rId18"/>
        </w:object>
      </w:r>
      <w:r w:rsidRPr="00881D73">
        <w:t>。</w:t>
      </w:r>
    </w:p>
    <w:p w14:paraId="4AAFE565" w14:textId="77777777" w:rsidR="009C4F21" w:rsidRPr="004E5349" w:rsidRDefault="009C4F21" w:rsidP="009C4F21">
      <w:pPr>
        <w:pStyle w:val="-"/>
        <w:ind w:firstLine="503"/>
      </w:pPr>
      <w:r w:rsidRPr="004E5349">
        <w:t>搭建基于</w:t>
      </w:r>
      <w:r w:rsidRPr="004E5349">
        <w:t>NVIDIA Jetson Orin NX</w:t>
      </w:r>
      <w:r w:rsidRPr="004E5349">
        <w:t>的半实物仿真平台，在包含</w:t>
      </w:r>
      <w:r w:rsidRPr="004E5349">
        <w:t>144</w:t>
      </w:r>
      <w:r w:rsidRPr="004E5349">
        <w:t>颗低轨卫星的</w:t>
      </w:r>
      <w:r w:rsidRPr="004E5349">
        <w:t>Walker-Delta</w:t>
      </w:r>
      <w:r w:rsidRPr="004E5349">
        <w:t>星座场景下，分别对流水线模型拆分与协同数据并行两种模式进行性能评估。实验结果表明，所提算法在多种典型深度学习模型上均能有效降低端到端推理时延，且单次调度搜索时间处于毫秒量级，满足星载嵌入式平台对任务调度实时性的要求。</w:t>
      </w:r>
    </w:p>
    <w:p w14:paraId="590041FD" w14:textId="77777777" w:rsidR="009C4F21" w:rsidRPr="00881D73" w:rsidRDefault="009C4F21" w:rsidP="009C4F21">
      <w:pPr>
        <w:snapToGrid w:val="0"/>
        <w:spacing w:line="300" w:lineRule="auto"/>
      </w:pPr>
      <w:r w:rsidRPr="00881D73">
        <w:rPr>
          <w:rStyle w:val="Char1"/>
          <w:rFonts w:hint="eastAsia"/>
        </w:rPr>
        <w:t>关键词：</w:t>
      </w:r>
      <w:r w:rsidRPr="00881D73">
        <w:rPr>
          <w:rStyle w:val="Char"/>
        </w:rPr>
        <w:t>分布式卫星协作推理；通信调度；模型</w:t>
      </w:r>
      <w:r w:rsidRPr="00881D73">
        <w:rPr>
          <w:rStyle w:val="Char"/>
          <w:rFonts w:hint="eastAsia"/>
        </w:rPr>
        <w:t>拆分</w:t>
      </w:r>
      <w:r w:rsidRPr="00881D73">
        <w:rPr>
          <w:rStyle w:val="Char"/>
        </w:rPr>
        <w:t>；数据并行；动态规划；拉格朗日乘子法</w:t>
      </w:r>
    </w:p>
    <w:p w14:paraId="79F05FC6" w14:textId="77777777" w:rsidR="009C4F21" w:rsidRDefault="009C4F21" w:rsidP="009C4F21">
      <w:pPr>
        <w:sectPr w:rsidR="009C4F21" w:rsidSect="009C4F21">
          <w:headerReference w:type="default" r:id="rId19"/>
          <w:footerReference w:type="even" r:id="rId20"/>
          <w:footerReference w:type="default" r:id="rId21"/>
          <w:pgSz w:w="11906" w:h="16838"/>
          <w:pgMar w:top="1616" w:right="1701" w:bottom="1616" w:left="1701" w:header="1701" w:footer="1304" w:gutter="0"/>
          <w:pgNumType w:fmt="upperRoman" w:start="1"/>
          <w:cols w:space="0"/>
          <w:docGrid w:type="linesAndChars" w:linePitch="412" w:charSpace="2358"/>
        </w:sectPr>
      </w:pPr>
    </w:p>
    <w:p w14:paraId="1597191B" w14:textId="77777777" w:rsidR="009C4F21" w:rsidRPr="00881D73" w:rsidRDefault="009C4F21" w:rsidP="009C4F21">
      <w:pPr>
        <w:pStyle w:val="-0"/>
        <w:spacing w:before="412" w:after="329"/>
      </w:pPr>
      <w:bookmarkStart w:id="22" w:name="_Toc280628505"/>
      <w:bookmarkStart w:id="23" w:name="_Toc30665"/>
      <w:bookmarkStart w:id="24" w:name="_Toc250450164"/>
      <w:bookmarkStart w:id="25" w:name="_Toc280715684"/>
      <w:bookmarkStart w:id="26" w:name="_Toc280797186"/>
      <w:bookmarkStart w:id="27" w:name="_Toc9878"/>
      <w:bookmarkStart w:id="28" w:name="_Toc27367"/>
      <w:bookmarkStart w:id="29" w:name="_Toc28087"/>
      <w:bookmarkStart w:id="30" w:name="_Toc280715539"/>
      <w:bookmarkStart w:id="31" w:name="_Toc227680620"/>
      <w:r w:rsidRPr="00881D73">
        <w:lastRenderedPageBreak/>
        <w:t>Abstract</w:t>
      </w:r>
      <w:bookmarkEnd w:id="22"/>
      <w:bookmarkEnd w:id="23"/>
      <w:bookmarkEnd w:id="24"/>
      <w:bookmarkEnd w:id="25"/>
      <w:bookmarkEnd w:id="26"/>
      <w:bookmarkEnd w:id="27"/>
      <w:bookmarkEnd w:id="28"/>
      <w:bookmarkEnd w:id="29"/>
      <w:bookmarkEnd w:id="30"/>
      <w:bookmarkEnd w:id="31"/>
    </w:p>
    <w:p w14:paraId="60AAE31E" w14:textId="77777777" w:rsidR="009C4F21" w:rsidRPr="00AC5AE5" w:rsidRDefault="009C4F21" w:rsidP="009C4F21">
      <w:pPr>
        <w:pStyle w:val="af4"/>
      </w:pPr>
      <w:r w:rsidRPr="00AC5AE5">
        <w:t>With the rapid deployment of low-Earth-orbit satellite constellations and the continuous improvement of onboard computing capabilities, in-orbit intelligent processing has emerged as a new paradigm for remote sensing applications. However, the limited computing power, memory, and energy of individual satellites, the dynamic variations of inter-satellite and satellite-to-ground links, and the stringent real-time requirements of remote sensing tasks severely constrain the performance of distributed satellite collaborative inference. To address these issues, a communication scheduling strategy for both pipeline model partitioning and collaborative data parallelism is proposed by establishing a resource-constrained system model and designing hierarchical optimization algorithms, with the objective of minimizing end-to-end inference latency. This provides a practical scheduling solution for deploying distributed satellite collaborative inference in resource-constrained onboard environments, and holds broad application prospects in remote sensing monitoring, emergency response, and space-based intelligent information processing. The main contributions of this study are as follows.</w:t>
      </w:r>
    </w:p>
    <w:p w14:paraId="16D7EC96" w14:textId="77777777" w:rsidR="009C4F21" w:rsidRPr="00AC5AE5" w:rsidRDefault="009C4F21" w:rsidP="009C4F21">
      <w:pPr>
        <w:pStyle w:val="af4"/>
      </w:pPr>
      <w:r w:rsidRPr="00AC5AE5">
        <w:t>To tackle the problem of inference task allocation under heterogeneous satellite network resources and time-varying link characteristics, a network topology model comprising remote sensing satellites, low-Earth-orbit computing satellites, and ground stations is established. The communication characteristics of quasi-static inter-satellite links and dynamic satellite-to-ground links are characterized, and the layer-wise computational cost and output data size of deep neural networks are defined, along with constraints on energy consumption, visibility windows, and memory. On this basis, a satellite-ground collaborative inference framework supporting both pipeline model partitioning (PMP) and collaborative data parallelism (CDP) is designed.</w:t>
      </w:r>
    </w:p>
    <w:p w14:paraId="749C058A" w14:textId="77777777" w:rsidR="009C4F21" w:rsidRPr="00AC5AE5" w:rsidRDefault="009C4F21" w:rsidP="009C4F21">
      <w:pPr>
        <w:pStyle w:val="af4"/>
      </w:pPr>
      <w:r w:rsidRPr="00AC5AE5">
        <w:t>A mixed-integer nonlinear programming model is formulated to minimize end-to-end latency, and a mode selection algorithm based on constraint filtering and feature weighting is proposed to adaptively choose between PMP and CDP. For the PMP mode, a load-aware dynamic programming (LA-DP) algorithm is designed, which obtains the optimal model partition scheme via state transition and backtracking within time complexity </w:t>
      </w:r>
      <w:r w:rsidRPr="00A5584E">
        <w:rPr>
          <w:position w:val="-8"/>
        </w:rPr>
        <w:object w:dxaOrig="1137" w:dyaOrig="290" w14:anchorId="34C9A951">
          <v:shape id="_x0000_i1039" type="#_x0000_t75" style="width:56.75pt;height:14.75pt" o:ole="">
            <v:imagedata r:id="rId15" o:title=""/>
          </v:shape>
          <o:OLEObject Type="Embed" ProgID="Equation.AxMath" ShapeID="_x0000_i1039" DrawAspect="Content" ObjectID="_1838353448" r:id="rId22"/>
        </w:object>
      </w:r>
      <w:r w:rsidRPr="00AC5AE5">
        <w:t xml:space="preserve">, with the visibility constraint of the last hop explicitly incorporated. For the CDP mode, the Lagrange multiplier method and Karush-Kuhn-Tucker conditions are employed to derive a closed-form solution for continuous optimal data allocation, and an iterative elimination strategy is designed </w:t>
      </w:r>
      <w:r w:rsidRPr="00AC5AE5">
        <w:lastRenderedPageBreak/>
        <w:t>to handle per-satellite data upper bounds, followed by discretization mapping to integer samples, achieving time complexity</w:t>
      </w:r>
      <w:r>
        <w:rPr>
          <w:rFonts w:hint="eastAsia"/>
        </w:rPr>
        <w:t xml:space="preserve"> </w:t>
      </w:r>
      <w:r w:rsidRPr="00A5584E">
        <w:rPr>
          <w:position w:val="-9"/>
        </w:rPr>
        <w:object w:dxaOrig="774" w:dyaOrig="304" w14:anchorId="37715AFF">
          <v:shape id="_x0000_i1040" type="#_x0000_t75" style="width:38.75pt;height:15.25pt" o:ole="">
            <v:imagedata r:id="rId17" o:title=""/>
          </v:shape>
          <o:OLEObject Type="Embed" ProgID="Equation.AxMath" ShapeID="_x0000_i1040" DrawAspect="Content" ObjectID="_1838353449" r:id="rId23"/>
        </w:object>
      </w:r>
      <w:r w:rsidRPr="00AC5AE5">
        <w:t>.</w:t>
      </w:r>
    </w:p>
    <w:p w14:paraId="208D712D" w14:textId="77777777" w:rsidR="009C4F21" w:rsidRPr="00AC5AE5" w:rsidRDefault="009C4F21" w:rsidP="009C4F21">
      <w:pPr>
        <w:pStyle w:val="af4"/>
      </w:pPr>
      <w:r w:rsidRPr="00AC5AE5">
        <w:t>A hardware-in-the-loop simulation platform based on NVIDIA Jetson Orin NX is constructed. Under a Walker-Delta constellation scenario with 144 low-Earth-orbit satellites, the performance of both pipeline model partitioning and collaborative data parallelism modes is evaluated. Experimental results demonstrate that the proposed algorithms effectively reduce end-to-end inference latency across multiple typical deep learning models, and the scheduling search time is on the order of milliseconds, satisfying the real-time requirements of onboard embedded platforms.</w:t>
      </w:r>
    </w:p>
    <w:p w14:paraId="6D3B9081" w14:textId="77777777" w:rsidR="009C4F21" w:rsidRDefault="009C4F21" w:rsidP="009C4F21">
      <w:pPr>
        <w:snapToGrid w:val="0"/>
        <w:spacing w:line="300" w:lineRule="auto"/>
        <w:rPr>
          <w:rStyle w:val="Char6"/>
        </w:rPr>
      </w:pPr>
      <w:r w:rsidRPr="00881D73">
        <w:rPr>
          <w:rStyle w:val="Char1"/>
          <w:b/>
          <w:bCs/>
        </w:rPr>
        <w:t>Keywords</w:t>
      </w:r>
      <w:r w:rsidRPr="00881D73">
        <w:rPr>
          <w:rStyle w:val="Char1"/>
          <w:rFonts w:hint="eastAsia"/>
          <w:b/>
          <w:bCs/>
        </w:rPr>
        <w:t>:</w:t>
      </w:r>
      <w:r w:rsidRPr="00881D73">
        <w:rPr>
          <w:rStyle w:val="Char6"/>
          <w:rFonts w:hint="eastAsia"/>
        </w:rPr>
        <w:t xml:space="preserve"> </w:t>
      </w:r>
      <w:r w:rsidRPr="004D7F8A">
        <w:rPr>
          <w:rStyle w:val="Char6"/>
        </w:rPr>
        <w:t>distributed satellite collaborative inference; communication scheduling; model partitioning; data parallelism; dynamic programming; Lagrange multiplier method</w:t>
      </w:r>
    </w:p>
    <w:p w14:paraId="212397CE" w14:textId="77777777" w:rsidR="009C4F21" w:rsidRDefault="009C4F21" w:rsidP="009C4F21">
      <w:pPr>
        <w:snapToGrid w:val="0"/>
        <w:spacing w:line="300" w:lineRule="auto"/>
        <w:rPr>
          <w:rStyle w:val="Char6"/>
        </w:rPr>
      </w:pPr>
    </w:p>
    <w:p w14:paraId="6D8385E3" w14:textId="77777777" w:rsidR="009C4F21" w:rsidRDefault="009C4F21" w:rsidP="009C4F21">
      <w:pPr>
        <w:snapToGrid w:val="0"/>
        <w:spacing w:line="300" w:lineRule="auto"/>
        <w:sectPr w:rsidR="009C4F21" w:rsidSect="009C4F21">
          <w:pgSz w:w="11906" w:h="16838"/>
          <w:pgMar w:top="1616" w:right="1701" w:bottom="1616" w:left="1701" w:header="1701" w:footer="1304" w:gutter="0"/>
          <w:pgNumType w:fmt="upperRoman"/>
          <w:cols w:space="0"/>
          <w:docGrid w:type="linesAndChars" w:linePitch="412" w:charSpace="2358"/>
        </w:sectPr>
      </w:pPr>
    </w:p>
    <w:p w14:paraId="69B43D50" w14:textId="77777777" w:rsidR="009C4F21" w:rsidRPr="00881D73" w:rsidRDefault="009C4F21" w:rsidP="009C4F21">
      <w:pPr>
        <w:pStyle w:val="af2"/>
        <w:spacing w:before="412" w:after="329"/>
      </w:pPr>
      <w:bookmarkStart w:id="32" w:name="_Toc20959"/>
      <w:bookmarkStart w:id="33" w:name="_Toc280628506"/>
      <w:bookmarkStart w:id="34" w:name="_Toc77239774"/>
      <w:bookmarkStart w:id="35" w:name="_Toc280715685"/>
      <w:bookmarkStart w:id="36" w:name="_Toc250450165"/>
      <w:bookmarkStart w:id="37" w:name="_Toc77260836"/>
      <w:bookmarkStart w:id="38" w:name="_Toc225579641"/>
      <w:bookmarkStart w:id="39" w:name="_Toc77239801"/>
      <w:bookmarkStart w:id="40" w:name="_Toc77261018"/>
      <w:bookmarkStart w:id="41" w:name="_Toc88830493"/>
      <w:bookmarkStart w:id="42" w:name="_Toc88830380"/>
      <w:bookmarkStart w:id="43" w:name="_Toc280797187"/>
      <w:bookmarkStart w:id="44" w:name="_Toc77239679"/>
      <w:bookmarkStart w:id="45" w:name="_Toc77166477"/>
      <w:bookmarkStart w:id="46" w:name="_Toc280715540"/>
      <w:bookmarkStart w:id="47" w:name="_Toc77262186"/>
      <w:bookmarkStart w:id="48" w:name="_Toc77166478"/>
      <w:bookmarkStart w:id="49" w:name="_Toc77262187"/>
      <w:bookmarkStart w:id="50" w:name="_Toc77261019"/>
      <w:bookmarkStart w:id="51" w:name="_Toc77260837"/>
      <w:bookmarkStart w:id="52" w:name="_Toc77239775"/>
      <w:bookmarkStart w:id="53" w:name="_Toc77239680"/>
      <w:bookmarkStart w:id="54" w:name="_Toc77239802"/>
      <w:bookmarkStart w:id="55" w:name="_Toc280628507"/>
      <w:bookmarkStart w:id="56" w:name="_Toc250450166"/>
      <w:bookmarkStart w:id="57" w:name="_Toc280715541"/>
      <w:bookmarkStart w:id="58" w:name="_Toc280797188"/>
      <w:bookmarkStart w:id="59" w:name="_Toc225579642"/>
      <w:bookmarkStart w:id="60" w:name="_Toc88830494"/>
      <w:bookmarkStart w:id="61" w:name="_Toc88830381"/>
      <w:bookmarkStart w:id="62" w:name="_Toc280715686"/>
      <w:r w:rsidRPr="00881D73">
        <w:lastRenderedPageBreak/>
        <w:t>目</w:t>
      </w:r>
      <w:r w:rsidRPr="00881D73">
        <w:rPr>
          <w:rFonts w:hint="eastAsia"/>
        </w:rPr>
        <w:t xml:space="preserve">  </w:t>
      </w:r>
      <w:r w:rsidRPr="00881D73">
        <w:t>录</w:t>
      </w:r>
      <w:bookmarkEnd w:id="32"/>
    </w:p>
    <w:p w14:paraId="47CA8B85" w14:textId="1C607C44" w:rsidR="00EB00CB" w:rsidRDefault="009C4F21">
      <w:pPr>
        <w:pStyle w:val="TOC1"/>
        <w:rPr>
          <w:rFonts w:asciiTheme="minorHAnsi" w:eastAsiaTheme="minorEastAsia" w:hAnsiTheme="minorHAnsi" w:cstheme="minorBidi" w:hint="eastAsia"/>
          <w:bCs w:val="0"/>
          <w:caps w:val="0"/>
          <w:noProof/>
          <w:sz w:val="22"/>
          <w14:ligatures w14:val="standardContextual"/>
        </w:rPr>
      </w:pPr>
      <w:r w:rsidRPr="00881D73">
        <w:fldChar w:fldCharType="begin"/>
      </w:r>
      <w:r w:rsidRPr="00881D73">
        <w:instrText>TOC \o "1-1" \t "</w:instrText>
      </w:r>
      <w:r w:rsidRPr="00881D73">
        <w:instrText>一级节标题</w:instrText>
      </w:r>
      <w:r w:rsidRPr="00881D73">
        <w:instrText>2.3,2,</w:instrText>
      </w:r>
      <w:r w:rsidRPr="00881D73">
        <w:instrText>二级节标题</w:instrText>
      </w:r>
      <w:r w:rsidRPr="00881D73">
        <w:instrText xml:space="preserve">2.3.1,3" \h \u </w:instrText>
      </w:r>
      <w:r w:rsidRPr="00881D73">
        <w:fldChar w:fldCharType="separate"/>
      </w:r>
      <w:hyperlink w:anchor="_Toc227680619" w:history="1">
        <w:r w:rsidR="00EB00CB" w:rsidRPr="00532237">
          <w:rPr>
            <w:rStyle w:val="ae"/>
            <w:rFonts w:hint="eastAsia"/>
            <w:noProof/>
          </w:rPr>
          <w:t>摘</w:t>
        </w:r>
        <w:r w:rsidR="00EB00CB" w:rsidRPr="00532237">
          <w:rPr>
            <w:rStyle w:val="ae"/>
            <w:rFonts w:hint="eastAsia"/>
            <w:noProof/>
          </w:rPr>
          <w:t xml:space="preserve">  </w:t>
        </w:r>
        <w:r w:rsidR="00EB00CB" w:rsidRPr="00532237">
          <w:rPr>
            <w:rStyle w:val="ae"/>
            <w:rFonts w:hint="eastAsia"/>
            <w:noProof/>
          </w:rPr>
          <w:t>要</w:t>
        </w:r>
        <w:r w:rsidR="00EB00CB">
          <w:rPr>
            <w:rFonts w:hint="eastAsia"/>
            <w:noProof/>
          </w:rPr>
          <w:tab/>
        </w:r>
        <w:r w:rsidR="00EB00CB">
          <w:rPr>
            <w:rFonts w:hint="eastAsia"/>
            <w:noProof/>
          </w:rPr>
          <w:fldChar w:fldCharType="begin"/>
        </w:r>
        <w:r w:rsidR="00EB00CB">
          <w:rPr>
            <w:rFonts w:hint="eastAsia"/>
            <w:noProof/>
          </w:rPr>
          <w:instrText xml:space="preserve"> </w:instrText>
        </w:r>
        <w:r w:rsidR="00EB00CB">
          <w:rPr>
            <w:noProof/>
          </w:rPr>
          <w:instrText>PAGEREF _Toc227680619 \h</w:instrText>
        </w:r>
        <w:r w:rsidR="00EB00CB">
          <w:rPr>
            <w:rFonts w:hint="eastAsia"/>
            <w:noProof/>
          </w:rPr>
          <w:instrText xml:space="preserve"> </w:instrText>
        </w:r>
        <w:r w:rsidR="00EB00CB">
          <w:rPr>
            <w:rFonts w:hint="eastAsia"/>
            <w:noProof/>
          </w:rPr>
        </w:r>
        <w:r w:rsidR="00EB00CB">
          <w:rPr>
            <w:rFonts w:hint="eastAsia"/>
            <w:noProof/>
          </w:rPr>
          <w:fldChar w:fldCharType="separate"/>
        </w:r>
        <w:r w:rsidR="00EB00CB">
          <w:rPr>
            <w:noProof/>
          </w:rPr>
          <w:t>I</w:t>
        </w:r>
        <w:r w:rsidR="00EB00CB">
          <w:rPr>
            <w:rFonts w:hint="eastAsia"/>
            <w:noProof/>
          </w:rPr>
          <w:fldChar w:fldCharType="end"/>
        </w:r>
      </w:hyperlink>
    </w:p>
    <w:p w14:paraId="405740DD" w14:textId="603EFE3C" w:rsidR="00EB00CB" w:rsidRDefault="00EB00CB">
      <w:pPr>
        <w:pStyle w:val="TOC1"/>
        <w:rPr>
          <w:rFonts w:asciiTheme="minorHAnsi" w:eastAsiaTheme="minorEastAsia" w:hAnsiTheme="minorHAnsi" w:cstheme="minorBidi" w:hint="eastAsia"/>
          <w:bCs w:val="0"/>
          <w:caps w:val="0"/>
          <w:noProof/>
          <w:sz w:val="22"/>
          <w14:ligatures w14:val="standardContextual"/>
        </w:rPr>
      </w:pPr>
      <w:hyperlink w:anchor="_Toc227680620" w:history="1">
        <w:r w:rsidRPr="00532237">
          <w:rPr>
            <w:rStyle w:val="ae"/>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_Toc227680620 \h</w:instrText>
        </w:r>
        <w:r>
          <w:rPr>
            <w:rFonts w:hint="eastAsia"/>
            <w:noProof/>
          </w:rPr>
          <w:instrText xml:space="preserve"> </w:instrText>
        </w:r>
        <w:r>
          <w:rPr>
            <w:rFonts w:hint="eastAsia"/>
            <w:noProof/>
          </w:rPr>
        </w:r>
        <w:r>
          <w:rPr>
            <w:rFonts w:hint="eastAsia"/>
            <w:noProof/>
          </w:rPr>
          <w:fldChar w:fldCharType="separate"/>
        </w:r>
        <w:r>
          <w:rPr>
            <w:noProof/>
          </w:rPr>
          <w:t>II</w:t>
        </w:r>
        <w:r>
          <w:rPr>
            <w:rFonts w:hint="eastAsia"/>
            <w:noProof/>
          </w:rPr>
          <w:fldChar w:fldCharType="end"/>
        </w:r>
      </w:hyperlink>
    </w:p>
    <w:p w14:paraId="6E602610" w14:textId="463E9946" w:rsidR="00EB00CB" w:rsidRDefault="00EB00CB">
      <w:pPr>
        <w:pStyle w:val="TOC1"/>
        <w:tabs>
          <w:tab w:val="left" w:pos="1100"/>
        </w:tabs>
        <w:rPr>
          <w:rFonts w:asciiTheme="minorHAnsi" w:eastAsiaTheme="minorEastAsia" w:hAnsiTheme="minorHAnsi" w:cstheme="minorBidi" w:hint="eastAsia"/>
          <w:bCs w:val="0"/>
          <w:caps w:val="0"/>
          <w:noProof/>
          <w:sz w:val="22"/>
          <w14:ligatures w14:val="standardContextual"/>
        </w:rPr>
      </w:pPr>
      <w:hyperlink w:anchor="_Toc227680621" w:history="1">
        <w:r w:rsidRPr="00532237">
          <w:rPr>
            <w:rStyle w:val="ae"/>
            <w:rFonts w:cs="黑体" w:hint="eastAsia"/>
            <w:noProof/>
          </w:rPr>
          <w:t>第</w:t>
        </w:r>
        <w:r w:rsidRPr="00532237">
          <w:rPr>
            <w:rStyle w:val="ae"/>
            <w:rFonts w:cs="黑体" w:hint="eastAsia"/>
            <w:noProof/>
          </w:rPr>
          <w:t>1</w:t>
        </w:r>
        <w:r w:rsidRPr="00532237">
          <w:rPr>
            <w:rStyle w:val="ae"/>
            <w:rFonts w:cs="黑体" w:hint="eastAsia"/>
            <w:noProof/>
          </w:rPr>
          <w:t>章</w:t>
        </w:r>
        <w:r>
          <w:rPr>
            <w:rFonts w:asciiTheme="minorHAnsi" w:eastAsiaTheme="minorEastAsia" w:hAnsiTheme="minorHAnsi" w:cstheme="minorBidi" w:hint="eastAsia"/>
            <w:bCs w:val="0"/>
            <w:caps w:val="0"/>
            <w:noProof/>
            <w:sz w:val="22"/>
            <w14:ligatures w14:val="standardContextual"/>
          </w:rPr>
          <w:tab/>
        </w:r>
        <w:r w:rsidRPr="00532237">
          <w:rPr>
            <w:rStyle w:val="ae"/>
            <w:rFonts w:hint="eastAsia"/>
            <w:noProof/>
          </w:rPr>
          <w:t>绪</w:t>
        </w:r>
        <w:r w:rsidRPr="00532237">
          <w:rPr>
            <w:rStyle w:val="ae"/>
            <w:rFonts w:hint="eastAsia"/>
            <w:noProof/>
          </w:rPr>
          <w:t xml:space="preserve">  </w:t>
        </w:r>
        <w:r w:rsidRPr="00532237">
          <w:rPr>
            <w:rStyle w:val="ae"/>
            <w:rFonts w:hint="eastAsia"/>
            <w:noProof/>
          </w:rPr>
          <w:t>论</w:t>
        </w:r>
        <w:r>
          <w:rPr>
            <w:rFonts w:hint="eastAsia"/>
            <w:noProof/>
          </w:rPr>
          <w:tab/>
        </w:r>
        <w:r>
          <w:rPr>
            <w:rFonts w:hint="eastAsia"/>
            <w:noProof/>
          </w:rPr>
          <w:fldChar w:fldCharType="begin"/>
        </w:r>
        <w:r>
          <w:rPr>
            <w:rFonts w:hint="eastAsia"/>
            <w:noProof/>
          </w:rPr>
          <w:instrText xml:space="preserve"> </w:instrText>
        </w:r>
        <w:r>
          <w:rPr>
            <w:noProof/>
          </w:rPr>
          <w:instrText>PAGEREF _Toc227680621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9A13476" w14:textId="6DBC6E91"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22" w:history="1">
        <w:r w:rsidRPr="00532237">
          <w:rPr>
            <w:rStyle w:val="ae"/>
            <w:rFonts w:cs="黑体" w:hint="eastAsia"/>
            <w:noProof/>
          </w:rPr>
          <w:t>1.1</w:t>
        </w:r>
        <w:r w:rsidRPr="00532237">
          <w:rPr>
            <w:rStyle w:val="ae"/>
            <w:rFonts w:hint="eastAsia"/>
            <w:noProof/>
          </w:rPr>
          <w:t xml:space="preserve"> </w:t>
        </w:r>
        <w:r w:rsidRPr="00532237">
          <w:rPr>
            <w:rStyle w:val="ae"/>
            <w:rFonts w:hint="eastAsia"/>
            <w:noProof/>
          </w:rPr>
          <w:t>课题背景</w:t>
        </w:r>
        <w:r>
          <w:rPr>
            <w:rFonts w:hint="eastAsia"/>
            <w:noProof/>
          </w:rPr>
          <w:tab/>
        </w:r>
        <w:r>
          <w:rPr>
            <w:rFonts w:hint="eastAsia"/>
            <w:noProof/>
          </w:rPr>
          <w:fldChar w:fldCharType="begin"/>
        </w:r>
        <w:r>
          <w:rPr>
            <w:rFonts w:hint="eastAsia"/>
            <w:noProof/>
          </w:rPr>
          <w:instrText xml:space="preserve"> </w:instrText>
        </w:r>
        <w:r>
          <w:rPr>
            <w:noProof/>
          </w:rPr>
          <w:instrText>PAGEREF _Toc227680622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8668E6D" w14:textId="71B0F19C"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23" w:history="1">
        <w:r w:rsidRPr="00532237">
          <w:rPr>
            <w:rStyle w:val="ae"/>
            <w:rFonts w:cs="黑体" w:hint="eastAsia"/>
            <w:noProof/>
          </w:rPr>
          <w:t>1.2</w:t>
        </w:r>
        <w:r w:rsidRPr="00532237">
          <w:rPr>
            <w:rStyle w:val="ae"/>
            <w:rFonts w:hint="eastAsia"/>
            <w:noProof/>
          </w:rPr>
          <w:t xml:space="preserve"> </w:t>
        </w:r>
        <w:r w:rsidRPr="00532237">
          <w:rPr>
            <w:rStyle w:val="ae"/>
            <w:rFonts w:hint="eastAsia"/>
            <w:noProof/>
          </w:rPr>
          <w:t>研究的目的和意义</w:t>
        </w:r>
        <w:r>
          <w:rPr>
            <w:rFonts w:hint="eastAsia"/>
            <w:noProof/>
          </w:rPr>
          <w:tab/>
        </w:r>
        <w:r>
          <w:rPr>
            <w:rFonts w:hint="eastAsia"/>
            <w:noProof/>
          </w:rPr>
          <w:fldChar w:fldCharType="begin"/>
        </w:r>
        <w:r>
          <w:rPr>
            <w:rFonts w:hint="eastAsia"/>
            <w:noProof/>
          </w:rPr>
          <w:instrText xml:space="preserve"> </w:instrText>
        </w:r>
        <w:r>
          <w:rPr>
            <w:noProof/>
          </w:rPr>
          <w:instrText>PAGEREF _Toc227680623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172B34E" w14:textId="114EC9D5"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24" w:history="1">
        <w:r w:rsidRPr="00532237">
          <w:rPr>
            <w:rStyle w:val="ae"/>
            <w:rFonts w:cs="黑体" w:hint="eastAsia"/>
            <w:noProof/>
          </w:rPr>
          <w:t>1.3</w:t>
        </w:r>
        <w:r w:rsidRPr="00532237">
          <w:rPr>
            <w:rStyle w:val="ae"/>
            <w:rFonts w:hint="eastAsia"/>
            <w:noProof/>
          </w:rPr>
          <w:t xml:space="preserve"> </w:t>
        </w:r>
        <w:r w:rsidRPr="00532237">
          <w:rPr>
            <w:rStyle w:val="ae"/>
            <w:rFonts w:hint="eastAsia"/>
            <w:noProof/>
          </w:rPr>
          <w:t>相关研究现状</w:t>
        </w:r>
        <w:r>
          <w:rPr>
            <w:rFonts w:hint="eastAsia"/>
            <w:noProof/>
          </w:rPr>
          <w:tab/>
        </w:r>
        <w:r>
          <w:rPr>
            <w:rFonts w:hint="eastAsia"/>
            <w:noProof/>
          </w:rPr>
          <w:fldChar w:fldCharType="begin"/>
        </w:r>
        <w:r>
          <w:rPr>
            <w:rFonts w:hint="eastAsia"/>
            <w:noProof/>
          </w:rPr>
          <w:instrText xml:space="preserve"> </w:instrText>
        </w:r>
        <w:r>
          <w:rPr>
            <w:noProof/>
          </w:rPr>
          <w:instrText>PAGEREF _Toc227680624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38558AA8" w14:textId="554B155F"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25" w:history="1">
        <w:r w:rsidRPr="00532237">
          <w:rPr>
            <w:rStyle w:val="ae"/>
            <w:rFonts w:cs="黑体" w:hint="eastAsia"/>
            <w:noProof/>
          </w:rPr>
          <w:t>1.3.1</w:t>
        </w:r>
        <w:r w:rsidRPr="00532237">
          <w:rPr>
            <w:rStyle w:val="ae"/>
            <w:rFonts w:hint="eastAsia"/>
            <w:noProof/>
          </w:rPr>
          <w:t xml:space="preserve"> </w:t>
        </w:r>
        <w:r w:rsidRPr="00532237">
          <w:rPr>
            <w:rStyle w:val="ae"/>
            <w:rFonts w:hint="eastAsia"/>
            <w:noProof/>
          </w:rPr>
          <w:t>分布式协同推理研究现状</w:t>
        </w:r>
        <w:r>
          <w:rPr>
            <w:rFonts w:hint="eastAsia"/>
            <w:noProof/>
          </w:rPr>
          <w:tab/>
        </w:r>
        <w:r>
          <w:rPr>
            <w:rFonts w:hint="eastAsia"/>
            <w:noProof/>
          </w:rPr>
          <w:fldChar w:fldCharType="begin"/>
        </w:r>
        <w:r>
          <w:rPr>
            <w:rFonts w:hint="eastAsia"/>
            <w:noProof/>
          </w:rPr>
          <w:instrText xml:space="preserve"> </w:instrText>
        </w:r>
        <w:r>
          <w:rPr>
            <w:noProof/>
          </w:rPr>
          <w:instrText>PAGEREF _Toc227680625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4B52845" w14:textId="0CCED0AB"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26" w:history="1">
        <w:r w:rsidRPr="00532237">
          <w:rPr>
            <w:rStyle w:val="ae"/>
            <w:rFonts w:cs="黑体" w:hint="eastAsia"/>
            <w:noProof/>
          </w:rPr>
          <w:t>1.3.2</w:t>
        </w:r>
        <w:r w:rsidRPr="00532237">
          <w:rPr>
            <w:rStyle w:val="ae"/>
            <w:rFonts w:hint="eastAsia"/>
            <w:noProof/>
          </w:rPr>
          <w:t xml:space="preserve"> </w:t>
        </w:r>
        <w:r w:rsidRPr="00532237">
          <w:rPr>
            <w:rStyle w:val="ae"/>
            <w:rFonts w:hint="eastAsia"/>
            <w:noProof/>
          </w:rPr>
          <w:t>卫星分布式推理研究现状</w:t>
        </w:r>
        <w:r>
          <w:rPr>
            <w:rFonts w:hint="eastAsia"/>
            <w:noProof/>
          </w:rPr>
          <w:tab/>
        </w:r>
        <w:r>
          <w:rPr>
            <w:rFonts w:hint="eastAsia"/>
            <w:noProof/>
          </w:rPr>
          <w:fldChar w:fldCharType="begin"/>
        </w:r>
        <w:r>
          <w:rPr>
            <w:rFonts w:hint="eastAsia"/>
            <w:noProof/>
          </w:rPr>
          <w:instrText xml:space="preserve"> </w:instrText>
        </w:r>
        <w:r>
          <w:rPr>
            <w:noProof/>
          </w:rPr>
          <w:instrText>PAGEREF _Toc227680626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4D6C5B7" w14:textId="1907F717"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27" w:history="1">
        <w:r w:rsidRPr="00532237">
          <w:rPr>
            <w:rStyle w:val="ae"/>
            <w:rFonts w:cs="黑体" w:hint="eastAsia"/>
            <w:noProof/>
          </w:rPr>
          <w:t>1.4</w:t>
        </w:r>
        <w:r w:rsidRPr="00532237">
          <w:rPr>
            <w:rStyle w:val="ae"/>
            <w:rFonts w:hint="eastAsia"/>
            <w:noProof/>
          </w:rPr>
          <w:t xml:space="preserve"> </w:t>
        </w:r>
        <w:r w:rsidRPr="00532237">
          <w:rPr>
            <w:rStyle w:val="ae"/>
            <w:rFonts w:hint="eastAsia"/>
            <w:noProof/>
          </w:rPr>
          <w:t>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_Toc227680627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6E6BF7D6" w14:textId="27B99654" w:rsidR="00EB00CB" w:rsidRDefault="00EB00CB">
      <w:pPr>
        <w:pStyle w:val="TOC1"/>
        <w:tabs>
          <w:tab w:val="left" w:pos="1100"/>
        </w:tabs>
        <w:rPr>
          <w:rFonts w:asciiTheme="minorHAnsi" w:eastAsiaTheme="minorEastAsia" w:hAnsiTheme="minorHAnsi" w:cstheme="minorBidi" w:hint="eastAsia"/>
          <w:bCs w:val="0"/>
          <w:caps w:val="0"/>
          <w:noProof/>
          <w:sz w:val="22"/>
          <w14:ligatures w14:val="standardContextual"/>
        </w:rPr>
      </w:pPr>
      <w:hyperlink w:anchor="_Toc227680628" w:history="1">
        <w:r w:rsidRPr="00532237">
          <w:rPr>
            <w:rStyle w:val="ae"/>
            <w:rFonts w:cs="黑体" w:hint="eastAsia"/>
            <w:noProof/>
          </w:rPr>
          <w:t>第</w:t>
        </w:r>
        <w:r w:rsidRPr="00532237">
          <w:rPr>
            <w:rStyle w:val="ae"/>
            <w:rFonts w:cs="黑体" w:hint="eastAsia"/>
            <w:noProof/>
          </w:rPr>
          <w:t>2</w:t>
        </w:r>
        <w:r w:rsidRPr="00532237">
          <w:rPr>
            <w:rStyle w:val="ae"/>
            <w:rFonts w:cs="黑体" w:hint="eastAsia"/>
            <w:noProof/>
          </w:rPr>
          <w:t>章</w:t>
        </w:r>
        <w:r>
          <w:rPr>
            <w:rFonts w:asciiTheme="minorHAnsi" w:eastAsiaTheme="minorEastAsia" w:hAnsiTheme="minorHAnsi" w:cstheme="minorBidi" w:hint="eastAsia"/>
            <w:bCs w:val="0"/>
            <w:caps w:val="0"/>
            <w:noProof/>
            <w:sz w:val="22"/>
            <w14:ligatures w14:val="standardContextual"/>
          </w:rPr>
          <w:tab/>
        </w:r>
        <w:r w:rsidRPr="00532237">
          <w:rPr>
            <w:rStyle w:val="ae"/>
            <w:rFonts w:hint="eastAsia"/>
            <w:noProof/>
          </w:rPr>
          <w:t>分布式卫星协作推理系统模型与框架</w:t>
        </w:r>
        <w:r>
          <w:rPr>
            <w:rFonts w:hint="eastAsia"/>
            <w:noProof/>
          </w:rPr>
          <w:tab/>
        </w:r>
        <w:r>
          <w:rPr>
            <w:rFonts w:hint="eastAsia"/>
            <w:noProof/>
          </w:rPr>
          <w:fldChar w:fldCharType="begin"/>
        </w:r>
        <w:r>
          <w:rPr>
            <w:rFonts w:hint="eastAsia"/>
            <w:noProof/>
          </w:rPr>
          <w:instrText xml:space="preserve"> </w:instrText>
        </w:r>
        <w:r>
          <w:rPr>
            <w:noProof/>
          </w:rPr>
          <w:instrText>PAGEREF _Toc227680628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F0FBE69" w14:textId="54FD524E"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29" w:history="1">
        <w:r w:rsidRPr="00532237">
          <w:rPr>
            <w:rStyle w:val="ae"/>
            <w:rFonts w:cs="黑体" w:hint="eastAsia"/>
            <w:noProof/>
          </w:rPr>
          <w:t>2.1</w:t>
        </w:r>
        <w:r w:rsidRPr="00532237">
          <w:rPr>
            <w:rStyle w:val="ae"/>
            <w:rFonts w:hint="eastAsia"/>
            <w:noProof/>
          </w:rPr>
          <w:t xml:space="preserve"> </w:t>
        </w:r>
        <w:r w:rsidRPr="00532237">
          <w:rPr>
            <w:rStyle w:val="ae"/>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_Toc227680629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A088AC0" w14:textId="051A1D56"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30" w:history="1">
        <w:r w:rsidRPr="00532237">
          <w:rPr>
            <w:rStyle w:val="ae"/>
            <w:rFonts w:cs="黑体" w:hint="eastAsia"/>
            <w:noProof/>
          </w:rPr>
          <w:t>2.2</w:t>
        </w:r>
        <w:r w:rsidRPr="00532237">
          <w:rPr>
            <w:rStyle w:val="ae"/>
            <w:rFonts w:hint="eastAsia"/>
            <w:noProof/>
          </w:rPr>
          <w:t xml:space="preserve"> </w:t>
        </w:r>
        <w:r w:rsidRPr="00532237">
          <w:rPr>
            <w:rStyle w:val="ae"/>
            <w:rFonts w:hint="eastAsia"/>
            <w:noProof/>
          </w:rPr>
          <w:t>系统模型</w:t>
        </w:r>
        <w:r>
          <w:rPr>
            <w:rFonts w:hint="eastAsia"/>
            <w:noProof/>
          </w:rPr>
          <w:tab/>
        </w:r>
        <w:r>
          <w:rPr>
            <w:rFonts w:hint="eastAsia"/>
            <w:noProof/>
          </w:rPr>
          <w:fldChar w:fldCharType="begin"/>
        </w:r>
        <w:r>
          <w:rPr>
            <w:rFonts w:hint="eastAsia"/>
            <w:noProof/>
          </w:rPr>
          <w:instrText xml:space="preserve"> </w:instrText>
        </w:r>
        <w:r>
          <w:rPr>
            <w:noProof/>
          </w:rPr>
          <w:instrText>PAGEREF _Toc227680630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4BFC1F7" w14:textId="2A0979E2"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31" w:history="1">
        <w:r w:rsidRPr="00532237">
          <w:rPr>
            <w:rStyle w:val="ae"/>
            <w:rFonts w:cs="黑体" w:hint="eastAsia"/>
            <w:noProof/>
          </w:rPr>
          <w:t>2.2.1</w:t>
        </w:r>
        <w:r w:rsidRPr="00532237">
          <w:rPr>
            <w:rStyle w:val="ae"/>
            <w:rFonts w:hint="eastAsia"/>
            <w:noProof/>
          </w:rPr>
          <w:t xml:space="preserve"> </w:t>
        </w:r>
        <w:r w:rsidRPr="00532237">
          <w:rPr>
            <w:rStyle w:val="ae"/>
            <w:rFonts w:hint="eastAsia"/>
            <w:noProof/>
          </w:rPr>
          <w:t>卫星网络框架</w:t>
        </w:r>
        <w:r>
          <w:rPr>
            <w:rFonts w:hint="eastAsia"/>
            <w:noProof/>
          </w:rPr>
          <w:tab/>
        </w:r>
        <w:r>
          <w:rPr>
            <w:rFonts w:hint="eastAsia"/>
            <w:noProof/>
          </w:rPr>
          <w:fldChar w:fldCharType="begin"/>
        </w:r>
        <w:r>
          <w:rPr>
            <w:rFonts w:hint="eastAsia"/>
            <w:noProof/>
          </w:rPr>
          <w:instrText xml:space="preserve"> </w:instrText>
        </w:r>
        <w:r>
          <w:rPr>
            <w:noProof/>
          </w:rPr>
          <w:instrText>PAGEREF _Toc227680631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B80EEE2" w14:textId="2CBD1D67"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32" w:history="1">
        <w:r w:rsidRPr="00532237">
          <w:rPr>
            <w:rStyle w:val="ae"/>
            <w:rFonts w:cs="黑体" w:hint="eastAsia"/>
            <w:noProof/>
          </w:rPr>
          <w:t>2.2.2</w:t>
        </w:r>
        <w:r w:rsidRPr="00532237">
          <w:rPr>
            <w:rStyle w:val="ae"/>
            <w:rFonts w:hint="eastAsia"/>
            <w:noProof/>
          </w:rPr>
          <w:t xml:space="preserve"> </w:t>
        </w:r>
        <w:r w:rsidRPr="00532237">
          <w:rPr>
            <w:rStyle w:val="ae"/>
            <w:rFonts w:hint="eastAsia"/>
            <w:noProof/>
          </w:rPr>
          <w:t>任务模型</w:t>
        </w:r>
        <w:r>
          <w:rPr>
            <w:rFonts w:hint="eastAsia"/>
            <w:noProof/>
          </w:rPr>
          <w:tab/>
        </w:r>
        <w:r>
          <w:rPr>
            <w:rFonts w:hint="eastAsia"/>
            <w:noProof/>
          </w:rPr>
          <w:fldChar w:fldCharType="begin"/>
        </w:r>
        <w:r>
          <w:rPr>
            <w:rFonts w:hint="eastAsia"/>
            <w:noProof/>
          </w:rPr>
          <w:instrText xml:space="preserve"> </w:instrText>
        </w:r>
        <w:r>
          <w:rPr>
            <w:noProof/>
          </w:rPr>
          <w:instrText>PAGEREF _Toc227680632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C5918E3" w14:textId="072F55A3"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33" w:history="1">
        <w:r w:rsidRPr="00532237">
          <w:rPr>
            <w:rStyle w:val="ae"/>
            <w:rFonts w:cs="黑体" w:hint="eastAsia"/>
            <w:noProof/>
          </w:rPr>
          <w:t>2.2.3</w:t>
        </w:r>
        <w:r w:rsidRPr="00532237">
          <w:rPr>
            <w:rStyle w:val="ae"/>
            <w:rFonts w:hint="eastAsia"/>
            <w:noProof/>
          </w:rPr>
          <w:t xml:space="preserve"> </w:t>
        </w:r>
        <w:r w:rsidRPr="00532237">
          <w:rPr>
            <w:rStyle w:val="ae"/>
            <w:rFonts w:hint="eastAsia"/>
            <w:noProof/>
          </w:rPr>
          <w:t>通信模型</w:t>
        </w:r>
        <w:r>
          <w:rPr>
            <w:rFonts w:hint="eastAsia"/>
            <w:noProof/>
          </w:rPr>
          <w:tab/>
        </w:r>
        <w:r>
          <w:rPr>
            <w:rFonts w:hint="eastAsia"/>
            <w:noProof/>
          </w:rPr>
          <w:fldChar w:fldCharType="begin"/>
        </w:r>
        <w:r>
          <w:rPr>
            <w:rFonts w:hint="eastAsia"/>
            <w:noProof/>
          </w:rPr>
          <w:instrText xml:space="preserve"> </w:instrText>
        </w:r>
        <w:r>
          <w:rPr>
            <w:noProof/>
          </w:rPr>
          <w:instrText>PAGEREF _Toc227680633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11C8C90" w14:textId="7CBEA46A"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34" w:history="1">
        <w:r w:rsidRPr="00532237">
          <w:rPr>
            <w:rStyle w:val="ae"/>
            <w:rFonts w:cs="黑体" w:hint="eastAsia"/>
            <w:noProof/>
          </w:rPr>
          <w:t>2.2.4</w:t>
        </w:r>
        <w:r w:rsidRPr="00532237">
          <w:rPr>
            <w:rStyle w:val="ae"/>
            <w:rFonts w:hint="eastAsia"/>
            <w:noProof/>
          </w:rPr>
          <w:t xml:space="preserve"> </w:t>
        </w:r>
        <w:r w:rsidRPr="00532237">
          <w:rPr>
            <w:rStyle w:val="ae"/>
            <w:rFonts w:hint="eastAsia"/>
            <w:noProof/>
          </w:rPr>
          <w:t>计算模型</w:t>
        </w:r>
        <w:r>
          <w:rPr>
            <w:rFonts w:hint="eastAsia"/>
            <w:noProof/>
          </w:rPr>
          <w:tab/>
        </w:r>
        <w:r>
          <w:rPr>
            <w:rFonts w:hint="eastAsia"/>
            <w:noProof/>
          </w:rPr>
          <w:fldChar w:fldCharType="begin"/>
        </w:r>
        <w:r>
          <w:rPr>
            <w:rFonts w:hint="eastAsia"/>
            <w:noProof/>
          </w:rPr>
          <w:instrText xml:space="preserve"> </w:instrText>
        </w:r>
        <w:r>
          <w:rPr>
            <w:noProof/>
          </w:rPr>
          <w:instrText>PAGEREF _Toc227680634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F4950D1" w14:textId="4C53A616"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35" w:history="1">
        <w:r w:rsidRPr="00532237">
          <w:rPr>
            <w:rStyle w:val="ae"/>
            <w:rFonts w:cs="黑体" w:hint="eastAsia"/>
            <w:noProof/>
          </w:rPr>
          <w:t>2.2.5</w:t>
        </w:r>
        <w:r w:rsidRPr="00532237">
          <w:rPr>
            <w:rStyle w:val="ae"/>
            <w:rFonts w:hint="eastAsia"/>
            <w:noProof/>
          </w:rPr>
          <w:t xml:space="preserve"> </w:t>
        </w:r>
        <w:r w:rsidRPr="00532237">
          <w:rPr>
            <w:rStyle w:val="ae"/>
            <w:rFonts w:hint="eastAsia"/>
            <w:noProof/>
          </w:rPr>
          <w:t>能耗模型</w:t>
        </w:r>
        <w:r>
          <w:rPr>
            <w:rFonts w:hint="eastAsia"/>
            <w:noProof/>
          </w:rPr>
          <w:tab/>
        </w:r>
        <w:r>
          <w:rPr>
            <w:rFonts w:hint="eastAsia"/>
            <w:noProof/>
          </w:rPr>
          <w:fldChar w:fldCharType="begin"/>
        </w:r>
        <w:r>
          <w:rPr>
            <w:rFonts w:hint="eastAsia"/>
            <w:noProof/>
          </w:rPr>
          <w:instrText xml:space="preserve"> </w:instrText>
        </w:r>
        <w:r>
          <w:rPr>
            <w:noProof/>
          </w:rPr>
          <w:instrText>PAGEREF _Toc227680635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AAE6055" w14:textId="5F225FC8"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36" w:history="1">
        <w:r w:rsidRPr="00532237">
          <w:rPr>
            <w:rStyle w:val="ae"/>
            <w:rFonts w:cs="黑体" w:hint="eastAsia"/>
            <w:noProof/>
          </w:rPr>
          <w:t>2.2.6</w:t>
        </w:r>
        <w:r w:rsidRPr="00532237">
          <w:rPr>
            <w:rStyle w:val="ae"/>
            <w:rFonts w:hint="eastAsia"/>
            <w:noProof/>
          </w:rPr>
          <w:t xml:space="preserve"> </w:t>
        </w:r>
        <w:r w:rsidRPr="00532237">
          <w:rPr>
            <w:rStyle w:val="ae"/>
            <w:rFonts w:hint="eastAsia"/>
            <w:noProof/>
          </w:rPr>
          <w:t>卫星可见性模型</w:t>
        </w:r>
        <w:r>
          <w:rPr>
            <w:rFonts w:hint="eastAsia"/>
            <w:noProof/>
          </w:rPr>
          <w:tab/>
        </w:r>
        <w:r>
          <w:rPr>
            <w:rFonts w:hint="eastAsia"/>
            <w:noProof/>
          </w:rPr>
          <w:fldChar w:fldCharType="begin"/>
        </w:r>
        <w:r>
          <w:rPr>
            <w:rFonts w:hint="eastAsia"/>
            <w:noProof/>
          </w:rPr>
          <w:instrText xml:space="preserve"> </w:instrText>
        </w:r>
        <w:r>
          <w:rPr>
            <w:noProof/>
          </w:rPr>
          <w:instrText>PAGEREF _Toc227680636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EB260D7" w14:textId="4A863D74"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37" w:history="1">
        <w:r w:rsidRPr="00532237">
          <w:rPr>
            <w:rStyle w:val="ae"/>
            <w:rFonts w:cs="黑体" w:hint="eastAsia"/>
            <w:noProof/>
          </w:rPr>
          <w:t>2.2.7</w:t>
        </w:r>
        <w:r w:rsidRPr="00532237">
          <w:rPr>
            <w:rStyle w:val="ae"/>
            <w:rFonts w:hint="eastAsia"/>
            <w:noProof/>
          </w:rPr>
          <w:t xml:space="preserve"> </w:t>
        </w:r>
        <w:r w:rsidRPr="00532237">
          <w:rPr>
            <w:rStyle w:val="ae"/>
            <w:rFonts w:hint="eastAsia"/>
            <w:noProof/>
          </w:rPr>
          <w:t>内存资源模型</w:t>
        </w:r>
        <w:r>
          <w:rPr>
            <w:rFonts w:hint="eastAsia"/>
            <w:noProof/>
          </w:rPr>
          <w:tab/>
        </w:r>
        <w:r>
          <w:rPr>
            <w:rFonts w:hint="eastAsia"/>
            <w:noProof/>
          </w:rPr>
          <w:fldChar w:fldCharType="begin"/>
        </w:r>
        <w:r>
          <w:rPr>
            <w:rFonts w:hint="eastAsia"/>
            <w:noProof/>
          </w:rPr>
          <w:instrText xml:space="preserve"> </w:instrText>
        </w:r>
        <w:r>
          <w:rPr>
            <w:noProof/>
          </w:rPr>
          <w:instrText>PAGEREF _Toc227680637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C39E848" w14:textId="11173D1D"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38" w:history="1">
        <w:r w:rsidRPr="00532237">
          <w:rPr>
            <w:rStyle w:val="ae"/>
            <w:rFonts w:cs="黑体" w:hint="eastAsia"/>
            <w:noProof/>
          </w:rPr>
          <w:t>2.3</w:t>
        </w:r>
        <w:r w:rsidRPr="00532237">
          <w:rPr>
            <w:rStyle w:val="ae"/>
            <w:rFonts w:hint="eastAsia"/>
            <w:noProof/>
          </w:rPr>
          <w:t xml:space="preserve"> </w:t>
        </w:r>
        <w:r w:rsidRPr="00532237">
          <w:rPr>
            <w:rStyle w:val="ae"/>
            <w:rFonts w:hint="eastAsia"/>
            <w:noProof/>
          </w:rPr>
          <w:t>协同推理框架</w:t>
        </w:r>
        <w:r>
          <w:rPr>
            <w:rFonts w:hint="eastAsia"/>
            <w:noProof/>
          </w:rPr>
          <w:tab/>
        </w:r>
        <w:r>
          <w:rPr>
            <w:rFonts w:hint="eastAsia"/>
            <w:noProof/>
          </w:rPr>
          <w:fldChar w:fldCharType="begin"/>
        </w:r>
        <w:r>
          <w:rPr>
            <w:rFonts w:hint="eastAsia"/>
            <w:noProof/>
          </w:rPr>
          <w:instrText xml:space="preserve"> </w:instrText>
        </w:r>
        <w:r>
          <w:rPr>
            <w:noProof/>
          </w:rPr>
          <w:instrText>PAGEREF _Toc227680638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490D345" w14:textId="0D20B358"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39" w:history="1">
        <w:r w:rsidRPr="00532237">
          <w:rPr>
            <w:rStyle w:val="ae"/>
            <w:rFonts w:cs="黑体" w:hint="eastAsia"/>
            <w:noProof/>
          </w:rPr>
          <w:t>2.3.1</w:t>
        </w:r>
        <w:r w:rsidRPr="00532237">
          <w:rPr>
            <w:rStyle w:val="ae"/>
            <w:rFonts w:hint="eastAsia"/>
            <w:noProof/>
          </w:rPr>
          <w:t xml:space="preserve"> </w:t>
        </w:r>
        <w:r w:rsidRPr="00532237">
          <w:rPr>
            <w:rStyle w:val="ae"/>
            <w:rFonts w:hint="eastAsia"/>
            <w:noProof/>
          </w:rPr>
          <w:t>流水线模型拆分</w:t>
        </w:r>
        <w:r>
          <w:rPr>
            <w:rFonts w:hint="eastAsia"/>
            <w:noProof/>
          </w:rPr>
          <w:tab/>
        </w:r>
        <w:r>
          <w:rPr>
            <w:rFonts w:hint="eastAsia"/>
            <w:noProof/>
          </w:rPr>
          <w:fldChar w:fldCharType="begin"/>
        </w:r>
        <w:r>
          <w:rPr>
            <w:rFonts w:hint="eastAsia"/>
            <w:noProof/>
          </w:rPr>
          <w:instrText xml:space="preserve"> </w:instrText>
        </w:r>
        <w:r>
          <w:rPr>
            <w:noProof/>
          </w:rPr>
          <w:instrText>PAGEREF _Toc227680639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305D1FD" w14:textId="4C94B75E"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40" w:history="1">
        <w:r w:rsidRPr="00532237">
          <w:rPr>
            <w:rStyle w:val="ae"/>
            <w:rFonts w:cs="黑体" w:hint="eastAsia"/>
            <w:noProof/>
          </w:rPr>
          <w:t>2.3.2</w:t>
        </w:r>
        <w:r w:rsidRPr="00532237">
          <w:rPr>
            <w:rStyle w:val="ae"/>
            <w:rFonts w:hint="eastAsia"/>
            <w:noProof/>
          </w:rPr>
          <w:t xml:space="preserve"> </w:t>
        </w:r>
        <w:r w:rsidRPr="00532237">
          <w:rPr>
            <w:rStyle w:val="ae"/>
            <w:rFonts w:hint="eastAsia"/>
            <w:noProof/>
          </w:rPr>
          <w:t>协同数据并行</w:t>
        </w:r>
        <w:r>
          <w:rPr>
            <w:rFonts w:hint="eastAsia"/>
            <w:noProof/>
          </w:rPr>
          <w:tab/>
        </w:r>
        <w:r>
          <w:rPr>
            <w:rFonts w:hint="eastAsia"/>
            <w:noProof/>
          </w:rPr>
          <w:fldChar w:fldCharType="begin"/>
        </w:r>
        <w:r>
          <w:rPr>
            <w:rFonts w:hint="eastAsia"/>
            <w:noProof/>
          </w:rPr>
          <w:instrText xml:space="preserve"> </w:instrText>
        </w:r>
        <w:r>
          <w:rPr>
            <w:noProof/>
          </w:rPr>
          <w:instrText>PAGEREF _Toc227680640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1559B2C" w14:textId="69E3CB9A"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41" w:history="1">
        <w:r w:rsidRPr="00532237">
          <w:rPr>
            <w:rStyle w:val="ae"/>
            <w:rFonts w:cs="黑体" w:hint="eastAsia"/>
            <w:noProof/>
          </w:rPr>
          <w:t>2.4</w:t>
        </w:r>
        <w:r w:rsidRPr="00532237">
          <w:rPr>
            <w:rStyle w:val="ae"/>
            <w:rFonts w:hint="eastAsia"/>
            <w:noProof/>
          </w:rPr>
          <w:t xml:space="preserve"> </w:t>
        </w:r>
        <w:r w:rsidRPr="00532237">
          <w:rPr>
            <w:rStyle w:val="ae"/>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_Toc227680641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C2EACAC" w14:textId="1832951D" w:rsidR="00EB00CB" w:rsidRDefault="00EB00CB">
      <w:pPr>
        <w:pStyle w:val="TOC1"/>
        <w:tabs>
          <w:tab w:val="left" w:pos="1100"/>
        </w:tabs>
        <w:rPr>
          <w:rFonts w:asciiTheme="minorHAnsi" w:eastAsiaTheme="minorEastAsia" w:hAnsiTheme="minorHAnsi" w:cstheme="minorBidi" w:hint="eastAsia"/>
          <w:bCs w:val="0"/>
          <w:caps w:val="0"/>
          <w:noProof/>
          <w:sz w:val="22"/>
          <w14:ligatures w14:val="standardContextual"/>
        </w:rPr>
      </w:pPr>
      <w:hyperlink w:anchor="_Toc227680642" w:history="1">
        <w:r w:rsidRPr="00532237">
          <w:rPr>
            <w:rStyle w:val="ae"/>
            <w:rFonts w:cs="黑体" w:hint="eastAsia"/>
            <w:noProof/>
          </w:rPr>
          <w:t>第</w:t>
        </w:r>
        <w:r w:rsidRPr="00532237">
          <w:rPr>
            <w:rStyle w:val="ae"/>
            <w:rFonts w:cs="黑体" w:hint="eastAsia"/>
            <w:noProof/>
          </w:rPr>
          <w:t>3</w:t>
        </w:r>
        <w:r w:rsidRPr="00532237">
          <w:rPr>
            <w:rStyle w:val="ae"/>
            <w:rFonts w:cs="黑体" w:hint="eastAsia"/>
            <w:noProof/>
          </w:rPr>
          <w:t>章</w:t>
        </w:r>
        <w:r>
          <w:rPr>
            <w:rFonts w:asciiTheme="minorHAnsi" w:eastAsiaTheme="minorEastAsia" w:hAnsiTheme="minorHAnsi" w:cstheme="minorBidi" w:hint="eastAsia"/>
            <w:bCs w:val="0"/>
            <w:caps w:val="0"/>
            <w:noProof/>
            <w:sz w:val="22"/>
            <w14:ligatures w14:val="standardContextual"/>
          </w:rPr>
          <w:tab/>
        </w:r>
        <w:r w:rsidRPr="00532237">
          <w:rPr>
            <w:rStyle w:val="ae"/>
            <w:rFonts w:hint="eastAsia"/>
            <w:noProof/>
          </w:rPr>
          <w:t>优化问题建立与求解算法设计</w:t>
        </w:r>
        <w:r>
          <w:rPr>
            <w:rFonts w:hint="eastAsia"/>
            <w:noProof/>
          </w:rPr>
          <w:tab/>
        </w:r>
        <w:r>
          <w:rPr>
            <w:rFonts w:hint="eastAsia"/>
            <w:noProof/>
          </w:rPr>
          <w:fldChar w:fldCharType="begin"/>
        </w:r>
        <w:r>
          <w:rPr>
            <w:rFonts w:hint="eastAsia"/>
            <w:noProof/>
          </w:rPr>
          <w:instrText xml:space="preserve"> </w:instrText>
        </w:r>
        <w:r>
          <w:rPr>
            <w:noProof/>
          </w:rPr>
          <w:instrText>PAGEREF _Toc227680642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45A30A1E" w14:textId="7F0B8C3A"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43" w:history="1">
        <w:r w:rsidRPr="00532237">
          <w:rPr>
            <w:rStyle w:val="ae"/>
            <w:rFonts w:cs="黑体" w:hint="eastAsia"/>
            <w:noProof/>
          </w:rPr>
          <w:t>3.1</w:t>
        </w:r>
        <w:r w:rsidRPr="00532237">
          <w:rPr>
            <w:rStyle w:val="ae"/>
            <w:rFonts w:hint="eastAsia"/>
            <w:noProof/>
          </w:rPr>
          <w:t xml:space="preserve"> </w:t>
        </w:r>
        <w:r w:rsidRPr="00532237">
          <w:rPr>
            <w:rStyle w:val="ae"/>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_Toc227680643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1AC7ED41" w14:textId="63C87251"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44" w:history="1">
        <w:r w:rsidRPr="00532237">
          <w:rPr>
            <w:rStyle w:val="ae"/>
            <w:rFonts w:cs="黑体" w:hint="eastAsia"/>
            <w:noProof/>
          </w:rPr>
          <w:t>3.2</w:t>
        </w:r>
        <w:r w:rsidRPr="00532237">
          <w:rPr>
            <w:rStyle w:val="ae"/>
            <w:rFonts w:hint="eastAsia"/>
            <w:noProof/>
          </w:rPr>
          <w:t xml:space="preserve"> </w:t>
        </w:r>
        <w:r w:rsidRPr="00532237">
          <w:rPr>
            <w:rStyle w:val="ae"/>
            <w:rFonts w:hint="eastAsia"/>
            <w:noProof/>
          </w:rPr>
          <w:t>优化问题建立</w:t>
        </w:r>
        <w:r>
          <w:rPr>
            <w:rFonts w:hint="eastAsia"/>
            <w:noProof/>
          </w:rPr>
          <w:tab/>
        </w:r>
        <w:r>
          <w:rPr>
            <w:rFonts w:hint="eastAsia"/>
            <w:noProof/>
          </w:rPr>
          <w:fldChar w:fldCharType="begin"/>
        </w:r>
        <w:r>
          <w:rPr>
            <w:rFonts w:hint="eastAsia"/>
            <w:noProof/>
          </w:rPr>
          <w:instrText xml:space="preserve"> </w:instrText>
        </w:r>
        <w:r>
          <w:rPr>
            <w:noProof/>
          </w:rPr>
          <w:instrText>PAGEREF _Toc227680644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02E58D9D" w14:textId="0E01CDD3"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45" w:history="1">
        <w:r w:rsidRPr="00532237">
          <w:rPr>
            <w:rStyle w:val="ae"/>
            <w:rFonts w:cs="黑体" w:hint="eastAsia"/>
            <w:noProof/>
          </w:rPr>
          <w:t>3.3</w:t>
        </w:r>
        <w:r w:rsidRPr="00532237">
          <w:rPr>
            <w:rStyle w:val="ae"/>
            <w:rFonts w:hint="eastAsia"/>
            <w:noProof/>
          </w:rPr>
          <w:t xml:space="preserve"> </w:t>
        </w:r>
        <w:r w:rsidRPr="00532237">
          <w:rPr>
            <w:rStyle w:val="ae"/>
            <w:rFonts w:hint="eastAsia"/>
            <w:noProof/>
          </w:rPr>
          <w:t>基于约束过滤与特征加权的模式选择算法</w:t>
        </w:r>
        <w:r>
          <w:rPr>
            <w:rFonts w:hint="eastAsia"/>
            <w:noProof/>
          </w:rPr>
          <w:tab/>
        </w:r>
        <w:r>
          <w:rPr>
            <w:rFonts w:hint="eastAsia"/>
            <w:noProof/>
          </w:rPr>
          <w:fldChar w:fldCharType="begin"/>
        </w:r>
        <w:r>
          <w:rPr>
            <w:rFonts w:hint="eastAsia"/>
            <w:noProof/>
          </w:rPr>
          <w:instrText xml:space="preserve"> </w:instrText>
        </w:r>
        <w:r>
          <w:rPr>
            <w:noProof/>
          </w:rPr>
          <w:instrText>PAGEREF _Toc227680645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B767FF3" w14:textId="53D2D167"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46" w:history="1">
        <w:r w:rsidRPr="00532237">
          <w:rPr>
            <w:rStyle w:val="ae"/>
            <w:rFonts w:cs="黑体" w:hint="eastAsia"/>
            <w:noProof/>
          </w:rPr>
          <w:t>3.3.1</w:t>
        </w:r>
        <w:r w:rsidRPr="00532237">
          <w:rPr>
            <w:rStyle w:val="ae"/>
            <w:rFonts w:hint="eastAsia"/>
            <w:noProof/>
          </w:rPr>
          <w:t xml:space="preserve"> </w:t>
        </w:r>
        <w:r w:rsidRPr="00532237">
          <w:rPr>
            <w:rStyle w:val="ae"/>
            <w:rFonts w:hint="eastAsia"/>
            <w:noProof/>
          </w:rPr>
          <w:t>决策特征分析</w:t>
        </w:r>
        <w:r>
          <w:rPr>
            <w:rFonts w:hint="eastAsia"/>
            <w:noProof/>
          </w:rPr>
          <w:tab/>
        </w:r>
        <w:r>
          <w:rPr>
            <w:rFonts w:hint="eastAsia"/>
            <w:noProof/>
          </w:rPr>
          <w:fldChar w:fldCharType="begin"/>
        </w:r>
        <w:r>
          <w:rPr>
            <w:rFonts w:hint="eastAsia"/>
            <w:noProof/>
          </w:rPr>
          <w:instrText xml:space="preserve"> </w:instrText>
        </w:r>
        <w:r>
          <w:rPr>
            <w:noProof/>
          </w:rPr>
          <w:instrText>PAGEREF _Toc227680646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C1764CC" w14:textId="0C5F4422"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47" w:history="1">
        <w:r w:rsidRPr="00532237">
          <w:rPr>
            <w:rStyle w:val="ae"/>
            <w:rFonts w:cs="黑体" w:hint="eastAsia"/>
            <w:noProof/>
          </w:rPr>
          <w:t>3.3.2</w:t>
        </w:r>
        <w:r w:rsidRPr="00532237">
          <w:rPr>
            <w:rStyle w:val="ae"/>
            <w:rFonts w:hint="eastAsia"/>
            <w:noProof/>
          </w:rPr>
          <w:t xml:space="preserve"> </w:t>
        </w:r>
        <w:r w:rsidRPr="00532237">
          <w:rPr>
            <w:rStyle w:val="ae"/>
            <w:rFonts w:hint="eastAsia"/>
            <w:noProof/>
          </w:rPr>
          <w:t>特征加权模式选择算法</w:t>
        </w:r>
        <w:r>
          <w:rPr>
            <w:rFonts w:hint="eastAsia"/>
            <w:noProof/>
          </w:rPr>
          <w:tab/>
        </w:r>
        <w:r>
          <w:rPr>
            <w:rFonts w:hint="eastAsia"/>
            <w:noProof/>
          </w:rPr>
          <w:fldChar w:fldCharType="begin"/>
        </w:r>
        <w:r>
          <w:rPr>
            <w:rFonts w:hint="eastAsia"/>
            <w:noProof/>
          </w:rPr>
          <w:instrText xml:space="preserve"> </w:instrText>
        </w:r>
        <w:r>
          <w:rPr>
            <w:noProof/>
          </w:rPr>
          <w:instrText>PAGEREF _Toc227680647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882B695" w14:textId="5D557338"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48" w:history="1">
        <w:r w:rsidRPr="00532237">
          <w:rPr>
            <w:rStyle w:val="ae"/>
            <w:rFonts w:cs="黑体" w:hint="eastAsia"/>
            <w:noProof/>
          </w:rPr>
          <w:t>3.4</w:t>
        </w:r>
        <w:r w:rsidRPr="00532237">
          <w:rPr>
            <w:rStyle w:val="ae"/>
            <w:rFonts w:hint="eastAsia"/>
            <w:noProof/>
          </w:rPr>
          <w:t xml:space="preserve"> PMP</w:t>
        </w:r>
        <w:r w:rsidRPr="00532237">
          <w:rPr>
            <w:rStyle w:val="ae"/>
            <w:rFonts w:hint="eastAsia"/>
            <w:noProof/>
          </w:rPr>
          <w:t>模式的最优模型分配</w:t>
        </w:r>
        <w:r>
          <w:rPr>
            <w:rFonts w:hint="eastAsia"/>
            <w:noProof/>
          </w:rPr>
          <w:tab/>
        </w:r>
        <w:r>
          <w:rPr>
            <w:rFonts w:hint="eastAsia"/>
            <w:noProof/>
          </w:rPr>
          <w:fldChar w:fldCharType="begin"/>
        </w:r>
        <w:r>
          <w:rPr>
            <w:rFonts w:hint="eastAsia"/>
            <w:noProof/>
          </w:rPr>
          <w:instrText xml:space="preserve"> </w:instrText>
        </w:r>
        <w:r>
          <w:rPr>
            <w:noProof/>
          </w:rPr>
          <w:instrText>PAGEREF _Toc227680648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09A34F1E" w14:textId="478A04E1"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49" w:history="1">
        <w:r w:rsidRPr="00532237">
          <w:rPr>
            <w:rStyle w:val="ae"/>
            <w:rFonts w:cs="黑体" w:hint="eastAsia"/>
            <w:noProof/>
          </w:rPr>
          <w:t>3.5</w:t>
        </w:r>
        <w:r w:rsidRPr="00532237">
          <w:rPr>
            <w:rStyle w:val="ae"/>
            <w:rFonts w:hint="eastAsia"/>
            <w:noProof/>
          </w:rPr>
          <w:t xml:space="preserve"> CDP</w:t>
        </w:r>
        <w:r w:rsidRPr="00532237">
          <w:rPr>
            <w:rStyle w:val="ae"/>
            <w:rFonts w:hint="eastAsia"/>
            <w:noProof/>
          </w:rPr>
          <w:t>模式的最优数据分配</w:t>
        </w:r>
        <w:r>
          <w:rPr>
            <w:rFonts w:hint="eastAsia"/>
            <w:noProof/>
          </w:rPr>
          <w:tab/>
        </w:r>
        <w:r>
          <w:rPr>
            <w:rFonts w:hint="eastAsia"/>
            <w:noProof/>
          </w:rPr>
          <w:fldChar w:fldCharType="begin"/>
        </w:r>
        <w:r>
          <w:rPr>
            <w:rFonts w:hint="eastAsia"/>
            <w:noProof/>
          </w:rPr>
          <w:instrText xml:space="preserve"> </w:instrText>
        </w:r>
        <w:r>
          <w:rPr>
            <w:noProof/>
          </w:rPr>
          <w:instrText>PAGEREF _Toc227680649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91EF555" w14:textId="71240D97"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50" w:history="1">
        <w:r w:rsidRPr="00532237">
          <w:rPr>
            <w:rStyle w:val="ae"/>
            <w:rFonts w:cs="黑体" w:hint="eastAsia"/>
            <w:noProof/>
          </w:rPr>
          <w:t>3.5.1</w:t>
        </w:r>
        <w:r w:rsidRPr="00532237">
          <w:rPr>
            <w:rStyle w:val="ae"/>
            <w:rFonts w:hint="eastAsia"/>
            <w:noProof/>
          </w:rPr>
          <w:t xml:space="preserve"> </w:t>
        </w:r>
        <w:r w:rsidRPr="00532237">
          <w:rPr>
            <w:rStyle w:val="ae"/>
            <w:rFonts w:hint="eastAsia"/>
            <w:noProof/>
          </w:rPr>
          <w:t>问题重述</w:t>
        </w:r>
        <w:r>
          <w:rPr>
            <w:rFonts w:hint="eastAsia"/>
            <w:noProof/>
          </w:rPr>
          <w:tab/>
        </w:r>
        <w:r>
          <w:rPr>
            <w:rFonts w:hint="eastAsia"/>
            <w:noProof/>
          </w:rPr>
          <w:fldChar w:fldCharType="begin"/>
        </w:r>
        <w:r>
          <w:rPr>
            <w:rFonts w:hint="eastAsia"/>
            <w:noProof/>
          </w:rPr>
          <w:instrText xml:space="preserve"> </w:instrText>
        </w:r>
        <w:r>
          <w:rPr>
            <w:noProof/>
          </w:rPr>
          <w:instrText>PAGEREF _Toc227680650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13B6AA01" w14:textId="64A5DC06"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51" w:history="1">
        <w:r w:rsidRPr="00532237">
          <w:rPr>
            <w:rStyle w:val="ae"/>
            <w:rFonts w:cs="黑体" w:hint="eastAsia"/>
            <w:noProof/>
          </w:rPr>
          <w:t>3.5.2</w:t>
        </w:r>
        <w:r w:rsidRPr="00532237">
          <w:rPr>
            <w:rStyle w:val="ae"/>
            <w:rFonts w:hint="eastAsia"/>
            <w:noProof/>
          </w:rPr>
          <w:t xml:space="preserve"> </w:t>
        </w:r>
        <w:r w:rsidRPr="00532237">
          <w:rPr>
            <w:rStyle w:val="ae"/>
            <w:rFonts w:hint="eastAsia"/>
            <w:noProof/>
          </w:rPr>
          <w:t>拉格朗日乘子法与</w:t>
        </w:r>
        <w:r w:rsidRPr="00532237">
          <w:rPr>
            <w:rStyle w:val="ae"/>
            <w:rFonts w:hint="eastAsia"/>
            <w:noProof/>
          </w:rPr>
          <w:t xml:space="preserve"> KKT </w:t>
        </w:r>
        <w:r w:rsidRPr="00532237">
          <w:rPr>
            <w:rStyle w:val="ae"/>
            <w:rFonts w:hint="eastAsia"/>
            <w:noProof/>
          </w:rPr>
          <w:t>条件</w:t>
        </w:r>
        <w:r>
          <w:rPr>
            <w:rFonts w:hint="eastAsia"/>
            <w:noProof/>
          </w:rPr>
          <w:tab/>
        </w:r>
        <w:r>
          <w:rPr>
            <w:rFonts w:hint="eastAsia"/>
            <w:noProof/>
          </w:rPr>
          <w:fldChar w:fldCharType="begin"/>
        </w:r>
        <w:r>
          <w:rPr>
            <w:rFonts w:hint="eastAsia"/>
            <w:noProof/>
          </w:rPr>
          <w:instrText xml:space="preserve"> </w:instrText>
        </w:r>
        <w:r>
          <w:rPr>
            <w:noProof/>
          </w:rPr>
          <w:instrText>PAGEREF _Toc227680651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61A49FF5" w14:textId="1BC3F8DB"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52" w:history="1">
        <w:r w:rsidRPr="00532237">
          <w:rPr>
            <w:rStyle w:val="ae"/>
            <w:rFonts w:cs="黑体" w:hint="eastAsia"/>
            <w:noProof/>
          </w:rPr>
          <w:t>3.6</w:t>
        </w:r>
        <w:r w:rsidRPr="00532237">
          <w:rPr>
            <w:rStyle w:val="ae"/>
            <w:rFonts w:hint="eastAsia"/>
            <w:noProof/>
          </w:rPr>
          <w:t xml:space="preserve"> </w:t>
        </w:r>
        <w:r w:rsidRPr="00532237">
          <w:rPr>
            <w:rStyle w:val="ae"/>
            <w:rFonts w:hint="eastAsia"/>
            <w:noProof/>
          </w:rPr>
          <w:t>算法复杂度分析</w:t>
        </w:r>
        <w:r>
          <w:rPr>
            <w:rFonts w:hint="eastAsia"/>
            <w:noProof/>
          </w:rPr>
          <w:tab/>
        </w:r>
        <w:r>
          <w:rPr>
            <w:rFonts w:hint="eastAsia"/>
            <w:noProof/>
          </w:rPr>
          <w:fldChar w:fldCharType="begin"/>
        </w:r>
        <w:r>
          <w:rPr>
            <w:rFonts w:hint="eastAsia"/>
            <w:noProof/>
          </w:rPr>
          <w:instrText xml:space="preserve"> </w:instrText>
        </w:r>
        <w:r>
          <w:rPr>
            <w:noProof/>
          </w:rPr>
          <w:instrText>PAGEREF _Toc227680652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39971AB" w14:textId="40D50239"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53" w:history="1">
        <w:r w:rsidRPr="00532237">
          <w:rPr>
            <w:rStyle w:val="ae"/>
            <w:rFonts w:cs="黑体" w:hint="eastAsia"/>
            <w:noProof/>
          </w:rPr>
          <w:t>3.7</w:t>
        </w:r>
        <w:r w:rsidRPr="00532237">
          <w:rPr>
            <w:rStyle w:val="ae"/>
            <w:rFonts w:hint="eastAsia"/>
            <w:noProof/>
          </w:rPr>
          <w:t xml:space="preserve"> </w:t>
        </w:r>
        <w:r w:rsidRPr="00532237">
          <w:rPr>
            <w:rStyle w:val="ae"/>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_Toc227680653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30AA63AC" w14:textId="4807408E" w:rsidR="00EB00CB" w:rsidRDefault="00EB00CB">
      <w:pPr>
        <w:pStyle w:val="TOC1"/>
        <w:tabs>
          <w:tab w:val="left" w:pos="1100"/>
        </w:tabs>
        <w:rPr>
          <w:rFonts w:asciiTheme="minorHAnsi" w:eastAsiaTheme="minorEastAsia" w:hAnsiTheme="minorHAnsi" w:cstheme="minorBidi" w:hint="eastAsia"/>
          <w:bCs w:val="0"/>
          <w:caps w:val="0"/>
          <w:noProof/>
          <w:sz w:val="22"/>
          <w14:ligatures w14:val="standardContextual"/>
        </w:rPr>
      </w:pPr>
      <w:hyperlink w:anchor="_Toc227680654" w:history="1">
        <w:r w:rsidRPr="00532237">
          <w:rPr>
            <w:rStyle w:val="ae"/>
            <w:rFonts w:cs="黑体" w:hint="eastAsia"/>
            <w:noProof/>
          </w:rPr>
          <w:t>第</w:t>
        </w:r>
        <w:r w:rsidRPr="00532237">
          <w:rPr>
            <w:rStyle w:val="ae"/>
            <w:rFonts w:cs="黑体" w:hint="eastAsia"/>
            <w:noProof/>
          </w:rPr>
          <w:t>4</w:t>
        </w:r>
        <w:r w:rsidRPr="00532237">
          <w:rPr>
            <w:rStyle w:val="ae"/>
            <w:rFonts w:cs="黑体" w:hint="eastAsia"/>
            <w:noProof/>
          </w:rPr>
          <w:t>章</w:t>
        </w:r>
        <w:r>
          <w:rPr>
            <w:rFonts w:asciiTheme="minorHAnsi" w:eastAsiaTheme="minorEastAsia" w:hAnsiTheme="minorHAnsi" w:cstheme="minorBidi" w:hint="eastAsia"/>
            <w:bCs w:val="0"/>
            <w:caps w:val="0"/>
            <w:noProof/>
            <w:sz w:val="22"/>
            <w14:ligatures w14:val="standardContextual"/>
          </w:rPr>
          <w:tab/>
        </w:r>
        <w:r w:rsidRPr="00532237">
          <w:rPr>
            <w:rStyle w:val="ae"/>
            <w:rFonts w:hint="eastAsia"/>
            <w:noProof/>
          </w:rPr>
          <w:t>仿真平台搭建与算法性能评估</w:t>
        </w:r>
        <w:r>
          <w:rPr>
            <w:rFonts w:hint="eastAsia"/>
            <w:noProof/>
          </w:rPr>
          <w:tab/>
        </w:r>
        <w:r>
          <w:rPr>
            <w:rFonts w:hint="eastAsia"/>
            <w:noProof/>
          </w:rPr>
          <w:fldChar w:fldCharType="begin"/>
        </w:r>
        <w:r>
          <w:rPr>
            <w:rFonts w:hint="eastAsia"/>
            <w:noProof/>
          </w:rPr>
          <w:instrText xml:space="preserve"> </w:instrText>
        </w:r>
        <w:r>
          <w:rPr>
            <w:noProof/>
          </w:rPr>
          <w:instrText>PAGEREF _Toc227680654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13BE79F4" w14:textId="2FADC085"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55" w:history="1">
        <w:r w:rsidRPr="00532237">
          <w:rPr>
            <w:rStyle w:val="ae"/>
            <w:rFonts w:cs="黑体" w:hint="eastAsia"/>
            <w:noProof/>
          </w:rPr>
          <w:t>4.1</w:t>
        </w:r>
        <w:r w:rsidRPr="00532237">
          <w:rPr>
            <w:rStyle w:val="ae"/>
            <w:rFonts w:hint="eastAsia"/>
            <w:noProof/>
          </w:rPr>
          <w:t xml:space="preserve"> </w:t>
        </w:r>
        <w:r w:rsidRPr="00532237">
          <w:rPr>
            <w:rStyle w:val="ae"/>
            <w:rFonts w:hint="eastAsia"/>
            <w:noProof/>
          </w:rPr>
          <w:t>引言</w:t>
        </w:r>
        <w:r>
          <w:rPr>
            <w:rFonts w:hint="eastAsia"/>
            <w:noProof/>
          </w:rPr>
          <w:tab/>
        </w:r>
        <w:r>
          <w:rPr>
            <w:rFonts w:hint="eastAsia"/>
            <w:noProof/>
          </w:rPr>
          <w:fldChar w:fldCharType="begin"/>
        </w:r>
        <w:r>
          <w:rPr>
            <w:rFonts w:hint="eastAsia"/>
            <w:noProof/>
          </w:rPr>
          <w:instrText xml:space="preserve"> </w:instrText>
        </w:r>
        <w:r>
          <w:rPr>
            <w:noProof/>
          </w:rPr>
          <w:instrText>PAGEREF _Toc227680655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0D594F86" w14:textId="491C609C"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56" w:history="1">
        <w:r w:rsidRPr="00532237">
          <w:rPr>
            <w:rStyle w:val="ae"/>
            <w:rFonts w:cs="黑体" w:hint="eastAsia"/>
            <w:noProof/>
          </w:rPr>
          <w:t>4.2</w:t>
        </w:r>
        <w:r w:rsidRPr="00532237">
          <w:rPr>
            <w:rStyle w:val="ae"/>
            <w:rFonts w:hint="eastAsia"/>
            <w:noProof/>
          </w:rPr>
          <w:t xml:space="preserve"> </w:t>
        </w:r>
        <w:r w:rsidRPr="00532237">
          <w:rPr>
            <w:rStyle w:val="ae"/>
            <w:rFonts w:hint="eastAsia"/>
            <w:noProof/>
          </w:rPr>
          <w:t>仿真实验设置</w:t>
        </w:r>
        <w:r>
          <w:rPr>
            <w:rFonts w:hint="eastAsia"/>
            <w:noProof/>
          </w:rPr>
          <w:tab/>
        </w:r>
        <w:r>
          <w:rPr>
            <w:rFonts w:hint="eastAsia"/>
            <w:noProof/>
          </w:rPr>
          <w:fldChar w:fldCharType="begin"/>
        </w:r>
        <w:r>
          <w:rPr>
            <w:rFonts w:hint="eastAsia"/>
            <w:noProof/>
          </w:rPr>
          <w:instrText xml:space="preserve"> </w:instrText>
        </w:r>
        <w:r>
          <w:rPr>
            <w:noProof/>
          </w:rPr>
          <w:instrText>PAGEREF _Toc227680656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364C7EE7" w14:textId="51E1C733"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57" w:history="1">
        <w:r w:rsidRPr="00532237">
          <w:rPr>
            <w:rStyle w:val="ae"/>
            <w:rFonts w:cs="黑体" w:hint="eastAsia"/>
            <w:noProof/>
          </w:rPr>
          <w:t>4.2.1</w:t>
        </w:r>
        <w:r w:rsidRPr="00532237">
          <w:rPr>
            <w:rStyle w:val="ae"/>
            <w:rFonts w:hint="eastAsia"/>
            <w:noProof/>
          </w:rPr>
          <w:t xml:space="preserve"> </w:t>
        </w:r>
        <w:r w:rsidRPr="00532237">
          <w:rPr>
            <w:rStyle w:val="ae"/>
            <w:rFonts w:hint="eastAsia"/>
            <w:noProof/>
          </w:rPr>
          <w:t>仿真场景与参数配置</w:t>
        </w:r>
        <w:r>
          <w:rPr>
            <w:rFonts w:hint="eastAsia"/>
            <w:noProof/>
          </w:rPr>
          <w:tab/>
        </w:r>
        <w:r>
          <w:rPr>
            <w:rFonts w:hint="eastAsia"/>
            <w:noProof/>
          </w:rPr>
          <w:fldChar w:fldCharType="begin"/>
        </w:r>
        <w:r>
          <w:rPr>
            <w:rFonts w:hint="eastAsia"/>
            <w:noProof/>
          </w:rPr>
          <w:instrText xml:space="preserve"> </w:instrText>
        </w:r>
        <w:r>
          <w:rPr>
            <w:noProof/>
          </w:rPr>
          <w:instrText>PAGEREF _Toc227680657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2FAD38BD" w14:textId="72E3651D"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58" w:history="1">
        <w:r w:rsidRPr="00532237">
          <w:rPr>
            <w:rStyle w:val="ae"/>
            <w:rFonts w:cs="黑体" w:hint="eastAsia"/>
            <w:noProof/>
          </w:rPr>
          <w:t>4.2.2</w:t>
        </w:r>
        <w:r w:rsidRPr="00532237">
          <w:rPr>
            <w:rStyle w:val="ae"/>
            <w:rFonts w:hint="eastAsia"/>
            <w:noProof/>
          </w:rPr>
          <w:t xml:space="preserve"> STK </w:t>
        </w:r>
        <w:r w:rsidRPr="00532237">
          <w:rPr>
            <w:rStyle w:val="ae"/>
            <w:rFonts w:hint="eastAsia"/>
            <w:noProof/>
          </w:rPr>
          <w:t>链路仿真与数据生成</w:t>
        </w:r>
        <w:r>
          <w:rPr>
            <w:rFonts w:hint="eastAsia"/>
            <w:noProof/>
          </w:rPr>
          <w:tab/>
        </w:r>
        <w:r>
          <w:rPr>
            <w:rFonts w:hint="eastAsia"/>
            <w:noProof/>
          </w:rPr>
          <w:fldChar w:fldCharType="begin"/>
        </w:r>
        <w:r>
          <w:rPr>
            <w:rFonts w:hint="eastAsia"/>
            <w:noProof/>
          </w:rPr>
          <w:instrText xml:space="preserve"> </w:instrText>
        </w:r>
        <w:r>
          <w:rPr>
            <w:noProof/>
          </w:rPr>
          <w:instrText>PAGEREF _Toc227680658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36675D1" w14:textId="74AFC8AF"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59" w:history="1">
        <w:r w:rsidRPr="00532237">
          <w:rPr>
            <w:rStyle w:val="ae"/>
            <w:rFonts w:cs="黑体" w:hint="eastAsia"/>
            <w:noProof/>
          </w:rPr>
          <w:t>4.2.3</w:t>
        </w:r>
        <w:r w:rsidRPr="00532237">
          <w:rPr>
            <w:rStyle w:val="ae"/>
            <w:rFonts w:hint="eastAsia"/>
            <w:noProof/>
          </w:rPr>
          <w:t xml:space="preserve"> </w:t>
        </w:r>
        <w:r w:rsidRPr="00532237">
          <w:rPr>
            <w:rStyle w:val="ae"/>
            <w:rFonts w:hint="eastAsia"/>
            <w:noProof/>
          </w:rPr>
          <w:t>数据集与评估模型</w:t>
        </w:r>
        <w:r>
          <w:rPr>
            <w:rFonts w:hint="eastAsia"/>
            <w:noProof/>
          </w:rPr>
          <w:tab/>
        </w:r>
        <w:r>
          <w:rPr>
            <w:rFonts w:hint="eastAsia"/>
            <w:noProof/>
          </w:rPr>
          <w:fldChar w:fldCharType="begin"/>
        </w:r>
        <w:r>
          <w:rPr>
            <w:rFonts w:hint="eastAsia"/>
            <w:noProof/>
          </w:rPr>
          <w:instrText xml:space="preserve"> </w:instrText>
        </w:r>
        <w:r>
          <w:rPr>
            <w:noProof/>
          </w:rPr>
          <w:instrText>PAGEREF _Toc227680659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CC28D85" w14:textId="6464A574"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60" w:history="1">
        <w:r w:rsidRPr="00532237">
          <w:rPr>
            <w:rStyle w:val="ae"/>
            <w:rFonts w:cs="黑体" w:hint="eastAsia"/>
            <w:noProof/>
          </w:rPr>
          <w:t>4.2.4</w:t>
        </w:r>
        <w:r w:rsidRPr="00532237">
          <w:rPr>
            <w:rStyle w:val="ae"/>
            <w:rFonts w:hint="eastAsia"/>
            <w:noProof/>
          </w:rPr>
          <w:t xml:space="preserve"> </w:t>
        </w:r>
        <w:r w:rsidRPr="00532237">
          <w:rPr>
            <w:rStyle w:val="ae"/>
            <w:rFonts w:hint="eastAsia"/>
            <w:noProof/>
          </w:rPr>
          <w:t>半实物仿真平台</w:t>
        </w:r>
        <w:r>
          <w:rPr>
            <w:rFonts w:hint="eastAsia"/>
            <w:noProof/>
          </w:rPr>
          <w:tab/>
        </w:r>
        <w:r>
          <w:rPr>
            <w:rFonts w:hint="eastAsia"/>
            <w:noProof/>
          </w:rPr>
          <w:fldChar w:fldCharType="begin"/>
        </w:r>
        <w:r>
          <w:rPr>
            <w:rFonts w:hint="eastAsia"/>
            <w:noProof/>
          </w:rPr>
          <w:instrText xml:space="preserve"> </w:instrText>
        </w:r>
        <w:r>
          <w:rPr>
            <w:noProof/>
          </w:rPr>
          <w:instrText>PAGEREF _Toc227680660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EBC02CE" w14:textId="30DCE74B"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61" w:history="1">
        <w:r w:rsidRPr="00532237">
          <w:rPr>
            <w:rStyle w:val="ae"/>
            <w:rFonts w:cs="黑体" w:hint="eastAsia"/>
            <w:noProof/>
          </w:rPr>
          <w:t>4.3</w:t>
        </w:r>
        <w:r w:rsidRPr="00532237">
          <w:rPr>
            <w:rStyle w:val="ae"/>
            <w:rFonts w:hint="eastAsia"/>
            <w:noProof/>
          </w:rPr>
          <w:t xml:space="preserve"> </w:t>
        </w:r>
        <w:r w:rsidRPr="00532237">
          <w:rPr>
            <w:rStyle w:val="ae"/>
            <w:rFonts w:hint="eastAsia"/>
            <w:noProof/>
          </w:rPr>
          <w:t>算法性能评估</w:t>
        </w:r>
        <w:r>
          <w:rPr>
            <w:rFonts w:hint="eastAsia"/>
            <w:noProof/>
          </w:rPr>
          <w:tab/>
        </w:r>
        <w:r>
          <w:rPr>
            <w:rFonts w:hint="eastAsia"/>
            <w:noProof/>
          </w:rPr>
          <w:fldChar w:fldCharType="begin"/>
        </w:r>
        <w:r>
          <w:rPr>
            <w:rFonts w:hint="eastAsia"/>
            <w:noProof/>
          </w:rPr>
          <w:instrText xml:space="preserve"> </w:instrText>
        </w:r>
        <w:r>
          <w:rPr>
            <w:noProof/>
          </w:rPr>
          <w:instrText>PAGEREF _Toc227680661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4DC46A5B" w14:textId="50095C43"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62" w:history="1">
        <w:r w:rsidRPr="00532237">
          <w:rPr>
            <w:rStyle w:val="ae"/>
            <w:rFonts w:cs="黑体" w:hint="eastAsia"/>
            <w:noProof/>
          </w:rPr>
          <w:t>4.3.1</w:t>
        </w:r>
        <w:r w:rsidRPr="00532237">
          <w:rPr>
            <w:rStyle w:val="ae"/>
            <w:rFonts w:hint="eastAsia"/>
            <w:noProof/>
          </w:rPr>
          <w:t xml:space="preserve"> PMP</w:t>
        </w:r>
        <w:r w:rsidRPr="00532237">
          <w:rPr>
            <w:rStyle w:val="ae"/>
            <w:rFonts w:hint="eastAsia"/>
            <w:noProof/>
          </w:rPr>
          <w:t>模式</w:t>
        </w:r>
        <w:r w:rsidRPr="00532237">
          <w:rPr>
            <w:rStyle w:val="ae"/>
            <w:rFonts w:hint="eastAsia"/>
            <w:noProof/>
          </w:rPr>
          <w:t>LADP</w:t>
        </w:r>
        <w:r w:rsidRPr="00532237">
          <w:rPr>
            <w:rStyle w:val="ae"/>
            <w:rFonts w:hint="eastAsia"/>
            <w:noProof/>
          </w:rPr>
          <w:t>算法性能评估</w:t>
        </w:r>
        <w:r>
          <w:rPr>
            <w:rFonts w:hint="eastAsia"/>
            <w:noProof/>
          </w:rPr>
          <w:tab/>
        </w:r>
        <w:r>
          <w:rPr>
            <w:rFonts w:hint="eastAsia"/>
            <w:noProof/>
          </w:rPr>
          <w:fldChar w:fldCharType="begin"/>
        </w:r>
        <w:r>
          <w:rPr>
            <w:rFonts w:hint="eastAsia"/>
            <w:noProof/>
          </w:rPr>
          <w:instrText xml:space="preserve"> </w:instrText>
        </w:r>
        <w:r>
          <w:rPr>
            <w:noProof/>
          </w:rPr>
          <w:instrText>PAGEREF _Toc227680662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033116E1" w14:textId="3EBDCCA6" w:rsidR="00EB00CB" w:rsidRDefault="00EB00CB">
      <w:pPr>
        <w:pStyle w:val="TOC3"/>
        <w:rPr>
          <w:rFonts w:asciiTheme="minorHAnsi" w:eastAsiaTheme="minorEastAsia" w:hAnsiTheme="minorHAnsi" w:cstheme="minorBidi" w:hint="eastAsia"/>
          <w:iCs w:val="0"/>
          <w:noProof/>
          <w:color w:val="auto"/>
          <w:sz w:val="22"/>
          <w14:ligatures w14:val="standardContextual"/>
        </w:rPr>
      </w:pPr>
      <w:hyperlink w:anchor="_Toc227680663" w:history="1">
        <w:r w:rsidRPr="00532237">
          <w:rPr>
            <w:rStyle w:val="ae"/>
            <w:rFonts w:cs="黑体" w:hint="eastAsia"/>
            <w:noProof/>
          </w:rPr>
          <w:t>4.3.2</w:t>
        </w:r>
        <w:r w:rsidRPr="00532237">
          <w:rPr>
            <w:rStyle w:val="ae"/>
            <w:rFonts w:hint="eastAsia"/>
            <w:noProof/>
          </w:rPr>
          <w:t xml:space="preserve"> CDP</w:t>
        </w:r>
        <w:r w:rsidRPr="00532237">
          <w:rPr>
            <w:rStyle w:val="ae"/>
            <w:rFonts w:hint="eastAsia"/>
            <w:noProof/>
          </w:rPr>
          <w:t>模式</w:t>
        </w:r>
        <w:r w:rsidRPr="00532237">
          <w:rPr>
            <w:rStyle w:val="ae"/>
            <w:rFonts w:hint="eastAsia"/>
            <w:noProof/>
          </w:rPr>
          <w:t>LAWA</w:t>
        </w:r>
        <w:r w:rsidRPr="00532237">
          <w:rPr>
            <w:rStyle w:val="ae"/>
            <w:rFonts w:hint="eastAsia"/>
            <w:noProof/>
          </w:rPr>
          <w:t>算法性能评估</w:t>
        </w:r>
        <w:r>
          <w:rPr>
            <w:rFonts w:hint="eastAsia"/>
            <w:noProof/>
          </w:rPr>
          <w:tab/>
        </w:r>
        <w:r>
          <w:rPr>
            <w:rFonts w:hint="eastAsia"/>
            <w:noProof/>
          </w:rPr>
          <w:fldChar w:fldCharType="begin"/>
        </w:r>
        <w:r>
          <w:rPr>
            <w:rFonts w:hint="eastAsia"/>
            <w:noProof/>
          </w:rPr>
          <w:instrText xml:space="preserve"> </w:instrText>
        </w:r>
        <w:r>
          <w:rPr>
            <w:noProof/>
          </w:rPr>
          <w:instrText>PAGEREF _Toc227680663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0D4765D8" w14:textId="25C814DA" w:rsidR="00EB00CB" w:rsidRDefault="00EB00CB">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27680664" w:history="1">
        <w:r w:rsidRPr="00532237">
          <w:rPr>
            <w:rStyle w:val="ae"/>
            <w:rFonts w:cs="黑体" w:hint="eastAsia"/>
            <w:noProof/>
          </w:rPr>
          <w:t>4.4</w:t>
        </w:r>
        <w:r w:rsidRPr="00532237">
          <w:rPr>
            <w:rStyle w:val="ae"/>
            <w:rFonts w:hint="eastAsia"/>
            <w:noProof/>
          </w:rPr>
          <w:t xml:space="preserve"> </w:t>
        </w:r>
        <w:r w:rsidRPr="00532237">
          <w:rPr>
            <w:rStyle w:val="ae"/>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_Toc227680664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071ADA7A" w14:textId="058AF9FA" w:rsidR="00EB00CB" w:rsidRDefault="00EB00CB">
      <w:pPr>
        <w:pStyle w:val="TOC1"/>
        <w:rPr>
          <w:rFonts w:asciiTheme="minorHAnsi" w:eastAsiaTheme="minorEastAsia" w:hAnsiTheme="minorHAnsi" w:cstheme="minorBidi" w:hint="eastAsia"/>
          <w:bCs w:val="0"/>
          <w:caps w:val="0"/>
          <w:noProof/>
          <w:sz w:val="22"/>
          <w14:ligatures w14:val="standardContextual"/>
        </w:rPr>
      </w:pPr>
      <w:hyperlink w:anchor="_Toc227680665" w:history="1">
        <w:r w:rsidRPr="00532237">
          <w:rPr>
            <w:rStyle w:val="ae"/>
            <w:rFonts w:hint="eastAsia"/>
            <w:noProof/>
          </w:rPr>
          <w:t>结</w:t>
        </w:r>
        <w:r w:rsidRPr="00532237">
          <w:rPr>
            <w:rStyle w:val="ae"/>
            <w:rFonts w:hint="eastAsia"/>
            <w:noProof/>
          </w:rPr>
          <w:t xml:space="preserve">  </w:t>
        </w:r>
        <w:r w:rsidRPr="00532237">
          <w:rPr>
            <w:rStyle w:val="ae"/>
            <w:rFonts w:hint="eastAsia"/>
            <w:noProof/>
          </w:rPr>
          <w:t>论</w:t>
        </w:r>
        <w:r>
          <w:rPr>
            <w:rFonts w:hint="eastAsia"/>
            <w:noProof/>
          </w:rPr>
          <w:tab/>
        </w:r>
        <w:r>
          <w:rPr>
            <w:rFonts w:hint="eastAsia"/>
            <w:noProof/>
          </w:rPr>
          <w:fldChar w:fldCharType="begin"/>
        </w:r>
        <w:r>
          <w:rPr>
            <w:rFonts w:hint="eastAsia"/>
            <w:noProof/>
          </w:rPr>
          <w:instrText xml:space="preserve"> </w:instrText>
        </w:r>
        <w:r>
          <w:rPr>
            <w:noProof/>
          </w:rPr>
          <w:instrText>PAGEREF _Toc227680665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C3C3DF9" w14:textId="28ED5EE1" w:rsidR="00EB00CB" w:rsidRDefault="00EB00CB">
      <w:pPr>
        <w:pStyle w:val="TOC1"/>
        <w:rPr>
          <w:rFonts w:asciiTheme="minorHAnsi" w:eastAsiaTheme="minorEastAsia" w:hAnsiTheme="minorHAnsi" w:cstheme="minorBidi" w:hint="eastAsia"/>
          <w:bCs w:val="0"/>
          <w:caps w:val="0"/>
          <w:noProof/>
          <w:sz w:val="22"/>
          <w14:ligatures w14:val="standardContextual"/>
        </w:rPr>
      </w:pPr>
      <w:hyperlink w:anchor="_Toc227680666" w:history="1">
        <w:r w:rsidRPr="00532237">
          <w:rPr>
            <w:rStyle w:val="ae"/>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_Toc227680666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E2244DE" w14:textId="6447BDBE" w:rsidR="00EB00CB" w:rsidRDefault="00EB00CB">
      <w:pPr>
        <w:pStyle w:val="TOC1"/>
        <w:rPr>
          <w:rFonts w:asciiTheme="minorHAnsi" w:eastAsiaTheme="minorEastAsia" w:hAnsiTheme="minorHAnsi" w:cstheme="minorBidi" w:hint="eastAsia"/>
          <w:bCs w:val="0"/>
          <w:caps w:val="0"/>
          <w:noProof/>
          <w:sz w:val="22"/>
          <w14:ligatures w14:val="standardContextual"/>
        </w:rPr>
      </w:pPr>
      <w:hyperlink w:anchor="_Toc227680667" w:history="1">
        <w:r w:rsidRPr="00532237">
          <w:rPr>
            <w:rStyle w:val="ae"/>
            <w:rFonts w:hint="eastAsia"/>
            <w:noProof/>
          </w:rPr>
          <w:t>攻读学士学位期间取得创新性成果</w:t>
        </w:r>
        <w:r>
          <w:rPr>
            <w:rFonts w:hint="eastAsia"/>
            <w:noProof/>
          </w:rPr>
          <w:tab/>
        </w:r>
        <w:r>
          <w:rPr>
            <w:rFonts w:hint="eastAsia"/>
            <w:noProof/>
          </w:rPr>
          <w:fldChar w:fldCharType="begin"/>
        </w:r>
        <w:r>
          <w:rPr>
            <w:rFonts w:hint="eastAsia"/>
            <w:noProof/>
          </w:rPr>
          <w:instrText xml:space="preserve"> </w:instrText>
        </w:r>
        <w:r>
          <w:rPr>
            <w:noProof/>
          </w:rPr>
          <w:instrText>PAGEREF _Toc227680667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3B8A934" w14:textId="5307EA22" w:rsidR="00EB00CB" w:rsidRDefault="00EB00CB">
      <w:pPr>
        <w:pStyle w:val="TOC1"/>
        <w:rPr>
          <w:rFonts w:asciiTheme="minorHAnsi" w:eastAsiaTheme="minorEastAsia" w:hAnsiTheme="minorHAnsi" w:cstheme="minorBidi" w:hint="eastAsia"/>
          <w:bCs w:val="0"/>
          <w:caps w:val="0"/>
          <w:noProof/>
          <w:sz w:val="22"/>
          <w14:ligatures w14:val="standardContextual"/>
        </w:rPr>
      </w:pPr>
      <w:hyperlink w:anchor="_Toc227680668" w:history="1">
        <w:r w:rsidRPr="00532237">
          <w:rPr>
            <w:rStyle w:val="ae"/>
            <w:rFonts w:hint="eastAsia"/>
            <w:noProof/>
          </w:rPr>
          <w:t>哈尔滨工业大学本科毕业论文（设计）</w:t>
        </w:r>
        <w:r w:rsidRPr="00532237">
          <w:rPr>
            <w:rStyle w:val="ae"/>
            <w:rFonts w:hint="eastAsia"/>
            <w:noProof/>
          </w:rPr>
          <w:t xml:space="preserve"> </w:t>
        </w:r>
        <w:r w:rsidRPr="00532237">
          <w:rPr>
            <w:rStyle w:val="ae"/>
            <w:rFonts w:hint="eastAsia"/>
            <w:noProof/>
          </w:rPr>
          <w:t>原创性声明和使用权限</w:t>
        </w:r>
        <w:r>
          <w:rPr>
            <w:rFonts w:hint="eastAsia"/>
            <w:noProof/>
          </w:rPr>
          <w:tab/>
        </w:r>
        <w:r>
          <w:rPr>
            <w:rFonts w:hint="eastAsia"/>
            <w:noProof/>
          </w:rPr>
          <w:fldChar w:fldCharType="begin"/>
        </w:r>
        <w:r>
          <w:rPr>
            <w:rFonts w:hint="eastAsia"/>
            <w:noProof/>
          </w:rPr>
          <w:instrText xml:space="preserve"> </w:instrText>
        </w:r>
        <w:r>
          <w:rPr>
            <w:noProof/>
          </w:rPr>
          <w:instrText>PAGEREF _Toc227680668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E3FFE56" w14:textId="3D7A3F90" w:rsidR="00EB00CB" w:rsidRDefault="00EB00CB">
      <w:pPr>
        <w:pStyle w:val="TOC1"/>
        <w:rPr>
          <w:rFonts w:asciiTheme="minorHAnsi" w:eastAsiaTheme="minorEastAsia" w:hAnsiTheme="minorHAnsi" w:cstheme="minorBidi" w:hint="eastAsia"/>
          <w:bCs w:val="0"/>
          <w:caps w:val="0"/>
          <w:noProof/>
          <w:sz w:val="22"/>
          <w14:ligatures w14:val="standardContextual"/>
        </w:rPr>
      </w:pPr>
      <w:hyperlink w:anchor="_Toc227680669" w:history="1">
        <w:r w:rsidRPr="00532237">
          <w:rPr>
            <w:rStyle w:val="ae"/>
            <w:rFonts w:hint="eastAsia"/>
            <w:noProof/>
          </w:rPr>
          <w:t>致</w:t>
        </w:r>
        <w:r w:rsidRPr="00532237">
          <w:rPr>
            <w:rStyle w:val="ae"/>
            <w:rFonts w:hint="eastAsia"/>
            <w:noProof/>
          </w:rPr>
          <w:t xml:space="preserve">  </w:t>
        </w:r>
        <w:r w:rsidRPr="00532237">
          <w:rPr>
            <w:rStyle w:val="ae"/>
            <w:rFonts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_Toc227680669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1192B29E" w14:textId="780D3043" w:rsidR="009C4F21" w:rsidRPr="00881D73" w:rsidRDefault="009C4F21" w:rsidP="009C4F21">
      <w:r w:rsidRPr="00881D73">
        <w:fldChar w:fldCharType="end"/>
      </w:r>
    </w:p>
    <w:p w14:paraId="43DB02B5" w14:textId="77777777" w:rsidR="009C4F21" w:rsidRPr="00881D73" w:rsidRDefault="009C4F21" w:rsidP="009C4F21">
      <w:pPr>
        <w:pStyle w:val="af3"/>
        <w:sectPr w:rsidR="009C4F21" w:rsidRPr="00881D73" w:rsidSect="009C4F21">
          <w:pgSz w:w="11906" w:h="16838"/>
          <w:pgMar w:top="1616" w:right="1701" w:bottom="1616" w:left="1701" w:header="1701" w:footer="1304" w:gutter="0"/>
          <w:pgNumType w:fmt="upperRoman"/>
          <w:cols w:space="0"/>
          <w:docGrid w:type="linesAndChars" w:linePitch="412" w:charSpace="2358"/>
        </w:sectPr>
      </w:pPr>
    </w:p>
    <w:p w14:paraId="4403B325" w14:textId="77777777" w:rsidR="009C4F21" w:rsidRPr="00881D73" w:rsidRDefault="009C4F21" w:rsidP="009C4F21">
      <w:pPr>
        <w:pStyle w:val="1"/>
        <w:spacing w:before="412" w:after="329"/>
      </w:pPr>
      <w:bookmarkStart w:id="63" w:name="_Toc11728"/>
      <w:bookmarkStart w:id="64" w:name="_Toc14171"/>
      <w:bookmarkStart w:id="65" w:name="_Toc23940"/>
      <w:bookmarkStart w:id="66" w:name="_Toc26888"/>
      <w:bookmarkStart w:id="67" w:name="_Toc227680621"/>
      <w:r w:rsidRPr="00881D73">
        <w:lastRenderedPageBreak/>
        <w:t>绪</w:t>
      </w:r>
      <w:r w:rsidRPr="00881D73">
        <w:t xml:space="preserve"> </w:t>
      </w:r>
      <w:r w:rsidRPr="00881D73">
        <w:rPr>
          <w:rFonts w:hint="eastAsia"/>
        </w:rPr>
        <w:t xml:space="preserve"> </w:t>
      </w:r>
      <w:r w:rsidRPr="00881D73">
        <w:t>论</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63"/>
      <w:bookmarkEnd w:id="64"/>
      <w:bookmarkEnd w:id="65"/>
      <w:bookmarkEnd w:id="66"/>
      <w:bookmarkEnd w:id="67"/>
    </w:p>
    <w:p w14:paraId="5CFC60AA" w14:textId="77777777" w:rsidR="009C4F21" w:rsidRPr="00881D73" w:rsidRDefault="009C4F21" w:rsidP="009C4F21">
      <w:pPr>
        <w:pStyle w:val="23"/>
        <w:tabs>
          <w:tab w:val="left" w:pos="420"/>
        </w:tabs>
        <w:spacing w:before="206" w:after="206"/>
        <w:outlineLvl w:val="1"/>
      </w:pPr>
      <w:bookmarkStart w:id="68" w:name="_Toc25523"/>
      <w:bookmarkStart w:id="69" w:name="_Toc20019"/>
      <w:bookmarkStart w:id="70" w:name="_Toc2519"/>
      <w:bookmarkStart w:id="71" w:name="_Toc26694"/>
      <w:bookmarkStart w:id="72" w:name="_Toc227680622"/>
      <w:bookmarkEnd w:id="48"/>
      <w:r w:rsidRPr="00881D73">
        <w:t>课题背景</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8"/>
      <w:bookmarkEnd w:id="69"/>
      <w:bookmarkEnd w:id="70"/>
      <w:bookmarkEnd w:id="71"/>
      <w:bookmarkEnd w:id="72"/>
    </w:p>
    <w:p w14:paraId="59154BDF" w14:textId="77777777" w:rsidR="009C4F21" w:rsidRPr="00881D73" w:rsidRDefault="009C4F21" w:rsidP="009C4F21">
      <w:pPr>
        <w:pStyle w:val="-"/>
        <w:ind w:firstLine="503"/>
        <w:rPr>
          <w:sz w:val="21"/>
          <w:szCs w:val="21"/>
        </w:rPr>
      </w:pPr>
      <w:r w:rsidRPr="00881D73">
        <w:fldChar w:fldCharType="begin"/>
      </w:r>
      <w:r w:rsidRPr="00881D73">
        <w:instrText xml:space="preserve"> MACROBUTTON AMEditEquationSection2 </w:instrText>
      </w:r>
      <w:r w:rsidRPr="00881D73">
        <w:rPr>
          <w:rStyle w:val="AMEquationSection"/>
        </w:rPr>
        <w:instrText>Equation Chapter (Next) Section 1</w:instrText>
      </w:r>
      <w:r w:rsidRPr="00881D73">
        <w:fldChar w:fldCharType="begin"/>
      </w:r>
      <w:r w:rsidRPr="00881D73">
        <w:instrText xml:space="preserve"> SEQ AMEqn \r \h \* MERGEFORMAT </w:instrText>
      </w:r>
      <w:r w:rsidRPr="00881D73">
        <w:fldChar w:fldCharType="end"/>
      </w:r>
      <w:r w:rsidRPr="00881D73">
        <w:fldChar w:fldCharType="begin"/>
      </w:r>
      <w:r w:rsidRPr="00881D73">
        <w:instrText xml:space="preserve"> SEQ AMSec \r 1 \h \* MERGEFORMAT </w:instrText>
      </w:r>
      <w:r w:rsidRPr="00881D73">
        <w:fldChar w:fldCharType="end"/>
      </w:r>
      <w:r w:rsidRPr="00881D73">
        <w:fldChar w:fldCharType="begin"/>
      </w:r>
      <w:r w:rsidRPr="00881D73">
        <w:instrText xml:space="preserve"> SEQ AMChap \h \* MERGEFORMAT </w:instrText>
      </w:r>
      <w:r w:rsidRPr="00881D73">
        <w:fldChar w:fldCharType="end"/>
      </w:r>
      <w:r w:rsidRPr="00881D73">
        <w:fldChar w:fldCharType="end"/>
      </w:r>
      <w:r w:rsidRPr="00881D73">
        <w:t>随着太空探索需求的日益增长，如</w:t>
      </w:r>
      <w:r w:rsidRPr="00881D73">
        <w:fldChar w:fldCharType="begin"/>
      </w:r>
      <w:r w:rsidRPr="00881D73">
        <w:instrText xml:space="preserve"> REF _Ref226748205 \r \h  \* MERGEFORMAT </w:instrText>
      </w:r>
      <w:r w:rsidRPr="00881D73">
        <w:fldChar w:fldCharType="separate"/>
      </w:r>
      <w:r>
        <w:rPr>
          <w:rFonts w:hint="eastAsia"/>
        </w:rPr>
        <w:t>表</w:t>
      </w:r>
      <w:r>
        <w:rPr>
          <w:rFonts w:hint="eastAsia"/>
        </w:rPr>
        <w:t>1-1</w:t>
      </w:r>
      <w:r w:rsidRPr="00881D73">
        <w:fldChar w:fldCharType="end"/>
      </w:r>
      <w:r w:rsidRPr="00881D73">
        <w:t>所示，当前，全球低轨卫星星座建设迅猛推进，仅</w:t>
      </w:r>
      <w:r w:rsidRPr="00881D73">
        <w:t>Space</w:t>
      </w:r>
      <w:r w:rsidRPr="00881D73">
        <w:t>的</w:t>
      </w:r>
      <w:r w:rsidRPr="00881D73">
        <w:t>Starlink</w:t>
      </w:r>
      <w:r w:rsidRPr="00881D73">
        <w:t>在过去一年就发射超</w:t>
      </w:r>
      <w:r w:rsidRPr="00881D73">
        <w:t>2300</w:t>
      </w:r>
      <w:r w:rsidRPr="00881D73">
        <w:t>颗卫星</w:t>
      </w:r>
      <w:r w:rsidRPr="00881D73">
        <w:rPr>
          <w:rFonts w:hint="eastAsia"/>
        </w:rPr>
        <w:t>，</w:t>
      </w:r>
      <w:r w:rsidRPr="00881D73">
        <w:t>以</w:t>
      </w:r>
      <w:r w:rsidRPr="00881D73">
        <w:t>LEO</w:t>
      </w:r>
      <w:r w:rsidRPr="00881D73">
        <w:t>为代表的卫星网络正在构建一个覆盖全球、全天候的空中网络基础设施，这不仅是地面通信网络的简单延伸或补充，更在全球物联网接入、应急通信、偏远地区监测等关键应用</w:t>
      </w:r>
      <w:r w:rsidRPr="00881D73">
        <w:rPr>
          <w:vertAlign w:val="superscript"/>
        </w:rPr>
        <w:fldChar w:fldCharType="begin"/>
      </w:r>
      <w:r w:rsidRPr="00881D73">
        <w:rPr>
          <w:vertAlign w:val="superscript"/>
        </w:rPr>
        <w:instrText xml:space="preserve"> REF _Ref211518362 \r \h  \* MERGEFORMAT </w:instrText>
      </w:r>
      <w:r w:rsidRPr="00881D73">
        <w:rPr>
          <w:vertAlign w:val="superscript"/>
        </w:rPr>
      </w:r>
      <w:r w:rsidRPr="00881D73">
        <w:rPr>
          <w:vertAlign w:val="superscript"/>
        </w:rPr>
        <w:fldChar w:fldCharType="separate"/>
      </w:r>
      <w:r>
        <w:rPr>
          <w:vertAlign w:val="superscript"/>
        </w:rPr>
        <w:t>[1]</w:t>
      </w:r>
      <w:r w:rsidRPr="00881D73">
        <w:rPr>
          <w:vertAlign w:val="superscript"/>
        </w:rPr>
        <w:fldChar w:fldCharType="end"/>
      </w:r>
      <w:r w:rsidRPr="00881D73">
        <w:t>提供不可或缺的通信保障，是实现</w:t>
      </w:r>
      <w:r w:rsidRPr="00881D73">
        <w:rPr>
          <w:rFonts w:hint="eastAsia"/>
        </w:rPr>
        <w:t>“</w:t>
      </w:r>
      <w:r w:rsidRPr="00881D73">
        <w:t>空天地海一体化</w:t>
      </w:r>
      <w:r w:rsidRPr="00881D73">
        <w:rPr>
          <w:rFonts w:hint="eastAsia"/>
        </w:rPr>
        <w:t>”</w:t>
      </w:r>
      <w:r w:rsidRPr="00881D73">
        <w:t>与</w:t>
      </w:r>
      <w:r w:rsidRPr="00881D73">
        <w:rPr>
          <w:rFonts w:hint="eastAsia"/>
        </w:rPr>
        <w:t>“</w:t>
      </w:r>
      <w:r w:rsidRPr="00881D73">
        <w:t>万物智联</w:t>
      </w:r>
      <w:r w:rsidRPr="00881D73">
        <w:rPr>
          <w:rFonts w:hint="eastAsia"/>
        </w:rPr>
        <w:t>”</w:t>
      </w:r>
      <w:r w:rsidRPr="00881D73">
        <w:t>的关键环节</w:t>
      </w:r>
      <w:r w:rsidRPr="00881D73">
        <w:rPr>
          <w:vertAlign w:val="superscript"/>
        </w:rPr>
        <w:fldChar w:fldCharType="begin"/>
      </w:r>
      <w:r w:rsidRPr="00881D73">
        <w:rPr>
          <w:vertAlign w:val="superscript"/>
        </w:rPr>
        <w:instrText xml:space="preserve"> REF _Ref211461986 \r \h  \* MERGEFORMAT </w:instrText>
      </w:r>
      <w:r w:rsidRPr="00881D73">
        <w:rPr>
          <w:vertAlign w:val="superscript"/>
        </w:rPr>
      </w:r>
      <w:r w:rsidRPr="00881D73">
        <w:rPr>
          <w:vertAlign w:val="superscript"/>
        </w:rPr>
        <w:fldChar w:fldCharType="separate"/>
      </w:r>
      <w:r>
        <w:rPr>
          <w:vertAlign w:val="superscript"/>
        </w:rPr>
        <w:t>[1</w:t>
      </w:r>
      <w:r>
        <w:rPr>
          <w:vertAlign w:val="superscript"/>
        </w:rPr>
        <w:t>]</w:t>
      </w:r>
      <w:r w:rsidRPr="00881D73">
        <w:rPr>
          <w:vertAlign w:val="superscript"/>
        </w:rPr>
        <w:fldChar w:fldCharType="end"/>
      </w:r>
      <w:r w:rsidRPr="00881D73">
        <w:t>。</w:t>
      </w:r>
    </w:p>
    <w:p w14:paraId="210C9C5B" w14:textId="77777777" w:rsidR="009C4F21" w:rsidRPr="00EC4569" w:rsidRDefault="009C4F21" w:rsidP="009C4F21">
      <w:pPr>
        <w:pStyle w:val="a1"/>
        <w:tabs>
          <w:tab w:val="left" w:pos="420"/>
        </w:tabs>
        <w:spacing w:before="206" w:afterLines="50" w:after="206"/>
      </w:pPr>
      <w:bookmarkStart w:id="73" w:name="_Ref226748205"/>
      <w:r w:rsidRPr="00EC4569">
        <w:rPr>
          <w:rFonts w:hint="eastAsia"/>
        </w:rPr>
        <w:t>全球主要低轨计算</w:t>
      </w:r>
      <w:r w:rsidRPr="00EC4569">
        <w:t>星座</w:t>
      </w:r>
      <w:r w:rsidRPr="00EC4569">
        <w:rPr>
          <w:rFonts w:hint="eastAsia"/>
        </w:rPr>
        <w:t>初步布局</w:t>
      </w:r>
      <w:bookmarkEnd w:id="73"/>
    </w:p>
    <w:tbl>
      <w:tblPr>
        <w:tblStyle w:val="afff3"/>
        <w:tblW w:w="5000" w:type="pct"/>
        <w:tblLook w:val="04A0" w:firstRow="1" w:lastRow="0" w:firstColumn="1" w:lastColumn="0" w:noHBand="0" w:noVBand="1"/>
      </w:tblPr>
      <w:tblGrid>
        <w:gridCol w:w="1923"/>
        <w:gridCol w:w="2337"/>
        <w:gridCol w:w="1284"/>
        <w:gridCol w:w="1320"/>
        <w:gridCol w:w="1640"/>
      </w:tblGrid>
      <w:tr w:rsidR="009C4F21" w:rsidRPr="00C46CA1" w14:paraId="00F07B1F" w14:textId="77777777" w:rsidTr="00C65445">
        <w:trPr>
          <w:cnfStyle w:val="100000000000" w:firstRow="1" w:lastRow="0" w:firstColumn="0" w:lastColumn="0" w:oddVBand="0" w:evenVBand="0" w:oddHBand="0" w:evenHBand="0" w:firstRowFirstColumn="0" w:firstRowLastColumn="0" w:lastRowFirstColumn="0" w:lastRowLastColumn="0"/>
          <w:trHeight w:val="567"/>
        </w:trPr>
        <w:tc>
          <w:tcPr>
            <w:tcW w:w="1131" w:type="pct"/>
          </w:tcPr>
          <w:p w14:paraId="7BD70993" w14:textId="77777777" w:rsidR="009C4F21" w:rsidRPr="00C46CA1" w:rsidRDefault="009C4F21" w:rsidP="00C65445">
            <w:pPr>
              <w:pStyle w:val="af1"/>
              <w:spacing w:before="103" w:after="103"/>
            </w:pPr>
            <w:r w:rsidRPr="00C46CA1">
              <w:rPr>
                <w:rFonts w:hint="eastAsia"/>
              </w:rPr>
              <w:t>星座</w:t>
            </w:r>
          </w:p>
        </w:tc>
        <w:tc>
          <w:tcPr>
            <w:tcW w:w="1374" w:type="pct"/>
          </w:tcPr>
          <w:p w14:paraId="0397474A" w14:textId="77777777" w:rsidR="009C4F21" w:rsidRPr="00C46CA1" w:rsidRDefault="009C4F21" w:rsidP="00C65445">
            <w:pPr>
              <w:pStyle w:val="af1"/>
              <w:spacing w:before="103" w:after="103"/>
            </w:pPr>
            <w:r w:rsidRPr="00C46CA1">
              <w:rPr>
                <w:rFonts w:hint="eastAsia"/>
              </w:rPr>
              <w:t>国家</w:t>
            </w:r>
            <w:r w:rsidRPr="00C46CA1">
              <w:rPr>
                <w:rFonts w:hint="eastAsia"/>
              </w:rPr>
              <w:t>/</w:t>
            </w:r>
            <w:r w:rsidRPr="00C46CA1">
              <w:rPr>
                <w:rFonts w:hint="eastAsia"/>
              </w:rPr>
              <w:t>组织</w:t>
            </w:r>
          </w:p>
        </w:tc>
        <w:tc>
          <w:tcPr>
            <w:tcW w:w="755" w:type="pct"/>
          </w:tcPr>
          <w:p w14:paraId="5D969129" w14:textId="77777777" w:rsidR="009C4F21" w:rsidRPr="00C46CA1" w:rsidRDefault="009C4F21" w:rsidP="00C65445">
            <w:pPr>
              <w:pStyle w:val="af1"/>
              <w:spacing w:before="103" w:after="103"/>
            </w:pPr>
            <w:r w:rsidRPr="00C46CA1">
              <w:rPr>
                <w:rFonts w:hint="eastAsia"/>
              </w:rPr>
              <w:t>规划数量</w:t>
            </w:r>
          </w:p>
        </w:tc>
        <w:tc>
          <w:tcPr>
            <w:tcW w:w="776" w:type="pct"/>
          </w:tcPr>
          <w:p w14:paraId="744BC355" w14:textId="77777777" w:rsidR="009C4F21" w:rsidRPr="00C46CA1" w:rsidRDefault="009C4F21" w:rsidP="00C65445">
            <w:pPr>
              <w:pStyle w:val="af1"/>
              <w:spacing w:before="103" w:after="103"/>
            </w:pPr>
            <w:r w:rsidRPr="00C46CA1">
              <w:rPr>
                <w:rFonts w:hint="eastAsia"/>
              </w:rPr>
              <w:t>单星算力</w:t>
            </w:r>
          </w:p>
        </w:tc>
        <w:tc>
          <w:tcPr>
            <w:tcW w:w="965" w:type="pct"/>
          </w:tcPr>
          <w:p w14:paraId="1991943C" w14:textId="77777777" w:rsidR="009C4F21" w:rsidRPr="00C46CA1" w:rsidRDefault="009C4F21" w:rsidP="00C65445">
            <w:pPr>
              <w:pStyle w:val="af1"/>
              <w:spacing w:before="103" w:after="103"/>
            </w:pPr>
            <w:r w:rsidRPr="00C46CA1">
              <w:rPr>
                <w:rFonts w:hint="eastAsia"/>
              </w:rPr>
              <w:t>星座算力</w:t>
            </w:r>
          </w:p>
        </w:tc>
      </w:tr>
      <w:tr w:rsidR="009C4F21" w:rsidRPr="00C46CA1" w14:paraId="1289FF42" w14:textId="77777777" w:rsidTr="00C65445">
        <w:trPr>
          <w:trHeight w:val="567"/>
        </w:trPr>
        <w:tc>
          <w:tcPr>
            <w:tcW w:w="1131" w:type="pct"/>
          </w:tcPr>
          <w:p w14:paraId="24B00604" w14:textId="77777777" w:rsidR="009C4F21" w:rsidRPr="00C46CA1" w:rsidRDefault="009C4F21" w:rsidP="00C65445">
            <w:pPr>
              <w:pStyle w:val="af1"/>
              <w:spacing w:before="103" w:after="103"/>
            </w:pPr>
            <w:r w:rsidRPr="00C46CA1">
              <w:rPr>
                <w:rFonts w:hint="eastAsia"/>
              </w:rPr>
              <w:t>三体计算星座</w:t>
            </w:r>
          </w:p>
        </w:tc>
        <w:tc>
          <w:tcPr>
            <w:tcW w:w="1374" w:type="pct"/>
          </w:tcPr>
          <w:p w14:paraId="0FE39250" w14:textId="77777777" w:rsidR="009C4F21" w:rsidRPr="00C46CA1" w:rsidRDefault="009C4F21" w:rsidP="00C65445">
            <w:pPr>
              <w:pStyle w:val="af1"/>
              <w:spacing w:before="103" w:after="103"/>
            </w:pPr>
            <w:r w:rsidRPr="00C46CA1">
              <w:rPr>
                <w:rFonts w:hint="eastAsia"/>
              </w:rPr>
              <w:t>中国</w:t>
            </w:r>
            <w:r w:rsidRPr="00C46CA1">
              <w:rPr>
                <w:rFonts w:hint="eastAsia"/>
              </w:rPr>
              <w:t>/</w:t>
            </w:r>
            <w:r w:rsidRPr="00C46CA1">
              <w:rPr>
                <w:rFonts w:hint="eastAsia"/>
              </w:rPr>
              <w:t>之江实验室</w:t>
            </w:r>
          </w:p>
        </w:tc>
        <w:tc>
          <w:tcPr>
            <w:tcW w:w="755" w:type="pct"/>
          </w:tcPr>
          <w:p w14:paraId="2870B149" w14:textId="77777777" w:rsidR="009C4F21" w:rsidRPr="00C46CA1" w:rsidRDefault="009C4F21" w:rsidP="00C65445">
            <w:pPr>
              <w:pStyle w:val="af1"/>
              <w:spacing w:before="103" w:after="103"/>
            </w:pPr>
            <w:r w:rsidRPr="00C46CA1">
              <w:rPr>
                <w:rFonts w:hint="eastAsia"/>
              </w:rPr>
              <w:t>50</w:t>
            </w:r>
          </w:p>
        </w:tc>
        <w:tc>
          <w:tcPr>
            <w:tcW w:w="776" w:type="pct"/>
          </w:tcPr>
          <w:p w14:paraId="064E11C8" w14:textId="77777777" w:rsidR="009C4F21" w:rsidRPr="00C46CA1" w:rsidRDefault="009C4F21" w:rsidP="00C65445">
            <w:pPr>
              <w:pStyle w:val="af1"/>
              <w:spacing w:before="103" w:after="103"/>
            </w:pPr>
            <w:r w:rsidRPr="00C46CA1">
              <w:rPr>
                <w:rFonts w:hint="eastAsia"/>
              </w:rPr>
              <w:t>112 TOPS</w:t>
            </w:r>
          </w:p>
        </w:tc>
        <w:tc>
          <w:tcPr>
            <w:tcW w:w="965" w:type="pct"/>
          </w:tcPr>
          <w:p w14:paraId="7C0CCFBA" w14:textId="77777777" w:rsidR="009C4F21" w:rsidRPr="00C46CA1" w:rsidRDefault="009C4F21" w:rsidP="00C65445">
            <w:pPr>
              <w:pStyle w:val="af1"/>
              <w:spacing w:before="103" w:after="103"/>
            </w:pPr>
            <w:r w:rsidRPr="00C46CA1">
              <w:rPr>
                <w:rFonts w:hint="eastAsia"/>
              </w:rPr>
              <w:t>5600 TOPS</w:t>
            </w:r>
          </w:p>
        </w:tc>
      </w:tr>
      <w:tr w:rsidR="009C4F21" w:rsidRPr="00C46CA1" w14:paraId="4FB00398" w14:textId="77777777" w:rsidTr="00C65445">
        <w:trPr>
          <w:trHeight w:val="567"/>
        </w:trPr>
        <w:tc>
          <w:tcPr>
            <w:tcW w:w="1131" w:type="pct"/>
          </w:tcPr>
          <w:p w14:paraId="53123967" w14:textId="77777777" w:rsidR="009C4F21" w:rsidRPr="00C46CA1" w:rsidRDefault="009C4F21" w:rsidP="00C65445">
            <w:pPr>
              <w:pStyle w:val="af1"/>
              <w:spacing w:before="103" w:after="103"/>
            </w:pPr>
            <w:r w:rsidRPr="00C46CA1">
              <w:rPr>
                <w:rFonts w:hint="eastAsia"/>
              </w:rPr>
              <w:t>鸿雁星座</w:t>
            </w:r>
          </w:p>
        </w:tc>
        <w:tc>
          <w:tcPr>
            <w:tcW w:w="1374" w:type="pct"/>
          </w:tcPr>
          <w:p w14:paraId="7D31079F" w14:textId="77777777" w:rsidR="009C4F21" w:rsidRPr="00C46CA1" w:rsidRDefault="009C4F21" w:rsidP="00C65445">
            <w:pPr>
              <w:pStyle w:val="af1"/>
              <w:spacing w:before="103" w:after="103"/>
            </w:pPr>
            <w:r w:rsidRPr="00C46CA1">
              <w:rPr>
                <w:rFonts w:hint="eastAsia"/>
              </w:rPr>
              <w:t>中国</w:t>
            </w:r>
            <w:r w:rsidRPr="00C46CA1">
              <w:rPr>
                <w:rFonts w:hint="eastAsia"/>
              </w:rPr>
              <w:t>/</w:t>
            </w:r>
            <w:r w:rsidRPr="00C46CA1">
              <w:rPr>
                <w:rFonts w:hint="eastAsia"/>
              </w:rPr>
              <w:t>航天科技</w:t>
            </w:r>
          </w:p>
        </w:tc>
        <w:tc>
          <w:tcPr>
            <w:tcW w:w="755" w:type="pct"/>
          </w:tcPr>
          <w:p w14:paraId="5CFE4B7B" w14:textId="77777777" w:rsidR="009C4F21" w:rsidRPr="00C46CA1" w:rsidRDefault="009C4F21" w:rsidP="00C65445">
            <w:pPr>
              <w:pStyle w:val="af1"/>
              <w:spacing w:before="103" w:after="103"/>
            </w:pPr>
            <w:r w:rsidRPr="00C46CA1">
              <w:rPr>
                <w:rFonts w:hint="eastAsia"/>
              </w:rPr>
              <w:t>120+</w:t>
            </w:r>
          </w:p>
        </w:tc>
        <w:tc>
          <w:tcPr>
            <w:tcW w:w="776" w:type="pct"/>
          </w:tcPr>
          <w:p w14:paraId="22A29D1B" w14:textId="77777777" w:rsidR="009C4F21" w:rsidRPr="00C46CA1" w:rsidRDefault="009C4F21" w:rsidP="00C65445">
            <w:pPr>
              <w:pStyle w:val="af1"/>
              <w:spacing w:before="103" w:after="103"/>
            </w:pPr>
            <w:r w:rsidRPr="00C46CA1">
              <w:rPr>
                <w:rFonts w:hint="eastAsia"/>
              </w:rPr>
              <w:t>1.5 TOPS</w:t>
            </w:r>
          </w:p>
        </w:tc>
        <w:tc>
          <w:tcPr>
            <w:tcW w:w="965" w:type="pct"/>
          </w:tcPr>
          <w:p w14:paraId="5371CC1B" w14:textId="77777777" w:rsidR="009C4F21" w:rsidRPr="00C46CA1" w:rsidRDefault="009C4F21" w:rsidP="00C65445">
            <w:pPr>
              <w:pStyle w:val="af1"/>
              <w:spacing w:before="103" w:after="103"/>
            </w:pPr>
            <w:r w:rsidRPr="00C46CA1">
              <w:rPr>
                <w:rFonts w:hint="eastAsia"/>
              </w:rPr>
              <w:t>180 TOPS</w:t>
            </w:r>
          </w:p>
        </w:tc>
      </w:tr>
      <w:tr w:rsidR="009C4F21" w:rsidRPr="00C46CA1" w14:paraId="3C7A1A06" w14:textId="77777777" w:rsidTr="00C65445">
        <w:trPr>
          <w:trHeight w:val="567"/>
        </w:trPr>
        <w:tc>
          <w:tcPr>
            <w:tcW w:w="1131" w:type="pct"/>
          </w:tcPr>
          <w:p w14:paraId="2E86CB9E" w14:textId="77777777" w:rsidR="009C4F21" w:rsidRPr="00C46CA1" w:rsidRDefault="009C4F21" w:rsidP="00C65445">
            <w:pPr>
              <w:pStyle w:val="af1"/>
              <w:spacing w:before="103" w:after="103"/>
            </w:pPr>
            <w:r w:rsidRPr="00C46CA1">
              <w:rPr>
                <w:rFonts w:hint="eastAsia"/>
              </w:rPr>
              <w:t>Startlink</w:t>
            </w:r>
          </w:p>
          <w:p w14:paraId="043E275F" w14:textId="77777777" w:rsidR="009C4F21" w:rsidRPr="00C46CA1" w:rsidRDefault="009C4F21" w:rsidP="00C65445">
            <w:pPr>
              <w:pStyle w:val="af1"/>
              <w:spacing w:before="103" w:after="103"/>
            </w:pPr>
            <w:r w:rsidRPr="00C46CA1">
              <w:rPr>
                <w:rFonts w:hint="eastAsia"/>
              </w:rPr>
              <w:t>v2.0</w:t>
            </w:r>
          </w:p>
        </w:tc>
        <w:tc>
          <w:tcPr>
            <w:tcW w:w="1374" w:type="pct"/>
          </w:tcPr>
          <w:p w14:paraId="5F79191D" w14:textId="77777777" w:rsidR="009C4F21" w:rsidRPr="00C46CA1" w:rsidRDefault="009C4F21" w:rsidP="00C65445">
            <w:pPr>
              <w:pStyle w:val="af1"/>
              <w:spacing w:before="103" w:after="103"/>
            </w:pPr>
            <w:r w:rsidRPr="00C46CA1">
              <w:rPr>
                <w:rFonts w:hint="eastAsia"/>
              </w:rPr>
              <w:t>美国</w:t>
            </w:r>
            <w:r w:rsidRPr="00C46CA1">
              <w:rPr>
                <w:rFonts w:hint="eastAsia"/>
              </w:rPr>
              <w:t>/SpaceX</w:t>
            </w:r>
          </w:p>
        </w:tc>
        <w:tc>
          <w:tcPr>
            <w:tcW w:w="755" w:type="pct"/>
          </w:tcPr>
          <w:p w14:paraId="43C550D1" w14:textId="77777777" w:rsidR="009C4F21" w:rsidRPr="00C46CA1" w:rsidRDefault="009C4F21" w:rsidP="00C65445">
            <w:pPr>
              <w:pStyle w:val="af1"/>
              <w:spacing w:before="103" w:after="103"/>
            </w:pPr>
            <w:r w:rsidRPr="00C46CA1">
              <w:rPr>
                <w:rFonts w:hint="eastAsia"/>
              </w:rPr>
              <w:t>5650+</w:t>
            </w:r>
          </w:p>
        </w:tc>
        <w:tc>
          <w:tcPr>
            <w:tcW w:w="776" w:type="pct"/>
          </w:tcPr>
          <w:p w14:paraId="03BA2F41" w14:textId="77777777" w:rsidR="009C4F21" w:rsidRPr="00C46CA1" w:rsidRDefault="009C4F21" w:rsidP="00C65445">
            <w:pPr>
              <w:pStyle w:val="af1"/>
              <w:spacing w:before="103" w:after="103"/>
            </w:pPr>
            <w:r w:rsidRPr="00C46CA1">
              <w:rPr>
                <w:rFonts w:hint="eastAsia"/>
              </w:rPr>
              <w:t>2 TOPS</w:t>
            </w:r>
          </w:p>
        </w:tc>
        <w:tc>
          <w:tcPr>
            <w:tcW w:w="965" w:type="pct"/>
          </w:tcPr>
          <w:p w14:paraId="18B3957A" w14:textId="77777777" w:rsidR="009C4F21" w:rsidRPr="00C46CA1" w:rsidRDefault="009C4F21" w:rsidP="00C65445">
            <w:pPr>
              <w:pStyle w:val="af1"/>
              <w:spacing w:before="103" w:after="103"/>
            </w:pPr>
            <w:r w:rsidRPr="00C46CA1">
              <w:rPr>
                <w:rFonts w:hint="eastAsia"/>
              </w:rPr>
              <w:t>11300 TOPS</w:t>
            </w:r>
          </w:p>
        </w:tc>
      </w:tr>
      <w:tr w:rsidR="009C4F21" w:rsidRPr="00C46CA1" w14:paraId="08D99EAB" w14:textId="77777777" w:rsidTr="00C65445">
        <w:trPr>
          <w:trHeight w:val="567"/>
        </w:trPr>
        <w:tc>
          <w:tcPr>
            <w:tcW w:w="1131" w:type="pct"/>
          </w:tcPr>
          <w:p w14:paraId="33453491" w14:textId="77777777" w:rsidR="009C4F21" w:rsidRPr="00C46CA1" w:rsidRDefault="009C4F21" w:rsidP="00C65445">
            <w:pPr>
              <w:pStyle w:val="af1"/>
              <w:spacing w:before="103" w:after="103"/>
            </w:pPr>
            <w:r w:rsidRPr="00C46CA1">
              <w:rPr>
                <w:rFonts w:hint="eastAsia"/>
              </w:rPr>
              <w:t>Kuiper</w:t>
            </w:r>
          </w:p>
        </w:tc>
        <w:tc>
          <w:tcPr>
            <w:tcW w:w="1374" w:type="pct"/>
          </w:tcPr>
          <w:p w14:paraId="00FE7718" w14:textId="77777777" w:rsidR="009C4F21" w:rsidRPr="00C46CA1" w:rsidRDefault="009C4F21" w:rsidP="00C65445">
            <w:pPr>
              <w:pStyle w:val="af1"/>
              <w:spacing w:before="103" w:after="103"/>
            </w:pPr>
            <w:r w:rsidRPr="00C46CA1">
              <w:rPr>
                <w:rFonts w:hint="eastAsia"/>
              </w:rPr>
              <w:t>美国</w:t>
            </w:r>
            <w:r w:rsidRPr="00C46CA1">
              <w:rPr>
                <w:rFonts w:hint="eastAsia"/>
              </w:rPr>
              <w:t>/</w:t>
            </w:r>
            <w:r w:rsidRPr="00C46CA1">
              <w:rPr>
                <w:rFonts w:hint="eastAsia"/>
              </w:rPr>
              <w:t>亚马逊</w:t>
            </w:r>
          </w:p>
        </w:tc>
        <w:tc>
          <w:tcPr>
            <w:tcW w:w="755" w:type="pct"/>
          </w:tcPr>
          <w:p w14:paraId="3D2B9415" w14:textId="77777777" w:rsidR="009C4F21" w:rsidRPr="00C46CA1" w:rsidRDefault="009C4F21" w:rsidP="00C65445">
            <w:pPr>
              <w:pStyle w:val="af1"/>
              <w:spacing w:before="103" w:after="103"/>
            </w:pPr>
            <w:r w:rsidRPr="00C46CA1">
              <w:rPr>
                <w:rFonts w:hint="eastAsia"/>
              </w:rPr>
              <w:t>3236</w:t>
            </w:r>
          </w:p>
        </w:tc>
        <w:tc>
          <w:tcPr>
            <w:tcW w:w="776" w:type="pct"/>
          </w:tcPr>
          <w:p w14:paraId="4BDCC498" w14:textId="77777777" w:rsidR="009C4F21" w:rsidRPr="00C46CA1" w:rsidRDefault="009C4F21" w:rsidP="00C65445">
            <w:pPr>
              <w:pStyle w:val="af1"/>
              <w:spacing w:before="103" w:after="103"/>
            </w:pPr>
            <w:r w:rsidRPr="00C46CA1">
              <w:rPr>
                <w:rFonts w:hint="eastAsia"/>
              </w:rPr>
              <w:t>0.5 TOPS</w:t>
            </w:r>
          </w:p>
        </w:tc>
        <w:tc>
          <w:tcPr>
            <w:tcW w:w="965" w:type="pct"/>
          </w:tcPr>
          <w:p w14:paraId="6F6ECDCA" w14:textId="77777777" w:rsidR="009C4F21" w:rsidRPr="00C46CA1" w:rsidRDefault="009C4F21" w:rsidP="00C65445">
            <w:pPr>
              <w:pStyle w:val="af1"/>
              <w:spacing w:before="103" w:after="103"/>
            </w:pPr>
            <w:r w:rsidRPr="00C46CA1">
              <w:rPr>
                <w:rFonts w:hint="eastAsia"/>
              </w:rPr>
              <w:t>1618 TOPS</w:t>
            </w:r>
          </w:p>
        </w:tc>
      </w:tr>
      <w:tr w:rsidR="009C4F21" w:rsidRPr="00C46CA1" w14:paraId="77BD0600" w14:textId="77777777" w:rsidTr="00C65445">
        <w:trPr>
          <w:trHeight w:val="567"/>
        </w:trPr>
        <w:tc>
          <w:tcPr>
            <w:tcW w:w="1131" w:type="pct"/>
          </w:tcPr>
          <w:p w14:paraId="1FA8C956" w14:textId="77777777" w:rsidR="009C4F21" w:rsidRPr="00C46CA1" w:rsidRDefault="009C4F21" w:rsidP="00C65445">
            <w:pPr>
              <w:pStyle w:val="af1"/>
              <w:spacing w:before="103" w:after="103"/>
            </w:pPr>
            <w:r w:rsidRPr="00C46CA1">
              <w:rPr>
                <w:rFonts w:hint="eastAsia"/>
              </w:rPr>
              <w:t>IRIS2</w:t>
            </w:r>
          </w:p>
        </w:tc>
        <w:tc>
          <w:tcPr>
            <w:tcW w:w="1374" w:type="pct"/>
          </w:tcPr>
          <w:p w14:paraId="29409919" w14:textId="77777777" w:rsidR="009C4F21" w:rsidRPr="00C46CA1" w:rsidRDefault="009C4F21" w:rsidP="00C65445">
            <w:pPr>
              <w:pStyle w:val="af1"/>
              <w:spacing w:before="103" w:after="103"/>
            </w:pPr>
            <w:r w:rsidRPr="00C46CA1">
              <w:rPr>
                <w:rFonts w:hint="eastAsia"/>
              </w:rPr>
              <w:t>欧盟</w:t>
            </w:r>
            <w:r w:rsidRPr="00C46CA1">
              <w:rPr>
                <w:rFonts w:hint="eastAsia"/>
              </w:rPr>
              <w:t>/ESA</w:t>
            </w:r>
          </w:p>
        </w:tc>
        <w:tc>
          <w:tcPr>
            <w:tcW w:w="755" w:type="pct"/>
          </w:tcPr>
          <w:p w14:paraId="2E3E180B" w14:textId="77777777" w:rsidR="009C4F21" w:rsidRPr="00C46CA1" w:rsidRDefault="009C4F21" w:rsidP="00C65445">
            <w:pPr>
              <w:pStyle w:val="af1"/>
              <w:spacing w:before="103" w:after="103"/>
            </w:pPr>
            <w:r w:rsidRPr="00C46CA1">
              <w:rPr>
                <w:rFonts w:hint="eastAsia"/>
              </w:rPr>
              <w:t>150</w:t>
            </w:r>
          </w:p>
        </w:tc>
        <w:tc>
          <w:tcPr>
            <w:tcW w:w="776" w:type="pct"/>
          </w:tcPr>
          <w:p w14:paraId="1F2D2E2C" w14:textId="77777777" w:rsidR="009C4F21" w:rsidRPr="00C46CA1" w:rsidRDefault="009C4F21" w:rsidP="00C65445">
            <w:pPr>
              <w:pStyle w:val="af1"/>
              <w:spacing w:before="103" w:after="103"/>
            </w:pPr>
            <w:r w:rsidRPr="00C46CA1">
              <w:rPr>
                <w:rFonts w:hint="eastAsia"/>
              </w:rPr>
              <w:t>3 TOPS</w:t>
            </w:r>
          </w:p>
        </w:tc>
        <w:tc>
          <w:tcPr>
            <w:tcW w:w="965" w:type="pct"/>
          </w:tcPr>
          <w:p w14:paraId="23510F19" w14:textId="77777777" w:rsidR="009C4F21" w:rsidRPr="00C46CA1" w:rsidRDefault="009C4F21" w:rsidP="00C65445">
            <w:pPr>
              <w:pStyle w:val="af1"/>
              <w:spacing w:before="103" w:after="103"/>
            </w:pPr>
            <w:r w:rsidRPr="00C46CA1">
              <w:rPr>
                <w:rFonts w:hint="eastAsia"/>
              </w:rPr>
              <w:t>450 TOPS</w:t>
            </w:r>
          </w:p>
        </w:tc>
      </w:tr>
      <w:tr w:rsidR="009C4F21" w:rsidRPr="00C46CA1" w14:paraId="43CE7D76" w14:textId="77777777" w:rsidTr="00C65445">
        <w:trPr>
          <w:trHeight w:val="567"/>
        </w:trPr>
        <w:tc>
          <w:tcPr>
            <w:tcW w:w="1131" w:type="pct"/>
          </w:tcPr>
          <w:p w14:paraId="299C18A0" w14:textId="77777777" w:rsidR="009C4F21" w:rsidRPr="00C46CA1" w:rsidRDefault="009C4F21" w:rsidP="00C65445">
            <w:pPr>
              <w:pStyle w:val="af1"/>
              <w:spacing w:before="103" w:after="103"/>
            </w:pPr>
            <w:r w:rsidRPr="00C46CA1">
              <w:rPr>
                <w:rFonts w:hint="eastAsia"/>
              </w:rPr>
              <w:t>phere</w:t>
            </w:r>
          </w:p>
        </w:tc>
        <w:tc>
          <w:tcPr>
            <w:tcW w:w="1374" w:type="pct"/>
          </w:tcPr>
          <w:p w14:paraId="646977E2" w14:textId="77777777" w:rsidR="009C4F21" w:rsidRPr="00C46CA1" w:rsidRDefault="009C4F21" w:rsidP="00C65445">
            <w:pPr>
              <w:pStyle w:val="af1"/>
              <w:spacing w:before="103" w:after="103"/>
            </w:pPr>
            <w:r w:rsidRPr="00C46CA1">
              <w:rPr>
                <w:rFonts w:hint="eastAsia"/>
              </w:rPr>
              <w:t>俄罗斯</w:t>
            </w:r>
          </w:p>
        </w:tc>
        <w:tc>
          <w:tcPr>
            <w:tcW w:w="755" w:type="pct"/>
          </w:tcPr>
          <w:p w14:paraId="3D28F710" w14:textId="77777777" w:rsidR="009C4F21" w:rsidRPr="00C46CA1" w:rsidRDefault="009C4F21" w:rsidP="00C65445">
            <w:pPr>
              <w:pStyle w:val="af1"/>
              <w:spacing w:before="103" w:after="103"/>
            </w:pPr>
            <w:r w:rsidRPr="00C46CA1">
              <w:rPr>
                <w:rFonts w:hint="eastAsia"/>
              </w:rPr>
              <w:t>80+</w:t>
            </w:r>
          </w:p>
        </w:tc>
        <w:tc>
          <w:tcPr>
            <w:tcW w:w="776" w:type="pct"/>
          </w:tcPr>
          <w:p w14:paraId="679AF21C" w14:textId="77777777" w:rsidR="009C4F21" w:rsidRPr="00C46CA1" w:rsidRDefault="009C4F21" w:rsidP="00C65445">
            <w:pPr>
              <w:pStyle w:val="af1"/>
              <w:spacing w:before="103" w:after="103"/>
            </w:pPr>
            <w:r w:rsidRPr="00C46CA1">
              <w:rPr>
                <w:rFonts w:hint="eastAsia"/>
              </w:rPr>
              <w:t>0.8 TOPS</w:t>
            </w:r>
          </w:p>
        </w:tc>
        <w:tc>
          <w:tcPr>
            <w:tcW w:w="965" w:type="pct"/>
          </w:tcPr>
          <w:p w14:paraId="3E46F915" w14:textId="77777777" w:rsidR="009C4F21" w:rsidRPr="00C46CA1" w:rsidRDefault="009C4F21" w:rsidP="00C65445">
            <w:pPr>
              <w:pStyle w:val="af1"/>
              <w:spacing w:before="103" w:after="103"/>
            </w:pPr>
            <w:r w:rsidRPr="00C46CA1">
              <w:rPr>
                <w:rFonts w:hint="eastAsia"/>
              </w:rPr>
              <w:t>64TOPS</w:t>
            </w:r>
          </w:p>
        </w:tc>
      </w:tr>
      <w:tr w:rsidR="009C4F21" w:rsidRPr="00C46CA1" w14:paraId="5DAFFA7F" w14:textId="77777777" w:rsidTr="00C65445">
        <w:trPr>
          <w:trHeight w:val="567"/>
        </w:trPr>
        <w:tc>
          <w:tcPr>
            <w:tcW w:w="1131" w:type="pct"/>
          </w:tcPr>
          <w:p w14:paraId="63AFE1BF" w14:textId="77777777" w:rsidR="009C4F21" w:rsidRPr="00C46CA1" w:rsidRDefault="009C4F21" w:rsidP="00C65445">
            <w:pPr>
              <w:pStyle w:val="af1"/>
              <w:spacing w:before="103" w:after="103"/>
            </w:pPr>
            <w:r w:rsidRPr="00C46CA1">
              <w:rPr>
                <w:rFonts w:hint="eastAsia"/>
              </w:rPr>
              <w:t>IDSN-2</w:t>
            </w:r>
          </w:p>
        </w:tc>
        <w:tc>
          <w:tcPr>
            <w:tcW w:w="1374" w:type="pct"/>
          </w:tcPr>
          <w:p w14:paraId="6D7439F8" w14:textId="77777777" w:rsidR="009C4F21" w:rsidRPr="00C46CA1" w:rsidRDefault="009C4F21" w:rsidP="00C65445">
            <w:pPr>
              <w:pStyle w:val="af1"/>
              <w:spacing w:before="103" w:after="103"/>
            </w:pPr>
            <w:r w:rsidRPr="00C46CA1">
              <w:rPr>
                <w:rFonts w:hint="eastAsia"/>
              </w:rPr>
              <w:t>印度</w:t>
            </w:r>
            <w:r w:rsidRPr="00C46CA1">
              <w:rPr>
                <w:rFonts w:hint="eastAsia"/>
              </w:rPr>
              <w:t>/ISRO</w:t>
            </w:r>
          </w:p>
        </w:tc>
        <w:tc>
          <w:tcPr>
            <w:tcW w:w="755" w:type="pct"/>
          </w:tcPr>
          <w:p w14:paraId="1EE0DA47" w14:textId="77777777" w:rsidR="009C4F21" w:rsidRPr="00C46CA1" w:rsidRDefault="009C4F21" w:rsidP="00C65445">
            <w:pPr>
              <w:pStyle w:val="af1"/>
              <w:spacing w:before="103" w:after="103"/>
            </w:pPr>
            <w:r w:rsidRPr="00C46CA1">
              <w:rPr>
                <w:rFonts w:hint="eastAsia"/>
              </w:rPr>
              <w:t>50</w:t>
            </w:r>
          </w:p>
        </w:tc>
        <w:tc>
          <w:tcPr>
            <w:tcW w:w="776" w:type="pct"/>
          </w:tcPr>
          <w:p w14:paraId="3322A0F2" w14:textId="77777777" w:rsidR="009C4F21" w:rsidRPr="00C46CA1" w:rsidRDefault="009C4F21" w:rsidP="00C65445">
            <w:pPr>
              <w:pStyle w:val="af1"/>
              <w:spacing w:before="103" w:after="103"/>
            </w:pPr>
            <w:r w:rsidRPr="00C46CA1">
              <w:rPr>
                <w:rFonts w:hint="eastAsia"/>
              </w:rPr>
              <w:t>1.2 TOPS</w:t>
            </w:r>
          </w:p>
        </w:tc>
        <w:tc>
          <w:tcPr>
            <w:tcW w:w="965" w:type="pct"/>
          </w:tcPr>
          <w:p w14:paraId="528544DF" w14:textId="77777777" w:rsidR="009C4F21" w:rsidRPr="00C46CA1" w:rsidRDefault="009C4F21" w:rsidP="00C65445">
            <w:pPr>
              <w:pStyle w:val="af1"/>
              <w:spacing w:before="103" w:after="103"/>
            </w:pPr>
            <w:r w:rsidRPr="00C46CA1">
              <w:rPr>
                <w:rFonts w:hint="eastAsia"/>
              </w:rPr>
              <w:t>60 TOPS</w:t>
            </w:r>
          </w:p>
        </w:tc>
      </w:tr>
    </w:tbl>
    <w:p w14:paraId="4329D206" w14:textId="77777777" w:rsidR="009C4F21" w:rsidRPr="00881D73" w:rsidRDefault="009C4F21" w:rsidP="009C4F21">
      <w:pPr>
        <w:pStyle w:val="-"/>
        <w:spacing w:beforeLines="50" w:before="206"/>
        <w:ind w:firstLine="503"/>
      </w:pPr>
      <w:r w:rsidRPr="00881D73">
        <w:t>然而，传统的卫星应用范式</w:t>
      </w:r>
      <w:r w:rsidRPr="00881D73">
        <w:t>——</w:t>
      </w:r>
      <w:r>
        <w:rPr>
          <w:rFonts w:hint="eastAsia"/>
        </w:rPr>
        <w:t>“</w:t>
      </w:r>
      <w:r w:rsidRPr="00881D73">
        <w:t>弯管结构</w:t>
      </w:r>
      <w:r>
        <w:rPr>
          <w:rFonts w:hint="eastAsia"/>
        </w:rPr>
        <w:t>”</w:t>
      </w:r>
      <w:r w:rsidRPr="00881D73">
        <w:t>正在接受严峻挑战</w:t>
      </w:r>
      <w:r w:rsidRPr="00881D73">
        <w:rPr>
          <w:vertAlign w:val="superscript"/>
        </w:rPr>
        <w:fldChar w:fldCharType="begin"/>
      </w:r>
      <w:r w:rsidRPr="00881D73">
        <w:rPr>
          <w:vertAlign w:val="superscript"/>
        </w:rPr>
        <w:instrText xml:space="preserve"> REF _Ref211457552 \r \h  \* MERGEFORMAT </w:instrText>
      </w:r>
      <w:r w:rsidRPr="00881D73">
        <w:rPr>
          <w:vertAlign w:val="superscript"/>
        </w:rPr>
      </w:r>
      <w:r w:rsidRPr="00881D73">
        <w:rPr>
          <w:vertAlign w:val="superscript"/>
        </w:rPr>
        <w:fldChar w:fldCharType="separate"/>
      </w:r>
      <w:r>
        <w:rPr>
          <w:vertAlign w:val="superscript"/>
        </w:rPr>
        <w:t>[2]</w:t>
      </w:r>
      <w:r w:rsidRPr="00881D73">
        <w:rPr>
          <w:vertAlign w:val="superscript"/>
        </w:rPr>
        <w:fldChar w:fldCharType="end"/>
      </w:r>
      <w:r w:rsidRPr="00881D73">
        <w:t>，随着遥感数据进入海量、高分辨率时代，有限的星地链路带宽成为巨大的传输瓶颈，难以满足应急情况、军事侦察等实时性要求高的智能任务。为解决卫星星座的强大感知与地面的实时决策支持的矛盾，卫星</w:t>
      </w:r>
      <w:r>
        <w:rPr>
          <w:rFonts w:hint="eastAsia"/>
        </w:rPr>
        <w:t>“</w:t>
      </w:r>
      <w:r w:rsidRPr="00881D73">
        <w:t>在轨推理</w:t>
      </w:r>
      <w:r>
        <w:rPr>
          <w:rFonts w:hint="eastAsia"/>
        </w:rPr>
        <w:t>”</w:t>
      </w:r>
      <w:r w:rsidRPr="00881D73">
        <w:t>越来越代替</w:t>
      </w:r>
      <w:r>
        <w:rPr>
          <w:rFonts w:hint="eastAsia"/>
        </w:rPr>
        <w:t>“</w:t>
      </w:r>
      <w:r w:rsidRPr="00881D73">
        <w:t>透明传输</w:t>
      </w:r>
      <w:r>
        <w:rPr>
          <w:rFonts w:hint="eastAsia"/>
        </w:rPr>
        <w:t>”</w:t>
      </w:r>
      <w:r w:rsidRPr="00881D73">
        <w:t>成为新的范式，在轨分布式推理作为其前沿的研究方向备受关注。如图</w:t>
      </w:r>
      <w:r w:rsidRPr="00881D73">
        <w:t>1</w:t>
      </w:r>
      <w:r w:rsidRPr="00881D73">
        <w:t>所示</w:t>
      </w:r>
      <w:r w:rsidRPr="00881D73">
        <w:rPr>
          <w:vertAlign w:val="superscript"/>
        </w:rPr>
        <w:fldChar w:fldCharType="begin"/>
      </w:r>
      <w:r w:rsidRPr="00881D73">
        <w:rPr>
          <w:vertAlign w:val="superscript"/>
        </w:rPr>
        <w:instrText xml:space="preserve"> REF _Ref211457581 \r \h  \* MERGEFORMAT </w:instrText>
      </w:r>
      <w:r w:rsidRPr="00881D73">
        <w:rPr>
          <w:vertAlign w:val="superscript"/>
        </w:rPr>
      </w:r>
      <w:r w:rsidRPr="00881D73">
        <w:rPr>
          <w:vertAlign w:val="superscript"/>
        </w:rPr>
        <w:fldChar w:fldCharType="separate"/>
      </w:r>
      <w:r>
        <w:rPr>
          <w:vertAlign w:val="superscript"/>
        </w:rPr>
        <w:t>[3]</w:t>
      </w:r>
      <w:r w:rsidRPr="00881D73">
        <w:rPr>
          <w:vertAlign w:val="superscript"/>
        </w:rPr>
        <w:fldChar w:fldCharType="end"/>
      </w:r>
      <w:r w:rsidRPr="00881D73">
        <w:t>，每个</w:t>
      </w:r>
      <w:r w:rsidRPr="00881D73">
        <w:t>LEO</w:t>
      </w:r>
      <w:r w:rsidRPr="00881D73">
        <w:t>卫星都搭载移动边缘计算（</w:t>
      </w:r>
      <w:r w:rsidRPr="00881D73">
        <w:t>MEC</w:t>
      </w:r>
      <w:r w:rsidRPr="00881D73">
        <w:t>）服务器，不仅可以为地面用户转发推理任务到地面云服务器，可以为地面客户终端提供即时的推理服务，实现在轨推理。</w:t>
      </w:r>
    </w:p>
    <w:p w14:paraId="366AFBA2" w14:textId="77777777" w:rsidR="009C4F21" w:rsidRPr="00881D73" w:rsidRDefault="009C4F21" w:rsidP="009C4F21">
      <w:pPr>
        <w:pStyle w:val="-"/>
        <w:ind w:left="5" w:firstLineChars="196" w:firstLine="493"/>
        <w:jc w:val="center"/>
      </w:pPr>
      <w:r>
        <w:rPr>
          <w:noProof/>
        </w:rPr>
        <w:lastRenderedPageBreak/>
        <w:drawing>
          <wp:inline distT="0" distB="0" distL="0" distR="0" wp14:anchorId="5F9DE4D7" wp14:editId="4760F89A">
            <wp:extent cx="3600000" cy="2213832"/>
            <wp:effectExtent l="0" t="0" r="635" b="0"/>
            <wp:docPr id="448758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8319" name=""/>
                    <pic:cNvPicPr/>
                  </pic:nvPicPr>
                  <pic:blipFill>
                    <a:blip r:embed="rId24"/>
                    <a:stretch>
                      <a:fillRect/>
                    </a:stretch>
                  </pic:blipFill>
                  <pic:spPr>
                    <a:xfrm>
                      <a:off x="0" y="0"/>
                      <a:ext cx="3600000" cy="2213832"/>
                    </a:xfrm>
                    <a:prstGeom prst="rect">
                      <a:avLst/>
                    </a:prstGeom>
                  </pic:spPr>
                </pic:pic>
              </a:graphicData>
            </a:graphic>
          </wp:inline>
        </w:drawing>
      </w:r>
    </w:p>
    <w:p w14:paraId="41444C52" w14:textId="77777777" w:rsidR="009C4F21" w:rsidRPr="00881D73" w:rsidRDefault="009C4F21" w:rsidP="009C4F21">
      <w:pPr>
        <w:pStyle w:val="a0"/>
        <w:numPr>
          <w:ilvl w:val="3"/>
          <w:numId w:val="1"/>
        </w:numPr>
        <w:spacing w:after="206"/>
      </w:pPr>
      <w:bookmarkStart w:id="74" w:name="_Ref226748073"/>
      <w:r w:rsidRPr="00881D73">
        <w:t>云边缘</w:t>
      </w:r>
      <w:r w:rsidRPr="00881D73">
        <w:rPr>
          <w:rFonts w:hint="eastAsia"/>
        </w:rPr>
        <w:t>LEO</w:t>
      </w:r>
      <w:r w:rsidRPr="00881D73">
        <w:t>卫星计算架构</w:t>
      </w:r>
      <w:r w:rsidRPr="00881D73">
        <w:rPr>
          <w:vertAlign w:val="superscript"/>
        </w:rPr>
        <w:fldChar w:fldCharType="begin"/>
      </w:r>
      <w:r w:rsidRPr="00881D73">
        <w:rPr>
          <w:vertAlign w:val="superscript"/>
        </w:rPr>
        <w:instrText xml:space="preserve"> REF _Ref211457581 \r \h  \* MERGEFORMAT </w:instrText>
      </w:r>
      <w:r w:rsidRPr="00881D73">
        <w:rPr>
          <w:vertAlign w:val="superscript"/>
        </w:rPr>
      </w:r>
      <w:r w:rsidRPr="00881D73">
        <w:rPr>
          <w:vertAlign w:val="superscript"/>
        </w:rPr>
        <w:fldChar w:fldCharType="separate"/>
      </w:r>
      <w:r>
        <w:rPr>
          <w:vertAlign w:val="superscript"/>
        </w:rPr>
        <w:t>[3]</w:t>
      </w:r>
      <w:r w:rsidRPr="00881D73">
        <w:rPr>
          <w:vertAlign w:val="superscript"/>
        </w:rPr>
        <w:fldChar w:fldCharType="end"/>
      </w:r>
      <w:bookmarkEnd w:id="74"/>
    </w:p>
    <w:p w14:paraId="7430B0CA" w14:textId="77777777" w:rsidR="009C4F21" w:rsidRPr="00881D73" w:rsidRDefault="009C4F21" w:rsidP="009C4F21">
      <w:pPr>
        <w:pStyle w:val="-"/>
        <w:ind w:firstLine="503"/>
      </w:pPr>
      <w:r w:rsidRPr="00881D73">
        <w:t>然而，</w:t>
      </w:r>
      <w:r w:rsidRPr="00881D73">
        <w:rPr>
          <w:rFonts w:hint="eastAsia"/>
        </w:rPr>
        <w:t>如</w:t>
      </w:r>
      <w:r w:rsidRPr="00881D73">
        <w:fldChar w:fldCharType="begin"/>
      </w:r>
      <w:r w:rsidRPr="00881D73">
        <w:instrText xml:space="preserve"> REF _Ref226748205 \r \h  \* MERGEFORMAT </w:instrText>
      </w:r>
      <w:r w:rsidRPr="00881D73">
        <w:fldChar w:fldCharType="separate"/>
      </w:r>
      <w:r>
        <w:rPr>
          <w:rFonts w:hint="eastAsia"/>
        </w:rPr>
        <w:t>表</w:t>
      </w:r>
      <w:r>
        <w:rPr>
          <w:rFonts w:hint="eastAsia"/>
        </w:rPr>
        <w:t>1-1</w:t>
      </w:r>
      <w:r w:rsidRPr="00881D73">
        <w:fldChar w:fldCharType="end"/>
      </w:r>
      <w:r w:rsidRPr="00881D73">
        <w:rPr>
          <w:rFonts w:hint="eastAsia"/>
        </w:rPr>
        <w:t>所示，</w:t>
      </w:r>
      <w:r w:rsidRPr="00881D73">
        <w:t>单星受限于卫星算力</w:t>
      </w:r>
      <w:r w:rsidRPr="00881D73">
        <w:rPr>
          <w:rFonts w:hint="eastAsia"/>
        </w:rPr>
        <w:t>，往往仅有</w:t>
      </w:r>
      <w:r w:rsidRPr="00881D73">
        <w:rPr>
          <w:rFonts w:hint="eastAsia"/>
        </w:rPr>
        <w:t>0.5TOPS</w:t>
      </w:r>
      <w:r w:rsidRPr="00881D73">
        <w:rPr>
          <w:rFonts w:hint="eastAsia"/>
        </w:rPr>
        <w:t>到</w:t>
      </w:r>
      <w:r w:rsidRPr="00881D73">
        <w:rPr>
          <w:rFonts w:hint="eastAsia"/>
        </w:rPr>
        <w:t>3TOPS</w:t>
      </w:r>
      <w:r w:rsidRPr="00881D73">
        <w:rPr>
          <w:rFonts w:hint="eastAsia"/>
        </w:rPr>
        <w:t>的算力，难以满足如</w:t>
      </w:r>
      <w:r w:rsidRPr="00881D73">
        <w:fldChar w:fldCharType="begin"/>
      </w:r>
      <w:r w:rsidRPr="00881D73">
        <w:instrText xml:space="preserve"> </w:instrText>
      </w:r>
      <w:r w:rsidRPr="00881D73">
        <w:rPr>
          <w:rFonts w:hint="eastAsia"/>
        </w:rPr>
        <w:instrText>REF _Ref226748239 \r \h</w:instrText>
      </w:r>
      <w:r w:rsidRPr="00881D73">
        <w:instrText xml:space="preserve">  \* MERGEFORMAT </w:instrText>
      </w:r>
      <w:r w:rsidRPr="00881D73">
        <w:fldChar w:fldCharType="separate"/>
      </w:r>
      <w:r>
        <w:rPr>
          <w:rFonts w:hint="eastAsia"/>
        </w:rPr>
        <w:t>表</w:t>
      </w:r>
      <w:r>
        <w:rPr>
          <w:rFonts w:hint="eastAsia"/>
        </w:rPr>
        <w:t>1-2</w:t>
      </w:r>
      <w:r w:rsidRPr="00881D73">
        <w:fldChar w:fldCharType="end"/>
      </w:r>
      <w:r w:rsidRPr="00881D73">
        <w:rPr>
          <w:rFonts w:hint="eastAsia"/>
        </w:rPr>
        <w:t>中的典型卫星业务的算力需求。同时受限于</w:t>
      </w:r>
      <w:r w:rsidRPr="00881D73">
        <w:t>星地链路的带宽，</w:t>
      </w:r>
      <w:r w:rsidRPr="00881D73">
        <w:rPr>
          <w:rFonts w:hint="eastAsia"/>
        </w:rPr>
        <w:t>传统“弯管”模式将数据</w:t>
      </w:r>
      <w:r w:rsidRPr="00881D73">
        <w:t>透传到服务器再推理可能时延过大</w:t>
      </w:r>
      <w:r w:rsidRPr="00881D73">
        <w:rPr>
          <w:rFonts w:hint="eastAsia"/>
        </w:rPr>
        <w:t>：以典型的遥感目标识别场景为例，一张</w:t>
      </w:r>
      <w:r w:rsidRPr="00881D73">
        <w:rPr>
          <w:rFonts w:hint="eastAsia"/>
        </w:rPr>
        <w:t>1GB</w:t>
      </w:r>
      <w:r w:rsidRPr="00881D73">
        <w:rPr>
          <w:rFonts w:hint="eastAsia"/>
        </w:rPr>
        <w:t>的高分辨率遥感图像，从卫星传至地面需要</w:t>
      </w:r>
      <w:r w:rsidRPr="00881D73">
        <w:rPr>
          <w:rFonts w:hint="eastAsia"/>
        </w:rPr>
        <w:t>7.5min</w:t>
      </w:r>
      <w:r w:rsidRPr="00881D73">
        <w:rPr>
          <w:vertAlign w:val="superscript"/>
        </w:rPr>
        <w:fldChar w:fldCharType="begin"/>
      </w:r>
      <w:r w:rsidRPr="00881D73">
        <w:rPr>
          <w:vertAlign w:val="superscript"/>
        </w:rPr>
        <w:instrText xml:space="preserve"> </w:instrText>
      </w:r>
      <w:r w:rsidRPr="00881D73">
        <w:rPr>
          <w:rFonts w:hint="eastAsia"/>
          <w:vertAlign w:val="superscript"/>
        </w:rPr>
        <w:instrText>REF _Ref211522641 \r \h</w:instrText>
      </w:r>
      <w:r w:rsidRPr="00881D73">
        <w:rPr>
          <w:vertAlign w:val="superscript"/>
        </w:rPr>
        <w:instrText xml:space="preserve">  \* MERGEFORMAT </w:instrText>
      </w:r>
      <w:r w:rsidRPr="00881D73">
        <w:rPr>
          <w:vertAlign w:val="superscript"/>
        </w:rPr>
      </w:r>
      <w:r w:rsidRPr="00881D73">
        <w:rPr>
          <w:vertAlign w:val="superscript"/>
        </w:rPr>
        <w:fldChar w:fldCharType="separate"/>
      </w:r>
      <w:r>
        <w:rPr>
          <w:vertAlign w:val="superscript"/>
        </w:rPr>
        <w:t>[4]</w:t>
      </w:r>
      <w:r w:rsidRPr="00881D73">
        <w:rPr>
          <w:vertAlign w:val="superscript"/>
        </w:rPr>
        <w:fldChar w:fldCharType="end"/>
      </w:r>
      <w:r w:rsidRPr="00881D73">
        <w:rPr>
          <w:rFonts w:hint="eastAsia"/>
        </w:rPr>
        <w:t>。虽然星地链路带宽和单星算力有限</w:t>
      </w:r>
      <w:r w:rsidRPr="00881D73">
        <w:t>，</w:t>
      </w:r>
      <w:r w:rsidRPr="00881D73">
        <w:rPr>
          <w:rFonts w:hint="eastAsia"/>
        </w:rPr>
        <w:t>但星间链路带宽可达</w:t>
      </w:r>
      <w:r w:rsidRPr="00881D73">
        <w:rPr>
          <w:rFonts w:hint="eastAsia"/>
        </w:rPr>
        <w:t>10Gbps</w:t>
      </w:r>
      <w:r w:rsidRPr="00881D73">
        <w:rPr>
          <w:rFonts w:hint="eastAsia"/>
        </w:rPr>
        <w:t>，</w:t>
      </w:r>
      <w:r w:rsidRPr="00881D73">
        <w:t>在此背景下，卫星分布式协作推理作为一种前沿方案，有望通过协作推理达到推理精度和时延的权衡。</w:t>
      </w:r>
    </w:p>
    <w:p w14:paraId="0AFB2EC5" w14:textId="77777777" w:rsidR="009C4F21" w:rsidRPr="00EC4569" w:rsidRDefault="009C4F21" w:rsidP="009C4F21">
      <w:pPr>
        <w:pStyle w:val="a1"/>
        <w:tabs>
          <w:tab w:val="left" w:pos="420"/>
        </w:tabs>
        <w:spacing w:before="206" w:afterLines="50" w:after="206"/>
      </w:pPr>
      <w:bookmarkStart w:id="75" w:name="_Ref226748239"/>
      <w:r w:rsidRPr="00EC4569">
        <w:rPr>
          <w:rFonts w:hint="eastAsia"/>
        </w:rPr>
        <w:t>典型卫星业务算力需求</w:t>
      </w:r>
      <w:bookmarkEnd w:id="75"/>
    </w:p>
    <w:tbl>
      <w:tblPr>
        <w:tblStyle w:val="afff3"/>
        <w:tblW w:w="5000" w:type="pct"/>
        <w:tblCellMar>
          <w:left w:w="0" w:type="dxa"/>
          <w:right w:w="0" w:type="dxa"/>
        </w:tblCellMar>
        <w:tblLook w:val="04A0" w:firstRow="1" w:lastRow="0" w:firstColumn="1" w:lastColumn="0" w:noHBand="0" w:noVBand="1"/>
      </w:tblPr>
      <w:tblGrid>
        <w:gridCol w:w="3036"/>
        <w:gridCol w:w="5468"/>
      </w:tblGrid>
      <w:tr w:rsidR="009C4F21" w:rsidRPr="00881D73" w14:paraId="5573F514" w14:textId="77777777" w:rsidTr="00C65445">
        <w:trPr>
          <w:cnfStyle w:val="100000000000" w:firstRow="1" w:lastRow="0" w:firstColumn="0" w:lastColumn="0" w:oddVBand="0" w:evenVBand="0" w:oddHBand="0" w:evenHBand="0" w:firstRowFirstColumn="0" w:firstRowLastColumn="0" w:lastRowFirstColumn="0" w:lastRowLastColumn="0"/>
          <w:trHeight w:val="567"/>
        </w:trPr>
        <w:tc>
          <w:tcPr>
            <w:tcW w:w="1785" w:type="pct"/>
          </w:tcPr>
          <w:p w14:paraId="613DF8EE" w14:textId="77777777" w:rsidR="009C4F21" w:rsidRPr="00881D73" w:rsidRDefault="009C4F21" w:rsidP="00C65445">
            <w:pPr>
              <w:pStyle w:val="af1"/>
              <w:spacing w:before="103" w:after="103"/>
            </w:pPr>
            <w:r w:rsidRPr="00881D73">
              <w:rPr>
                <w:rFonts w:hint="eastAsia"/>
              </w:rPr>
              <w:t>业务类型</w:t>
            </w:r>
          </w:p>
        </w:tc>
        <w:tc>
          <w:tcPr>
            <w:tcW w:w="3215" w:type="pct"/>
          </w:tcPr>
          <w:p w14:paraId="2183B999" w14:textId="77777777" w:rsidR="009C4F21" w:rsidRPr="00881D73" w:rsidRDefault="009C4F21" w:rsidP="00C65445">
            <w:pPr>
              <w:pStyle w:val="af1"/>
              <w:spacing w:before="103" w:after="103"/>
            </w:pPr>
            <w:r w:rsidRPr="00881D73">
              <w:rPr>
                <w:rFonts w:hint="eastAsia"/>
              </w:rPr>
              <w:t>性能需求</w:t>
            </w:r>
          </w:p>
        </w:tc>
      </w:tr>
      <w:tr w:rsidR="009C4F21" w:rsidRPr="00881D73" w14:paraId="7872D5D6" w14:textId="77777777" w:rsidTr="00C65445">
        <w:trPr>
          <w:trHeight w:val="567"/>
        </w:trPr>
        <w:tc>
          <w:tcPr>
            <w:tcW w:w="1785" w:type="pct"/>
          </w:tcPr>
          <w:p w14:paraId="5C8DD994" w14:textId="77777777" w:rsidR="009C4F21" w:rsidRPr="00881D73" w:rsidRDefault="009C4F21" w:rsidP="00C65445">
            <w:pPr>
              <w:pStyle w:val="af1"/>
              <w:spacing w:before="103" w:after="103"/>
            </w:pPr>
            <w:r w:rsidRPr="00881D73">
              <w:rPr>
                <w:rFonts w:hint="eastAsia"/>
              </w:rPr>
              <w:t>大模型训练</w:t>
            </w:r>
          </w:p>
        </w:tc>
        <w:tc>
          <w:tcPr>
            <w:tcW w:w="3215" w:type="pct"/>
          </w:tcPr>
          <w:p w14:paraId="48E0F063" w14:textId="77777777" w:rsidR="009C4F21" w:rsidRPr="00881D73" w:rsidRDefault="009C4F21" w:rsidP="00C65445">
            <w:pPr>
              <w:pStyle w:val="af1"/>
              <w:spacing w:before="103" w:after="103"/>
            </w:pPr>
            <w:r w:rsidRPr="00881D73">
              <w:rPr>
                <w:rFonts w:hint="eastAsia"/>
              </w:rPr>
              <w:t>＞</w:t>
            </w:r>
            <w:r w:rsidRPr="00881D73">
              <w:rPr>
                <w:rFonts w:hint="eastAsia"/>
              </w:rPr>
              <w:t>1 PLOPS</w:t>
            </w:r>
          </w:p>
        </w:tc>
      </w:tr>
      <w:tr w:rsidR="009C4F21" w:rsidRPr="00881D73" w14:paraId="576BBF86" w14:textId="77777777" w:rsidTr="00C65445">
        <w:trPr>
          <w:trHeight w:val="567"/>
        </w:trPr>
        <w:tc>
          <w:tcPr>
            <w:tcW w:w="1785" w:type="pct"/>
          </w:tcPr>
          <w:p w14:paraId="688264B5" w14:textId="77777777" w:rsidR="009C4F21" w:rsidRPr="00881D73" w:rsidRDefault="009C4F21" w:rsidP="00C65445">
            <w:pPr>
              <w:pStyle w:val="af1"/>
              <w:spacing w:before="103" w:after="103"/>
            </w:pPr>
            <w:r w:rsidRPr="00881D73">
              <w:rPr>
                <w:rFonts w:hint="eastAsia"/>
              </w:rPr>
              <w:t>卷积神经网络</w:t>
            </w:r>
          </w:p>
        </w:tc>
        <w:tc>
          <w:tcPr>
            <w:tcW w:w="3215" w:type="pct"/>
          </w:tcPr>
          <w:p w14:paraId="6D5E583B" w14:textId="77777777" w:rsidR="009C4F21" w:rsidRPr="00881D73" w:rsidRDefault="009C4F21" w:rsidP="00C65445">
            <w:pPr>
              <w:pStyle w:val="af1"/>
              <w:spacing w:before="103" w:after="103"/>
            </w:pPr>
            <w:r w:rsidRPr="00881D73">
              <w:rPr>
                <w:rFonts w:hint="eastAsia"/>
              </w:rPr>
              <w:t>10 TFLOPS~1 PFLOPS</w:t>
            </w:r>
          </w:p>
        </w:tc>
      </w:tr>
      <w:tr w:rsidR="009C4F21" w:rsidRPr="00881D73" w14:paraId="47C14630" w14:textId="77777777" w:rsidTr="00C65445">
        <w:trPr>
          <w:trHeight w:val="567"/>
        </w:trPr>
        <w:tc>
          <w:tcPr>
            <w:tcW w:w="1785" w:type="pct"/>
          </w:tcPr>
          <w:p w14:paraId="5B9F6DB1" w14:textId="77777777" w:rsidR="009C4F21" w:rsidRPr="00881D73" w:rsidRDefault="009C4F21" w:rsidP="00C65445">
            <w:pPr>
              <w:pStyle w:val="af1"/>
              <w:spacing w:before="103" w:after="103"/>
            </w:pPr>
            <w:r w:rsidRPr="00881D73">
              <w:rPr>
                <w:rFonts w:hint="eastAsia"/>
              </w:rPr>
              <w:t>目标识别监测</w:t>
            </w:r>
          </w:p>
        </w:tc>
        <w:tc>
          <w:tcPr>
            <w:tcW w:w="3215" w:type="pct"/>
          </w:tcPr>
          <w:p w14:paraId="0E3FFC5D" w14:textId="77777777" w:rsidR="009C4F21" w:rsidRPr="00881D73" w:rsidRDefault="009C4F21" w:rsidP="00C65445">
            <w:pPr>
              <w:pStyle w:val="af1"/>
              <w:spacing w:before="103" w:after="103"/>
            </w:pPr>
            <w:r w:rsidRPr="00881D73">
              <w:rPr>
                <w:rFonts w:hint="eastAsia"/>
              </w:rPr>
              <w:t>500 GFLOPS~10 TFLOPS</w:t>
            </w:r>
          </w:p>
        </w:tc>
      </w:tr>
    </w:tbl>
    <w:p w14:paraId="5CAE8770" w14:textId="77777777" w:rsidR="009C4F21" w:rsidRPr="00881D73" w:rsidRDefault="009C4F21" w:rsidP="009C4F21">
      <w:pPr>
        <w:pStyle w:val="-"/>
        <w:spacing w:beforeLines="50" w:before="206"/>
        <w:ind w:firstLine="503"/>
      </w:pPr>
      <w:r w:rsidRPr="00881D73">
        <w:t>值得注意的是，分布式协作推理达到的性能，依赖于星间的通信调度策略。多星协作推理的频繁数据交换，与低轨卫星网络的动态特性和资源受限的通信环境产生冲突，需要选择合适的卫星组合、合理分配推理任务，设计高效的通信调度策略，才能释放分布式卫星协作推理的潜力，本研究正是在此背景开展的。</w:t>
      </w:r>
    </w:p>
    <w:p w14:paraId="2E8EB206" w14:textId="77777777" w:rsidR="009C4F21" w:rsidRPr="00881D73" w:rsidRDefault="009C4F21" w:rsidP="009C4F21">
      <w:pPr>
        <w:pStyle w:val="23"/>
        <w:tabs>
          <w:tab w:val="left" w:pos="420"/>
        </w:tabs>
        <w:spacing w:before="206" w:after="206"/>
        <w:outlineLvl w:val="1"/>
      </w:pPr>
      <w:bookmarkStart w:id="76" w:name="_Toc227680623"/>
      <w:r w:rsidRPr="00881D73">
        <w:t>研究的目的和意义</w:t>
      </w:r>
      <w:bookmarkEnd w:id="76"/>
    </w:p>
    <w:p w14:paraId="33505DF5" w14:textId="77777777" w:rsidR="009C4F21" w:rsidRPr="00F24448" w:rsidRDefault="009C4F21" w:rsidP="009C4F21">
      <w:pPr>
        <w:pStyle w:val="-"/>
        <w:ind w:firstLine="503"/>
      </w:pPr>
      <w:r w:rsidRPr="00881D73">
        <w:t>传</w:t>
      </w:r>
      <w:r w:rsidRPr="00F24448">
        <w:t>统卫星网络普遍采用</w:t>
      </w:r>
      <w:r w:rsidRPr="00F24448">
        <w:rPr>
          <w:rFonts w:hint="eastAsia"/>
        </w:rPr>
        <w:t>“</w:t>
      </w:r>
      <w:r w:rsidRPr="00F24448">
        <w:t>弯管</w:t>
      </w:r>
      <w:r w:rsidRPr="00F24448">
        <w:rPr>
          <w:rFonts w:hint="eastAsia"/>
        </w:rPr>
        <w:t>”</w:t>
      </w:r>
      <w:r w:rsidRPr="00F24448">
        <w:t>传输范式，即将遥感数据经星地链路直接</w:t>
      </w:r>
      <w:r w:rsidRPr="00F24448">
        <w:lastRenderedPageBreak/>
        <w:t>下发至地面站进行处理。受限于星地链路带宽窄、可见窗口短等固有缺陷，海量高分辨率遥感数据的回传时延显著增加，地面服务器的计算负载亦随之加重，难以满足军事侦察、灾害监测等对实时性与精度要求严苛的应用场景。为缓解这一瓶颈，在轨推理成为重要的技术演进方向，其核心思路是将数据处理任务迁移至星上执行，仅将轻量化的推理结果下发至地面，从而规避原始数据与受限星地链路之间的冲突。然而，单颗卫星的星载计算、存储及能源资源均极为有限，难以独立部署结构复杂、精度较高的深度学习模型，导致在轨推理的识别精度难以保障。</w:t>
      </w:r>
    </w:p>
    <w:p w14:paraId="2D314850" w14:textId="77777777" w:rsidR="009C4F21" w:rsidRPr="00F24448" w:rsidRDefault="009C4F21" w:rsidP="009C4F21">
      <w:pPr>
        <w:pStyle w:val="-"/>
        <w:ind w:firstLine="503"/>
      </w:pPr>
      <w:r w:rsidRPr="00F24448">
        <w:t>上述矛盾表明，单一的弯管传输或孤立的单星在轨推理均无法同时满足低时延与高精度的双重目标。合理的解决途径是利用多颗低轨卫星与地面站构成分布式计算系统，将完整的推理任务拆解并部署至多个星载节点协同执行。在这一架构中，分布式卫星为协作推理提供必要的算力聚合平台，协作推理决定模型与数据在不同节点间的划分方式，</w:t>
      </w:r>
      <w:r w:rsidRPr="00BD3E77">
        <w:t>而通信调度则直接影响中间特征图在星间链路上的传输时机、数据量及路由选择，制约着整个协作推理过程的端到端时延与能耗效率。然而，当前通信调度策略面临两个核心技术瓶颈。其一，在流水线模型拆分模式下，模型切分点选择需同时权衡各卫星的计算负载与层间通信开销，而星间链路的可见窗口约束进一步压缩了可行切分空间。其二，在协同数据并行模式下，各卫星分发与回传链路的异构性易引发短板效应，单星数据量上限约束使最优分配问题更加复杂</w:t>
      </w:r>
      <w:r w:rsidRPr="00F24448">
        <w:t>。</w:t>
      </w:r>
    </w:p>
    <w:p w14:paraId="56AFE367" w14:textId="77777777" w:rsidR="009C4F21" w:rsidRPr="00F24448" w:rsidRDefault="009C4F21" w:rsidP="009C4F21">
      <w:pPr>
        <w:pStyle w:val="-"/>
        <w:ind w:firstLine="503"/>
      </w:pPr>
      <w:r w:rsidRPr="00672662">
        <w:t>针对上述问题，本文分别面向流水线模型拆分与协同数据并行两种模式，完成了以下工作：建立了包含计算、通信、能耗、可见窗口及内存约束的星地协同推理系统模型；提出了</w:t>
      </w:r>
      <w:r>
        <w:rPr>
          <w:rFonts w:hint="eastAsia"/>
        </w:rPr>
        <w:t>链路</w:t>
      </w:r>
      <w:r w:rsidRPr="00672662">
        <w:t>感知动态规划算法（</w:t>
      </w:r>
      <w:r w:rsidRPr="00100CC3">
        <w:t>L</w:t>
      </w:r>
      <w:r>
        <w:rPr>
          <w:rFonts w:hint="eastAsia"/>
        </w:rPr>
        <w:t>ink</w:t>
      </w:r>
      <w:r w:rsidRPr="00100CC3">
        <w:t>-Aware Dynamic Programming,</w:t>
      </w:r>
      <w:r>
        <w:rPr>
          <w:rFonts w:hint="eastAsia"/>
        </w:rPr>
        <w:t xml:space="preserve"> </w:t>
      </w:r>
      <w:r w:rsidRPr="00672662">
        <w:t>LADP</w:t>
      </w:r>
      <w:r w:rsidRPr="00672662">
        <w:t>）求解最优模型切分方案，以及链路感知加权分配算法（</w:t>
      </w:r>
      <w:r w:rsidRPr="00881D73">
        <w:t>Link-Aware Weighted Allocation</w:t>
      </w:r>
      <w:r>
        <w:rPr>
          <w:rFonts w:hint="eastAsia"/>
        </w:rPr>
        <w:t xml:space="preserve">, </w:t>
      </w:r>
      <w:r w:rsidRPr="00672662">
        <w:t>LAWA</w:t>
      </w:r>
      <w:r w:rsidRPr="00672662">
        <w:t>）求解最优数据量分配方案；在此基础上设计了基于特征加权的模式选择算法实现两种模式的自适应决策。所提方案为分布式卫星协作推理在资源受限星载环境中的部署提供了高效、可行的通信调度策略</w:t>
      </w:r>
      <w:r w:rsidRPr="00F24448">
        <w:t>。</w:t>
      </w:r>
    </w:p>
    <w:p w14:paraId="34B3C50E" w14:textId="77777777" w:rsidR="009C4F21" w:rsidRPr="00F24448" w:rsidRDefault="009C4F21" w:rsidP="009C4F21">
      <w:pPr>
        <w:pStyle w:val="-"/>
        <w:ind w:firstLine="503"/>
      </w:pPr>
      <w:r w:rsidRPr="00F24448">
        <w:t>通过上述研究，本</w:t>
      </w:r>
      <w:r>
        <w:rPr>
          <w:rFonts w:hint="eastAsia"/>
        </w:rPr>
        <w:t>研究</w:t>
      </w:r>
      <w:r w:rsidRPr="00F24448">
        <w:t>旨在为构建</w:t>
      </w:r>
      <w:r w:rsidRPr="00F24448">
        <w:rPr>
          <w:rFonts w:hint="eastAsia"/>
        </w:rPr>
        <w:t>“</w:t>
      </w:r>
      <w:r w:rsidRPr="00F24448">
        <w:t>空天地计算网络</w:t>
      </w:r>
      <w:r w:rsidRPr="00F24448">
        <w:rPr>
          <w:rFonts w:hint="eastAsia"/>
        </w:rPr>
        <w:t>”</w:t>
      </w:r>
      <w:r w:rsidRPr="00F24448">
        <w:t>提供关键理论支撑与模型依据，为高时效性遥感应用提供一种新的在轨处理范式，显著减轻星地链路的传输压力，为实现全球覆盖、实时响应的太空智能网络提供技术支持。</w:t>
      </w:r>
    </w:p>
    <w:p w14:paraId="6F9B6D5E" w14:textId="77777777" w:rsidR="009C4F21" w:rsidRPr="00881D73" w:rsidRDefault="009C4F21" w:rsidP="009C4F21">
      <w:pPr>
        <w:pStyle w:val="23"/>
        <w:tabs>
          <w:tab w:val="left" w:pos="420"/>
        </w:tabs>
        <w:spacing w:before="206" w:after="206"/>
        <w:outlineLvl w:val="1"/>
      </w:pPr>
      <w:bookmarkStart w:id="77" w:name="_Toc227680624"/>
      <w:r w:rsidRPr="00881D73">
        <w:t>相关研究现状</w:t>
      </w:r>
      <w:bookmarkEnd w:id="77"/>
    </w:p>
    <w:p w14:paraId="38BFB3B3" w14:textId="77777777" w:rsidR="009C4F21" w:rsidRPr="00881D73" w:rsidRDefault="009C4F21" w:rsidP="009C4F21">
      <w:pPr>
        <w:pStyle w:val="231"/>
        <w:spacing w:before="206" w:after="206"/>
      </w:pPr>
      <w:bookmarkStart w:id="78" w:name="_Toc211536553"/>
      <w:bookmarkStart w:id="79" w:name="_Toc227680625"/>
      <w:r w:rsidRPr="00881D73">
        <w:lastRenderedPageBreak/>
        <w:t>分布式协同推理研究现状</w:t>
      </w:r>
      <w:bookmarkEnd w:id="78"/>
      <w:bookmarkEnd w:id="79"/>
    </w:p>
    <w:p w14:paraId="2D5D99F1" w14:textId="77777777" w:rsidR="009C4F21" w:rsidRPr="00881D73" w:rsidRDefault="009C4F21" w:rsidP="009C4F21">
      <w:pPr>
        <w:pStyle w:val="-"/>
        <w:ind w:firstLine="503"/>
      </w:pPr>
      <w:r w:rsidRPr="00881D73">
        <w:t>随着深度神经网络（</w:t>
      </w:r>
      <w:r w:rsidRPr="00881D73">
        <w:t>DNN</w:t>
      </w:r>
      <w:r w:rsidRPr="00881D73">
        <w:t>）的发展，人工智能的创新应用迅猛发展，例如人脸识别、语音识别等。传统的单一设备端或云端推理模式因其固有弊端而面临挑战：设备端算力有限，难以承载复杂模型；云端推理则需远程传输数据，引入较高延迟。为克服这些局限，分布式协同推理作为一种新范式被提出，其核心是利用多个计算节点协同完成推理任务</w:t>
      </w:r>
    </w:p>
    <w:p w14:paraId="7AE78A10" w14:textId="77777777" w:rsidR="009C4F21" w:rsidRPr="00881D73" w:rsidRDefault="009C4F21" w:rsidP="009C4F21">
      <w:pPr>
        <w:pStyle w:val="-"/>
        <w:ind w:firstLine="503"/>
      </w:pPr>
      <w:r w:rsidRPr="00881D73">
        <w:t>目前分布式协同推理主要基于地面移动通信网络，可划分为云端</w:t>
      </w:r>
      <w:r w:rsidRPr="00881D73">
        <w:t>-</w:t>
      </w:r>
      <w:r w:rsidRPr="00881D73">
        <w:t>设备、边缘</w:t>
      </w:r>
      <w:r w:rsidRPr="00881D73">
        <w:t>-</w:t>
      </w:r>
      <w:r w:rsidRPr="00881D73">
        <w:t>设备，云端</w:t>
      </w:r>
      <w:r w:rsidRPr="00881D73">
        <w:t>-</w:t>
      </w:r>
      <w:r w:rsidRPr="00881D73">
        <w:t>边缘</w:t>
      </w:r>
      <w:r w:rsidRPr="00881D73">
        <w:t>-</w:t>
      </w:r>
      <w:r w:rsidRPr="00881D73">
        <w:t>设备等多种协同推理架构，具有不同的模型部署和任务分配策略，在时延和精度方面各有利弊。</w:t>
      </w:r>
      <w:r w:rsidRPr="00881D73">
        <w:t>Y. Kang</w:t>
      </w:r>
      <w:r w:rsidRPr="00881D73">
        <w:t>研究将模型的初始段在设备上进行推理</w:t>
      </w:r>
      <w:r w:rsidRPr="00881D73">
        <w:rPr>
          <w:vertAlign w:val="superscript"/>
        </w:rPr>
        <w:fldChar w:fldCharType="begin"/>
      </w:r>
      <w:r w:rsidRPr="00881D73">
        <w:rPr>
          <w:vertAlign w:val="superscript"/>
        </w:rPr>
        <w:instrText xml:space="preserve"> REF _Ref211457633 \r \h  \* MERGEFORMAT </w:instrText>
      </w:r>
      <w:r w:rsidRPr="00881D73">
        <w:rPr>
          <w:vertAlign w:val="superscript"/>
        </w:rPr>
      </w:r>
      <w:r w:rsidRPr="00881D73">
        <w:rPr>
          <w:vertAlign w:val="superscript"/>
        </w:rPr>
        <w:fldChar w:fldCharType="separate"/>
      </w:r>
      <w:r>
        <w:rPr>
          <w:vertAlign w:val="superscript"/>
        </w:rPr>
        <w:t>[5]</w:t>
      </w:r>
      <w:r w:rsidRPr="00881D73">
        <w:rPr>
          <w:vertAlign w:val="superscript"/>
        </w:rPr>
        <w:fldChar w:fldCharType="end"/>
      </w:r>
      <w:r w:rsidRPr="00881D73">
        <w:t>，允许设备处理计算要求较低的任务。更复杂的段则卸载到云端，利用其强大的处理能力进行高效执行；为解决由云端带来的长时延问题，</w:t>
      </w:r>
      <w:r w:rsidRPr="00881D73">
        <w:t>Z. Ali</w:t>
      </w:r>
      <w:r w:rsidRPr="00881D73">
        <w:t>，</w:t>
      </w:r>
      <w:r w:rsidRPr="00881D73">
        <w:t>X. Tian</w:t>
      </w:r>
      <w:r w:rsidRPr="00881D73">
        <w:t>等研究边缘计算节点与设备协同推理的方法</w:t>
      </w:r>
      <w:r w:rsidRPr="009A631F">
        <w:rPr>
          <w:vertAlign w:val="superscript"/>
        </w:rPr>
        <w:fldChar w:fldCharType="begin"/>
      </w:r>
      <w:r w:rsidRPr="009A631F">
        <w:rPr>
          <w:vertAlign w:val="superscript"/>
        </w:rPr>
        <w:instrText xml:space="preserve"> REF _Ref227675322 \r \h </w:instrText>
      </w:r>
      <w:r>
        <w:rPr>
          <w:vertAlign w:val="superscript"/>
        </w:rPr>
        <w:instrText xml:space="preserve"> \* MERGEFORMAT </w:instrText>
      </w:r>
      <w:r w:rsidRPr="009A631F">
        <w:rPr>
          <w:vertAlign w:val="superscript"/>
        </w:rPr>
      </w:r>
      <w:r w:rsidRPr="009A631F">
        <w:rPr>
          <w:vertAlign w:val="superscript"/>
        </w:rPr>
        <w:fldChar w:fldCharType="separate"/>
      </w:r>
      <w:r>
        <w:rPr>
          <w:vertAlign w:val="superscript"/>
        </w:rPr>
        <w:t>[8]</w:t>
      </w:r>
      <w:r w:rsidRPr="009A631F">
        <w:rPr>
          <w:vertAlign w:val="superscript"/>
        </w:rPr>
        <w:fldChar w:fldCharType="end"/>
      </w:r>
      <w:r w:rsidRPr="009A631F">
        <w:rPr>
          <w:vertAlign w:val="superscript"/>
        </w:rPr>
        <w:fldChar w:fldCharType="begin"/>
      </w:r>
      <w:r w:rsidRPr="009A631F">
        <w:rPr>
          <w:vertAlign w:val="superscript"/>
        </w:rPr>
        <w:instrText xml:space="preserve"> REF _Ref227675324 \r \h </w:instrText>
      </w:r>
      <w:r>
        <w:rPr>
          <w:vertAlign w:val="superscript"/>
        </w:rPr>
        <w:instrText xml:space="preserve"> \* MERGEFORMAT </w:instrText>
      </w:r>
      <w:r w:rsidRPr="009A631F">
        <w:rPr>
          <w:vertAlign w:val="superscript"/>
        </w:rPr>
      </w:r>
      <w:r w:rsidRPr="009A631F">
        <w:rPr>
          <w:vertAlign w:val="superscript"/>
        </w:rPr>
        <w:fldChar w:fldCharType="separate"/>
      </w:r>
      <w:r>
        <w:rPr>
          <w:vertAlign w:val="superscript"/>
        </w:rPr>
        <w:t>[9]</w:t>
      </w:r>
      <w:r w:rsidRPr="009A631F">
        <w:rPr>
          <w:vertAlign w:val="superscript"/>
        </w:rPr>
        <w:fldChar w:fldCharType="end"/>
      </w:r>
      <w:r w:rsidRPr="00881D73">
        <w:t>；此外还有联合云端和边缘的协同推理模式，</w:t>
      </w:r>
      <w:r w:rsidRPr="00881D73">
        <w:t xml:space="preserve"> C. Hu</w:t>
      </w:r>
      <w:r w:rsidRPr="00136367">
        <w:rPr>
          <w:vertAlign w:val="superscript"/>
        </w:rPr>
        <w:fldChar w:fldCharType="begin"/>
      </w:r>
      <w:r w:rsidRPr="00136367">
        <w:rPr>
          <w:vertAlign w:val="superscript"/>
        </w:rPr>
        <w:instrText xml:space="preserve"> REF _Ref227675346 \r \h  \* MERGEFORMAT </w:instrText>
      </w:r>
      <w:r w:rsidRPr="00136367">
        <w:rPr>
          <w:vertAlign w:val="superscript"/>
        </w:rPr>
      </w:r>
      <w:r w:rsidRPr="00136367">
        <w:rPr>
          <w:vertAlign w:val="superscript"/>
        </w:rPr>
        <w:fldChar w:fldCharType="separate"/>
      </w:r>
      <w:r>
        <w:rPr>
          <w:vertAlign w:val="superscript"/>
        </w:rPr>
        <w:t>[10]</w:t>
      </w:r>
      <w:r w:rsidRPr="00136367">
        <w:rPr>
          <w:vertAlign w:val="superscript"/>
        </w:rPr>
        <w:fldChar w:fldCharType="end"/>
      </w:r>
      <w:r w:rsidRPr="00881D73">
        <w:t>等根据任务的复杂程度，将实时性要求高的简单任务交由边缘计算节点，将复杂任务交由算力更强的云端，均衡实时性和任务复杂度；</w:t>
      </w:r>
      <w:r w:rsidRPr="00881D73">
        <w:t>Guozhi Liu</w:t>
      </w:r>
      <w:r w:rsidRPr="00136367">
        <w:rPr>
          <w:vertAlign w:val="superscript"/>
        </w:rPr>
        <w:fldChar w:fldCharType="begin"/>
      </w:r>
      <w:r w:rsidRPr="00136367">
        <w:rPr>
          <w:vertAlign w:val="superscript"/>
        </w:rPr>
        <w:instrText xml:space="preserve"> REF _Ref227675367 \r \h  \* MERGEFORMAT </w:instrText>
      </w:r>
      <w:r w:rsidRPr="00136367">
        <w:rPr>
          <w:vertAlign w:val="superscript"/>
        </w:rPr>
      </w:r>
      <w:r w:rsidRPr="00136367">
        <w:rPr>
          <w:vertAlign w:val="superscript"/>
        </w:rPr>
        <w:fldChar w:fldCharType="separate"/>
      </w:r>
      <w:r>
        <w:rPr>
          <w:vertAlign w:val="superscript"/>
        </w:rPr>
        <w:t>[11]</w:t>
      </w:r>
      <w:r w:rsidRPr="00136367">
        <w:rPr>
          <w:vertAlign w:val="superscript"/>
        </w:rPr>
        <w:fldChar w:fldCharType="end"/>
      </w:r>
      <w:r w:rsidRPr="00881D73">
        <w:t>等在设备</w:t>
      </w:r>
      <w:r w:rsidRPr="00881D73">
        <w:t>-</w:t>
      </w:r>
      <w:r w:rsidRPr="00881D73">
        <w:t>边缘</w:t>
      </w:r>
      <w:r w:rsidRPr="00881D73">
        <w:t>-</w:t>
      </w:r>
      <w:r w:rsidRPr="00881D73">
        <w:t>云端的架构上，提出一种自适应</w:t>
      </w:r>
      <w:r w:rsidRPr="00881D73">
        <w:t xml:space="preserve"> DNN </w:t>
      </w:r>
      <w:r w:rsidRPr="00881D73">
        <w:t>推理加速框架，基于延迟预测和计算分区来优化整体的推理时延。</w:t>
      </w:r>
    </w:p>
    <w:p w14:paraId="1FA88E03" w14:textId="77777777" w:rsidR="009C4F21" w:rsidRPr="00881D73" w:rsidRDefault="009C4F21" w:rsidP="009C4F21">
      <w:pPr>
        <w:pStyle w:val="-"/>
        <w:ind w:firstLine="503"/>
      </w:pPr>
      <w:r w:rsidRPr="00881D73">
        <w:t>在云和边缘计算低地球轨道卫星计算架构中，卫星网络中的协同推理更符合云</w:t>
      </w:r>
      <w:r w:rsidRPr="00881D73">
        <w:t>-</w:t>
      </w:r>
      <w:r w:rsidRPr="00881D73">
        <w:t>边协同的推理模式，即设备向边缘计算节点（卫星）发起推理任务请求，卫星与邻近卫星与云端服务器协同运算，得到推理结果。</w:t>
      </w:r>
    </w:p>
    <w:p w14:paraId="205CC8DB" w14:textId="77777777" w:rsidR="009C4F21" w:rsidRPr="00881D73" w:rsidRDefault="009C4F21" w:rsidP="009C4F21">
      <w:pPr>
        <w:pStyle w:val="-"/>
        <w:ind w:firstLine="503"/>
      </w:pPr>
      <w:r w:rsidRPr="00881D73">
        <w:t>分布式协同推理的实现有两种典型方法，分别是数据分布式推理与模型分布式推理。数据分布式推理将输入数据划分为若干子集，再通过若干节点并行处理得到推理结果，可显著缩短时延。模型分布式推理则是将模型拆分，部署在不同的计算节点以解决单节点无法承载复杂模型的问题，从而提高推理的精度。</w:t>
      </w:r>
    </w:p>
    <w:p w14:paraId="22924324" w14:textId="77777777" w:rsidR="009C4F21" w:rsidRPr="00881D73" w:rsidRDefault="009C4F21" w:rsidP="009C4F21">
      <w:pPr>
        <w:pStyle w:val="-"/>
        <w:ind w:firstLine="503"/>
      </w:pPr>
      <w:r w:rsidRPr="00881D73">
        <w:t>基于模型的划分维度，如</w:t>
      </w:r>
      <w:r w:rsidRPr="00881D73">
        <w:fldChar w:fldCharType="begin"/>
      </w:r>
      <w:r w:rsidRPr="00881D73">
        <w:instrText xml:space="preserve"> REF _Ref226748286 \r \h  \* MERGEFORMAT </w:instrText>
      </w:r>
      <w:r w:rsidRPr="00881D73">
        <w:fldChar w:fldCharType="separate"/>
      </w:r>
      <w:r>
        <w:rPr>
          <w:rFonts w:hint="eastAsia"/>
        </w:rPr>
        <w:t>图</w:t>
      </w:r>
      <w:r>
        <w:rPr>
          <w:rFonts w:hint="eastAsia"/>
        </w:rPr>
        <w:t>1-2</w:t>
      </w:r>
      <w:r w:rsidRPr="00881D73">
        <w:fldChar w:fldCharType="end"/>
      </w:r>
      <w:r w:rsidRPr="00881D73">
        <w:rPr>
          <w:vertAlign w:val="superscript"/>
        </w:rPr>
        <w:fldChar w:fldCharType="begin"/>
      </w:r>
      <w:r w:rsidRPr="00881D73">
        <w:rPr>
          <w:vertAlign w:val="superscript"/>
        </w:rPr>
        <w:instrText xml:space="preserve"> REF _Ref211458817 \r \h  \* MERGEFORMAT </w:instrText>
      </w:r>
      <w:r w:rsidRPr="00881D73">
        <w:rPr>
          <w:vertAlign w:val="superscript"/>
        </w:rPr>
      </w:r>
      <w:r w:rsidRPr="00881D73">
        <w:rPr>
          <w:vertAlign w:val="superscript"/>
        </w:rPr>
        <w:fldChar w:fldCharType="separate"/>
      </w:r>
      <w:r>
        <w:rPr>
          <w:vertAlign w:val="superscript"/>
        </w:rPr>
        <w:t>[11]</w:t>
      </w:r>
      <w:r w:rsidRPr="00881D73">
        <w:rPr>
          <w:vertAlign w:val="superscript"/>
        </w:rPr>
        <w:fldChar w:fldCharType="end"/>
      </w:r>
      <w:r w:rsidRPr="00881D73">
        <w:t>，可分为垂直分区和水平分区。其中垂直分区即是利用</w:t>
      </w:r>
      <w:r w:rsidRPr="00881D73">
        <w:t>DNN</w:t>
      </w:r>
      <w:r w:rsidRPr="00881D73">
        <w:t>分层的特点，在</w:t>
      </w:r>
      <w:r w:rsidRPr="00881D73">
        <w:t>DNN</w:t>
      </w:r>
      <w:r w:rsidRPr="00881D73">
        <w:t>的不同层部署到不同的计算节点，例如</w:t>
      </w:r>
      <w:r w:rsidRPr="00881D73">
        <w:t>ADPF</w:t>
      </w:r>
      <w:r w:rsidRPr="00881D73">
        <w:t>将</w:t>
      </w:r>
      <w:r w:rsidRPr="00881D73">
        <w:t>DNN</w:t>
      </w:r>
      <w:r w:rsidRPr="00881D73">
        <w:t>不同层分配给云端、边缘计算节点、设备，优化整体的时延和能耗</w:t>
      </w:r>
      <w:r w:rsidRPr="00881D73">
        <w:rPr>
          <w:vertAlign w:val="superscript"/>
        </w:rPr>
        <w:fldChar w:fldCharType="begin"/>
      </w:r>
      <w:r w:rsidRPr="00881D73">
        <w:rPr>
          <w:vertAlign w:val="superscript"/>
        </w:rPr>
        <w:instrText xml:space="preserve"> REF _Ref211457716 \r \h  \* MERGEFORMAT </w:instrText>
      </w:r>
      <w:r w:rsidRPr="00881D73">
        <w:rPr>
          <w:vertAlign w:val="superscript"/>
        </w:rPr>
      </w:r>
      <w:r w:rsidRPr="00881D73">
        <w:rPr>
          <w:vertAlign w:val="superscript"/>
        </w:rPr>
        <w:fldChar w:fldCharType="separate"/>
      </w:r>
      <w:r>
        <w:rPr>
          <w:vertAlign w:val="superscript"/>
        </w:rPr>
        <w:t>[10]</w:t>
      </w:r>
      <w:r w:rsidRPr="00881D73">
        <w:rPr>
          <w:vertAlign w:val="superscript"/>
        </w:rPr>
        <w:fldChar w:fldCharType="end"/>
      </w:r>
      <w:r w:rsidRPr="00881D73">
        <w:t>。水平分区则是将同一层的计算任务分配给多个节点并行计算</w:t>
      </w:r>
      <w:r w:rsidRPr="00881D73">
        <w:rPr>
          <w:rFonts w:hint="eastAsia"/>
        </w:rPr>
        <w:t>，</w:t>
      </w:r>
      <w:r w:rsidRPr="00881D73">
        <w:t xml:space="preserve"> I. Rodriguez-Conde</w:t>
      </w:r>
      <w:r w:rsidRPr="00881D73">
        <w:t>将数据按空间或通道划分</w:t>
      </w:r>
      <w:r w:rsidRPr="00881D73">
        <w:rPr>
          <w:vertAlign w:val="superscript"/>
        </w:rPr>
        <w:fldChar w:fldCharType="begin"/>
      </w:r>
      <w:r w:rsidRPr="00881D73">
        <w:rPr>
          <w:vertAlign w:val="superscript"/>
        </w:rPr>
        <w:instrText xml:space="preserve"> REF _Ref211458958 \r \h  \* MERGEFORMAT </w:instrText>
      </w:r>
      <w:r w:rsidRPr="00881D73">
        <w:rPr>
          <w:vertAlign w:val="superscript"/>
        </w:rPr>
      </w:r>
      <w:r w:rsidRPr="00881D73">
        <w:rPr>
          <w:vertAlign w:val="superscript"/>
        </w:rPr>
        <w:fldChar w:fldCharType="separate"/>
      </w:r>
      <w:r>
        <w:rPr>
          <w:vertAlign w:val="superscript"/>
        </w:rPr>
        <w:t>[12]</w:t>
      </w:r>
      <w:r w:rsidRPr="00881D73">
        <w:rPr>
          <w:vertAlign w:val="superscript"/>
        </w:rPr>
        <w:fldChar w:fldCharType="end"/>
      </w:r>
      <w:r w:rsidRPr="00881D73">
        <w:t>，或是利用全连接层的结构划分任务，使得多个计算节点可并行计算同一层的推理任务。不过这种并行处理的方式需要计算节点之间交互特征图的填充数据，这可能与卫星网络的动态网络有所冲突。</w:t>
      </w:r>
    </w:p>
    <w:p w14:paraId="60267DCA" w14:textId="77777777" w:rsidR="009C4F21" w:rsidRPr="00881D73" w:rsidRDefault="009C4F21" w:rsidP="009C4F21">
      <w:pPr>
        <w:pStyle w:val="-"/>
        <w:ind w:firstLine="503"/>
        <w:rPr>
          <w:noProof/>
        </w:rPr>
      </w:pPr>
      <w:r w:rsidRPr="00881D73">
        <w:rPr>
          <w:noProof/>
        </w:rPr>
        <w:lastRenderedPageBreak/>
        <w:drawing>
          <wp:inline distT="0" distB="0" distL="0" distR="0" wp14:anchorId="6E2E0662" wp14:editId="76B7C0A7">
            <wp:extent cx="4754880" cy="1478280"/>
            <wp:effectExtent l="0" t="0" r="7620" b="7620"/>
            <wp:docPr id="8553045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54880" cy="1478280"/>
                    </a:xfrm>
                    <a:prstGeom prst="rect">
                      <a:avLst/>
                    </a:prstGeom>
                    <a:noFill/>
                    <a:ln>
                      <a:noFill/>
                    </a:ln>
                  </pic:spPr>
                </pic:pic>
              </a:graphicData>
            </a:graphic>
          </wp:inline>
        </w:drawing>
      </w:r>
    </w:p>
    <w:p w14:paraId="3FB493B0" w14:textId="77777777" w:rsidR="009C4F21" w:rsidRPr="00881D73" w:rsidRDefault="009C4F21" w:rsidP="009C4F21">
      <w:pPr>
        <w:pStyle w:val="a0"/>
        <w:numPr>
          <w:ilvl w:val="3"/>
          <w:numId w:val="1"/>
        </w:numPr>
        <w:spacing w:after="206"/>
      </w:pPr>
      <w:bookmarkStart w:id="80" w:name="_Ref226748286"/>
      <w:r w:rsidRPr="00881D73">
        <w:rPr>
          <w:noProof/>
        </w:rPr>
        <w:t>模型垂直分区（左）和水平分区（右）</w:t>
      </w:r>
      <w:r w:rsidRPr="00881D73">
        <w:rPr>
          <w:vertAlign w:val="superscript"/>
        </w:rPr>
        <w:fldChar w:fldCharType="begin"/>
      </w:r>
      <w:r w:rsidRPr="00881D73">
        <w:rPr>
          <w:vertAlign w:val="superscript"/>
        </w:rPr>
        <w:instrText xml:space="preserve"> REF _Ref211458817 \r \h  \* MERGEFORMAT </w:instrText>
      </w:r>
      <w:r w:rsidRPr="00881D73">
        <w:rPr>
          <w:vertAlign w:val="superscript"/>
        </w:rPr>
      </w:r>
      <w:r w:rsidRPr="00881D73">
        <w:rPr>
          <w:vertAlign w:val="superscript"/>
        </w:rPr>
        <w:fldChar w:fldCharType="separate"/>
      </w:r>
      <w:r>
        <w:rPr>
          <w:vertAlign w:val="superscript"/>
        </w:rPr>
        <w:t>[11]</w:t>
      </w:r>
      <w:r w:rsidRPr="00881D73">
        <w:rPr>
          <w:vertAlign w:val="superscript"/>
        </w:rPr>
        <w:fldChar w:fldCharType="end"/>
      </w:r>
      <w:bookmarkEnd w:id="80"/>
    </w:p>
    <w:p w14:paraId="0D929098" w14:textId="77777777" w:rsidR="009C4F21" w:rsidRDefault="009C4F21" w:rsidP="009C4F21">
      <w:pPr>
        <w:pStyle w:val="-"/>
        <w:ind w:firstLine="503"/>
      </w:pPr>
      <w:r w:rsidRPr="00881D73">
        <w:t>基于模型的划分策略，可以分为静态分区和动态分区，其中静态分区即是在系统部署前预先确定划分点。该方法开销低、实现简单，但无法适应运行时网络与负载的动态变化。这种分区方法仅适用于网络于计算资源条件稳定的环境，对于具有动态特性和异构算力的卫星通信网络，静态划分显然具有局限性。动态分区则是根据网络情况和可用计算资源，自适应地调整</w:t>
      </w:r>
      <w:r w:rsidRPr="00881D73">
        <w:t>DNN</w:t>
      </w:r>
      <w:r w:rsidRPr="00881D73">
        <w:t>模型的分区点和任务分配策略，</w:t>
      </w:r>
      <w:r w:rsidRPr="00881D73">
        <w:t>M. Gao</w:t>
      </w:r>
      <w:r w:rsidRPr="00881D73">
        <w:t>等</w:t>
      </w:r>
      <w:r w:rsidRPr="00881D73">
        <w:rPr>
          <w:vertAlign w:val="superscript"/>
        </w:rPr>
        <w:fldChar w:fldCharType="begin"/>
      </w:r>
      <w:r w:rsidRPr="00881D73">
        <w:rPr>
          <w:vertAlign w:val="superscript"/>
        </w:rPr>
        <w:instrText xml:space="preserve"> REF _Ref211459551 \r \h  \* MERGEFORMAT </w:instrText>
      </w:r>
      <w:r w:rsidRPr="00881D73">
        <w:rPr>
          <w:vertAlign w:val="superscript"/>
        </w:rPr>
      </w:r>
      <w:r w:rsidRPr="00881D73">
        <w:rPr>
          <w:vertAlign w:val="superscript"/>
        </w:rPr>
        <w:fldChar w:fldCharType="separate"/>
      </w:r>
      <w:r>
        <w:rPr>
          <w:vertAlign w:val="superscript"/>
        </w:rPr>
        <w:t>[13]</w:t>
      </w:r>
      <w:r w:rsidRPr="00881D73">
        <w:rPr>
          <w:vertAlign w:val="superscript"/>
        </w:rPr>
        <w:fldChar w:fldCharType="end"/>
      </w:r>
      <w:r w:rsidRPr="00881D73">
        <w:t>基于延时预测模型，提出一种针对</w:t>
      </w:r>
      <w:r w:rsidRPr="00881D73">
        <w:t xml:space="preserve"> DNN </w:t>
      </w:r>
      <w:r w:rsidRPr="00881D73">
        <w:t>的层级级计算划分策略，决策设备和服务器间的任务分配以优化整体的计算时延和精度。</w:t>
      </w:r>
      <w:r w:rsidRPr="00881D73">
        <w:t>X. Peng,</w:t>
      </w:r>
      <w:r w:rsidRPr="00881D73">
        <w:t>等提出</w:t>
      </w:r>
      <w:r w:rsidRPr="00881D73">
        <w:t>DistrEE</w:t>
      </w:r>
      <w:r w:rsidRPr="00881D73">
        <w:rPr>
          <w:vertAlign w:val="superscript"/>
        </w:rPr>
        <w:fldChar w:fldCharType="begin"/>
      </w:r>
      <w:r w:rsidRPr="00881D73">
        <w:rPr>
          <w:vertAlign w:val="superscript"/>
        </w:rPr>
        <w:instrText xml:space="preserve"> REF _Ref211459231 \r \h  \* MERGEFORMAT </w:instrText>
      </w:r>
      <w:r w:rsidRPr="00881D73">
        <w:rPr>
          <w:vertAlign w:val="superscript"/>
        </w:rPr>
      </w:r>
      <w:r w:rsidRPr="00881D73">
        <w:rPr>
          <w:vertAlign w:val="superscript"/>
        </w:rPr>
        <w:fldChar w:fldCharType="separate"/>
      </w:r>
      <w:r>
        <w:rPr>
          <w:vertAlign w:val="superscript"/>
        </w:rPr>
        <w:t>[14]</w:t>
      </w:r>
      <w:r w:rsidRPr="00881D73">
        <w:rPr>
          <w:vertAlign w:val="superscript"/>
        </w:rPr>
        <w:fldChar w:fldCharType="end"/>
      </w:r>
      <w:r w:rsidRPr="00881D73">
        <w:t>，将模型提前退出与分布式推理相结合，用于边缘设备的多节点协同推理场景。</w:t>
      </w:r>
    </w:p>
    <w:p w14:paraId="4AC1DFE6" w14:textId="77777777" w:rsidR="009C4F21" w:rsidRDefault="009C4F21" w:rsidP="009C4F21">
      <w:pPr>
        <w:pStyle w:val="-"/>
        <w:ind w:firstLine="503"/>
      </w:pPr>
      <w:r w:rsidRPr="00B22540">
        <w:t>在边缘计算领域，流水线并行已被广泛用于加速大规模</w:t>
      </w:r>
      <w:r w:rsidRPr="00B22540">
        <w:t xml:space="preserve"> DNN </w:t>
      </w:r>
      <w:r w:rsidRPr="00B22540">
        <w:t>推理。</w:t>
      </w:r>
      <w:r w:rsidRPr="00B22540">
        <w:t xml:space="preserve">Hu </w:t>
      </w:r>
      <w:r w:rsidRPr="00B22540">
        <w:t>等人提出的</w:t>
      </w:r>
      <w:r w:rsidRPr="00B22540">
        <w:t xml:space="preserve"> PipeEdge</w:t>
      </w:r>
      <w:r w:rsidRPr="006F000C">
        <w:rPr>
          <w:highlight w:val="yellow"/>
          <w:vertAlign w:val="superscript"/>
        </w:rPr>
        <w:fldChar w:fldCharType="begin"/>
      </w:r>
      <w:r w:rsidRPr="006F000C">
        <w:rPr>
          <w:vertAlign w:val="superscript"/>
        </w:rPr>
        <w:instrText xml:space="preserve"> REF _Ref227662960 \r \h </w:instrText>
      </w:r>
      <w:r w:rsidRPr="006F000C">
        <w:rPr>
          <w:highlight w:val="yellow"/>
          <w:vertAlign w:val="superscript"/>
        </w:rPr>
      </w:r>
      <w:r w:rsidRPr="006F000C">
        <w:rPr>
          <w:highlight w:val="yellow"/>
          <w:vertAlign w:val="superscript"/>
        </w:rPr>
        <w:fldChar w:fldCharType="separate"/>
      </w:r>
      <w:r>
        <w:rPr>
          <w:vertAlign w:val="superscript"/>
        </w:rPr>
        <w:t>[15]</w:t>
      </w:r>
      <w:r w:rsidRPr="006F000C">
        <w:rPr>
          <w:highlight w:val="yellow"/>
          <w:vertAlign w:val="superscript"/>
        </w:rPr>
        <w:fldChar w:fldCharType="end"/>
      </w:r>
      <w:r w:rsidRPr="00B22540">
        <w:t>面向异构边缘设备集群，采用动态规划求解最优模型切分方案，综合考虑计算、内存与通信异构性，实现接近线性的吞吐量提升。然而，该方法假设设备间链路为静态有线网络，未涉及卫星场景中星间链路的动态可见性与能耗约束。</w:t>
      </w:r>
      <w:r w:rsidRPr="00B22540">
        <w:t xml:space="preserve">Wang </w:t>
      </w:r>
      <w:r w:rsidRPr="00B22540">
        <w:t>等人提出的</w:t>
      </w:r>
      <w:r w:rsidRPr="00B22540">
        <w:t xml:space="preserve"> PipeMCTS</w:t>
      </w:r>
      <w:r w:rsidRPr="00437208">
        <w:rPr>
          <w:vertAlign w:val="superscript"/>
        </w:rPr>
        <w:fldChar w:fldCharType="begin"/>
      </w:r>
      <w:r w:rsidRPr="00437208">
        <w:rPr>
          <w:vertAlign w:val="superscript"/>
        </w:rPr>
        <w:instrText xml:space="preserve"> REF _Ref227662962 \r \h  \* MERGEFORMAT </w:instrText>
      </w:r>
      <w:r w:rsidRPr="00437208">
        <w:rPr>
          <w:vertAlign w:val="superscript"/>
        </w:rPr>
      </w:r>
      <w:r w:rsidRPr="00437208">
        <w:rPr>
          <w:vertAlign w:val="superscript"/>
        </w:rPr>
        <w:fldChar w:fldCharType="separate"/>
      </w:r>
      <w:r>
        <w:rPr>
          <w:vertAlign w:val="superscript"/>
        </w:rPr>
        <w:t>[16]</w:t>
      </w:r>
      <w:r w:rsidRPr="00437208">
        <w:rPr>
          <w:vertAlign w:val="superscript"/>
        </w:rPr>
        <w:fldChar w:fldCharType="end"/>
      </w:r>
      <w:r w:rsidRPr="00B22540">
        <w:t>将流水线部署建模为顺序决策过程，利用蒙特卡洛树搜索与高斯过程代理模型优化异构边缘设备上的</w:t>
      </w:r>
      <w:r w:rsidRPr="00B22540">
        <w:t xml:space="preserve"> DNN </w:t>
      </w:r>
      <w:r w:rsidRPr="00B22540">
        <w:t>分区，在搜索效率上优于传统全局优化算法。但其主要面向地面</w:t>
      </w:r>
      <w:r w:rsidRPr="00B22540">
        <w:t xml:space="preserve"> HMPSoc </w:t>
      </w:r>
      <w:r w:rsidRPr="00B22540">
        <w:t>平台，未考虑卫星网络中的链路动态性与严格的能耗约束。在卫星分布式推理</w:t>
      </w:r>
      <w:r>
        <w:rPr>
          <w:rFonts w:hint="eastAsia"/>
        </w:rPr>
        <w:t>领域，</w:t>
      </w:r>
      <w:r w:rsidRPr="00B22540">
        <w:t xml:space="preserve">Li </w:t>
      </w:r>
      <w:r w:rsidRPr="00B22540">
        <w:t>等人</w:t>
      </w:r>
      <w:r w:rsidRPr="00437208">
        <w:rPr>
          <w:vertAlign w:val="superscript"/>
        </w:rPr>
        <w:fldChar w:fldCharType="begin"/>
      </w:r>
      <w:r w:rsidRPr="00437208">
        <w:rPr>
          <w:vertAlign w:val="superscript"/>
        </w:rPr>
        <w:instrText xml:space="preserve"> REF _Ref227662964 \r \h  \* MERGEFORMAT </w:instrText>
      </w:r>
      <w:r w:rsidRPr="00437208">
        <w:rPr>
          <w:vertAlign w:val="superscript"/>
        </w:rPr>
      </w:r>
      <w:r w:rsidRPr="00437208">
        <w:rPr>
          <w:vertAlign w:val="superscript"/>
        </w:rPr>
        <w:fldChar w:fldCharType="separate"/>
      </w:r>
      <w:r>
        <w:rPr>
          <w:vertAlign w:val="superscript"/>
        </w:rPr>
        <w:t>[17]</w:t>
      </w:r>
      <w:r w:rsidRPr="00437208">
        <w:rPr>
          <w:vertAlign w:val="superscript"/>
        </w:rPr>
        <w:fldChar w:fldCharType="end"/>
      </w:r>
      <w:r w:rsidRPr="00B22540">
        <w:t>针对多星协同信号识别任务，将</w:t>
      </w:r>
      <w:r w:rsidRPr="00B22540">
        <w:t xml:space="preserve"> DNN </w:t>
      </w:r>
      <w:r w:rsidRPr="00B22540">
        <w:t>按层划分为顺序子任务，并以</w:t>
      </w:r>
      <w:r w:rsidRPr="00B22540">
        <w:t xml:space="preserve"> PPO </w:t>
      </w:r>
      <w:r w:rsidRPr="00B22540">
        <w:t>算法联合优化子任务部署与计算资源分配，在延迟、能耗与</w:t>
      </w:r>
      <w:r w:rsidRPr="00B22540">
        <w:t xml:space="preserve"> GPU </w:t>
      </w:r>
      <w:r w:rsidRPr="00B22540">
        <w:t>内存平衡方面取得较好效果。但该方法仍假设模型切分粒度为固定单层，且未显式建模星间链路的可见窗口约束，限制流水线深度的灵活调整。</w:t>
      </w:r>
      <w:r w:rsidRPr="002A4B3C">
        <w:t xml:space="preserve">Na </w:t>
      </w:r>
      <w:r w:rsidRPr="002A4B3C">
        <w:t>等人将</w:t>
      </w:r>
      <w:r w:rsidRPr="002A4B3C">
        <w:t xml:space="preserve"> DNN </w:t>
      </w:r>
      <w:r w:rsidRPr="002A4B3C">
        <w:t>模型分区问题建模为约束优化问题，并设计一种改进的遗传算法</w:t>
      </w:r>
      <w:r w:rsidRPr="005A5BC2">
        <w:rPr>
          <w:vertAlign w:val="superscript"/>
        </w:rPr>
        <w:fldChar w:fldCharType="begin"/>
      </w:r>
      <w:r w:rsidRPr="005A5BC2">
        <w:rPr>
          <w:vertAlign w:val="superscript"/>
        </w:rPr>
        <w:instrText xml:space="preserve"> REF _Ref227663721 \r \h </w:instrText>
      </w:r>
      <w:r>
        <w:rPr>
          <w:vertAlign w:val="superscript"/>
        </w:rPr>
        <w:instrText xml:space="preserve"> \* MERGEFORMAT </w:instrText>
      </w:r>
      <w:r w:rsidRPr="005A5BC2">
        <w:rPr>
          <w:vertAlign w:val="superscript"/>
        </w:rPr>
      </w:r>
      <w:r w:rsidRPr="005A5BC2">
        <w:rPr>
          <w:vertAlign w:val="superscript"/>
        </w:rPr>
        <w:fldChar w:fldCharType="separate"/>
      </w:r>
      <w:r>
        <w:rPr>
          <w:vertAlign w:val="superscript"/>
        </w:rPr>
        <w:t>[18]</w:t>
      </w:r>
      <w:r w:rsidRPr="005A5BC2">
        <w:rPr>
          <w:vertAlign w:val="superscript"/>
        </w:rPr>
        <w:fldChar w:fldCharType="end"/>
      </w:r>
      <w:r w:rsidRPr="002A4B3C">
        <w:t>，通过区分分区染色体与部署染色体保证解的可行性，在地面边缘设备上取得较基本遗传算法更优的求解效率。然而，该工作面向静态地面边缘环境，未考虑卫星网络中星间链路动态变化及可见性约束对分区决策的影响。</w:t>
      </w:r>
    </w:p>
    <w:p w14:paraId="0AB75BBE" w14:textId="77777777" w:rsidR="009C4F21" w:rsidRDefault="009C4F21" w:rsidP="009C4F21">
      <w:pPr>
        <w:pStyle w:val="-"/>
        <w:ind w:firstLine="503"/>
      </w:pPr>
      <w:r w:rsidRPr="006F000C">
        <w:t>早期退出机制亦被用于加速</w:t>
      </w:r>
      <w:r w:rsidRPr="006F000C">
        <w:t xml:space="preserve"> DNN </w:t>
      </w:r>
      <w:r w:rsidRPr="006F000C">
        <w:t>推理，如</w:t>
      </w:r>
      <w:r w:rsidRPr="006F000C">
        <w:t xml:space="preserve"> BranchyNet</w:t>
      </w:r>
      <w:r w:rsidRPr="008B6A74">
        <w:rPr>
          <w:vertAlign w:val="superscript"/>
        </w:rPr>
        <w:fldChar w:fldCharType="begin"/>
      </w:r>
      <w:r w:rsidRPr="008B6A74">
        <w:rPr>
          <w:vertAlign w:val="superscript"/>
        </w:rPr>
        <w:instrText xml:space="preserve"> REF _Ref227664210 \r \h </w:instrText>
      </w:r>
      <w:r>
        <w:rPr>
          <w:vertAlign w:val="superscript"/>
        </w:rPr>
        <w:instrText xml:space="preserve"> \* MERGEFORMAT </w:instrText>
      </w:r>
      <w:r w:rsidRPr="008B6A74">
        <w:rPr>
          <w:vertAlign w:val="superscript"/>
        </w:rPr>
      </w:r>
      <w:r w:rsidRPr="008B6A74">
        <w:rPr>
          <w:vertAlign w:val="superscript"/>
        </w:rPr>
        <w:fldChar w:fldCharType="separate"/>
      </w:r>
      <w:r>
        <w:rPr>
          <w:vertAlign w:val="superscript"/>
        </w:rPr>
        <w:t>[19]</w:t>
      </w:r>
      <w:r w:rsidRPr="008B6A74">
        <w:rPr>
          <w:vertAlign w:val="superscript"/>
        </w:rPr>
        <w:fldChar w:fldCharType="end"/>
      </w:r>
      <w:r w:rsidRPr="006F000C">
        <w:t>通过侧分支分</w:t>
      </w:r>
      <w:r w:rsidRPr="006F000C">
        <w:lastRenderedPageBreak/>
        <w:t>类器允许样本提前退出，</w:t>
      </w:r>
      <w:r w:rsidRPr="006F000C">
        <w:t>eDeepSave</w:t>
      </w:r>
      <w:r w:rsidRPr="008B6A74">
        <w:rPr>
          <w:vertAlign w:val="superscript"/>
        </w:rPr>
        <w:fldChar w:fldCharType="begin"/>
      </w:r>
      <w:r w:rsidRPr="008B6A74">
        <w:rPr>
          <w:vertAlign w:val="superscript"/>
        </w:rPr>
        <w:instrText xml:space="preserve"> REF _Ref227664212 \r \h </w:instrText>
      </w:r>
      <w:r>
        <w:rPr>
          <w:vertAlign w:val="superscript"/>
        </w:rPr>
        <w:instrText xml:space="preserve"> \* MERGEFORMAT </w:instrText>
      </w:r>
      <w:r w:rsidRPr="008B6A74">
        <w:rPr>
          <w:vertAlign w:val="superscript"/>
        </w:rPr>
      </w:r>
      <w:r w:rsidRPr="008B6A74">
        <w:rPr>
          <w:vertAlign w:val="superscript"/>
        </w:rPr>
        <w:fldChar w:fldCharType="separate"/>
      </w:r>
      <w:r>
        <w:rPr>
          <w:vertAlign w:val="superscript"/>
        </w:rPr>
        <w:t>[20]</w:t>
      </w:r>
      <w:r w:rsidRPr="008B6A74">
        <w:rPr>
          <w:vertAlign w:val="superscript"/>
        </w:rPr>
        <w:fldChar w:fldCharType="end"/>
      </w:r>
      <w:r w:rsidRPr="006F000C">
        <w:t>则在移动边缘切换场景中利用早期退出来挽救受影响帧。</w:t>
      </w:r>
    </w:p>
    <w:p w14:paraId="37472BB1" w14:textId="77777777" w:rsidR="009C4F21" w:rsidRPr="00881D73" w:rsidRDefault="009C4F21" w:rsidP="009C4F21">
      <w:pPr>
        <w:pStyle w:val="231"/>
        <w:spacing w:before="206" w:after="206"/>
      </w:pPr>
      <w:bookmarkStart w:id="81" w:name="_Toc211536554"/>
      <w:bookmarkStart w:id="82" w:name="_Toc227680626"/>
      <w:r w:rsidRPr="00881D73">
        <w:t>卫星分布式推理研究现状</w:t>
      </w:r>
      <w:bookmarkEnd w:id="81"/>
      <w:bookmarkEnd w:id="82"/>
    </w:p>
    <w:p w14:paraId="4063EA76" w14:textId="77777777" w:rsidR="009C4F21" w:rsidRPr="00881D73" w:rsidRDefault="009C4F21" w:rsidP="009C4F21">
      <w:pPr>
        <w:pStyle w:val="-"/>
        <w:ind w:firstLine="503"/>
      </w:pPr>
      <w:r w:rsidRPr="00881D73">
        <w:t>近年来，随着低轨卫星星座的快速发展，卫星分布式推理逐渐成为空间信息智能处理的研究热点。当前研究主要围绕模型拆分与数据并行两大技术路线展开，但在面向高动态卫星网络的通信调度方面仍存在明显不足。</w:t>
      </w:r>
    </w:p>
    <w:p w14:paraId="54267D71" w14:textId="77777777" w:rsidR="009C4F21" w:rsidRDefault="009C4F21" w:rsidP="009C4F21">
      <w:pPr>
        <w:pStyle w:val="-"/>
        <w:ind w:firstLine="503"/>
      </w:pPr>
      <w:r w:rsidRPr="00881D73">
        <w:t>在模型拆分方面，研究主要借鉴地面边缘计算的垂直分区思想。陈一杰等人通过实测不同</w:t>
      </w:r>
      <w:r w:rsidRPr="00881D73">
        <w:t>DNN</w:t>
      </w:r>
      <w:r w:rsidRPr="00881D73">
        <w:t>模型各层的星上计算能耗与时延，提出基于分支定界法的协同推理算法，显著优化星地协同推理的能效</w:t>
      </w:r>
      <w:r w:rsidRPr="00881D73">
        <w:rPr>
          <w:vertAlign w:val="superscript"/>
        </w:rPr>
        <w:fldChar w:fldCharType="begin"/>
      </w:r>
      <w:r w:rsidRPr="00881D73">
        <w:rPr>
          <w:vertAlign w:val="superscript"/>
        </w:rPr>
        <w:instrText xml:space="preserve"> REF _Ref211459615 \r \h  \* MERGEFORMAT </w:instrText>
      </w:r>
      <w:r w:rsidRPr="00881D73">
        <w:rPr>
          <w:vertAlign w:val="superscript"/>
        </w:rPr>
      </w:r>
      <w:r w:rsidRPr="00881D73">
        <w:rPr>
          <w:vertAlign w:val="superscript"/>
        </w:rPr>
        <w:fldChar w:fldCharType="separate"/>
      </w:r>
      <w:r>
        <w:rPr>
          <w:vertAlign w:val="superscript"/>
        </w:rPr>
        <w:t>[21]</w:t>
      </w:r>
      <w:r w:rsidRPr="00881D73">
        <w:rPr>
          <w:vertAlign w:val="superscript"/>
        </w:rPr>
        <w:fldChar w:fldCharType="end"/>
      </w:r>
      <w:r w:rsidRPr="00881D73">
        <w:t>。然而，这类研究多局限于</w:t>
      </w:r>
      <w:r>
        <w:rPr>
          <w:rFonts w:hint="eastAsia"/>
        </w:rPr>
        <w:t>“</w:t>
      </w:r>
      <w:r w:rsidRPr="00881D73">
        <w:t>单星</w:t>
      </w:r>
      <w:r w:rsidRPr="00881D73">
        <w:t>-</w:t>
      </w:r>
      <w:r w:rsidRPr="00881D73">
        <w:t>地面</w:t>
      </w:r>
      <w:r>
        <w:rPr>
          <w:rFonts w:hint="eastAsia"/>
        </w:rPr>
        <w:t>”</w:t>
      </w:r>
      <w:r w:rsidRPr="00881D73">
        <w:t>的协作范式，未能充分考虑多星协作时中间特征图交换所引发的复杂通信调度问题。在动态任务场景下，</w:t>
      </w:r>
      <w:r w:rsidRPr="00881D73">
        <w:t>HEO</w:t>
      </w:r>
      <w:r w:rsidRPr="00881D73">
        <w:t>与</w:t>
      </w:r>
      <w:r w:rsidRPr="00881D73">
        <w:t>LEO</w:t>
      </w:r>
      <w:r w:rsidRPr="00881D73">
        <w:t>卫星间的协作推理研究</w:t>
      </w:r>
      <w:r w:rsidRPr="00881D73">
        <w:rPr>
          <w:vertAlign w:val="superscript"/>
        </w:rPr>
        <w:fldChar w:fldCharType="begin"/>
      </w:r>
      <w:r w:rsidRPr="00881D73">
        <w:rPr>
          <w:vertAlign w:val="superscript"/>
        </w:rPr>
        <w:instrText xml:space="preserve"> REF _Ref211459659 \r \h  \* MERGEFORMAT </w:instrText>
      </w:r>
      <w:r w:rsidRPr="00881D73">
        <w:rPr>
          <w:vertAlign w:val="superscript"/>
        </w:rPr>
      </w:r>
      <w:r w:rsidRPr="00881D73">
        <w:rPr>
          <w:vertAlign w:val="superscript"/>
        </w:rPr>
        <w:fldChar w:fldCharType="separate"/>
      </w:r>
      <w:r>
        <w:rPr>
          <w:vertAlign w:val="superscript"/>
        </w:rPr>
        <w:t>[23]</w:t>
      </w:r>
      <w:r w:rsidRPr="00881D73">
        <w:rPr>
          <w:vertAlign w:val="superscript"/>
        </w:rPr>
        <w:fldChar w:fldCharType="end"/>
      </w:r>
      <w:r w:rsidRPr="00881D73">
        <w:t>虽然考虑任务流的时变特性，但其优化模型仍难以适应拓扑快速变化的星间网络环境。</w:t>
      </w:r>
      <w:r w:rsidRPr="00B22540">
        <w:t>吴昌浩等人提出的</w:t>
      </w:r>
      <w:r w:rsidRPr="00B22540">
        <w:t xml:space="preserve"> PipeSIA</w:t>
      </w:r>
      <w:r w:rsidRPr="00437208">
        <w:rPr>
          <w:vertAlign w:val="superscript"/>
        </w:rPr>
        <w:fldChar w:fldCharType="begin"/>
      </w:r>
      <w:r w:rsidRPr="00437208">
        <w:rPr>
          <w:vertAlign w:val="superscript"/>
        </w:rPr>
        <w:instrText xml:space="preserve"> REF _Ref227663029 \r \h  \* MERGEFORMAT </w:instrText>
      </w:r>
      <w:r w:rsidRPr="00437208">
        <w:rPr>
          <w:vertAlign w:val="superscript"/>
        </w:rPr>
      </w:r>
      <w:r w:rsidRPr="00437208">
        <w:rPr>
          <w:vertAlign w:val="superscript"/>
        </w:rPr>
        <w:fldChar w:fldCharType="separate"/>
      </w:r>
      <w:r>
        <w:rPr>
          <w:vertAlign w:val="superscript"/>
        </w:rPr>
        <w:t>[24]</w:t>
      </w:r>
      <w:r w:rsidRPr="00437208">
        <w:rPr>
          <w:vertAlign w:val="superscript"/>
        </w:rPr>
        <w:fldChar w:fldCharType="end"/>
      </w:r>
      <w:r w:rsidRPr="00437208">
        <w:rPr>
          <w:vertAlign w:val="superscript"/>
        </w:rPr>
        <w:fldChar w:fldCharType="begin"/>
      </w:r>
      <w:r w:rsidRPr="00437208">
        <w:rPr>
          <w:vertAlign w:val="superscript"/>
        </w:rPr>
        <w:instrText xml:space="preserve"> REF _Ref227663031 \r \h  \* MERGEFORMAT </w:instrText>
      </w:r>
      <w:r w:rsidRPr="00437208">
        <w:rPr>
          <w:vertAlign w:val="superscript"/>
        </w:rPr>
      </w:r>
      <w:r w:rsidRPr="00437208">
        <w:rPr>
          <w:vertAlign w:val="superscript"/>
        </w:rPr>
        <w:fldChar w:fldCharType="separate"/>
      </w:r>
      <w:r>
        <w:rPr>
          <w:vertAlign w:val="superscript"/>
        </w:rPr>
        <w:t>[25]</w:t>
      </w:r>
      <w:r w:rsidRPr="00437208">
        <w:rPr>
          <w:vertAlign w:val="superscript"/>
        </w:rPr>
        <w:fldChar w:fldCharType="end"/>
      </w:r>
      <w:r w:rsidRPr="00B22540">
        <w:t>针对云原生卫星设计链式星座构型，并将任务分配问题建模为串联多臂老虎机问题，分别采用</w:t>
      </w:r>
      <w:r w:rsidRPr="00B22540">
        <w:t xml:space="preserve"> ε-greedy </w:t>
      </w:r>
      <w:r w:rsidRPr="00B22540">
        <w:t>和</w:t>
      </w:r>
      <w:r w:rsidRPr="00B22540">
        <w:t xml:space="preserve"> DQN </w:t>
      </w:r>
      <w:r w:rsidRPr="00B22540">
        <w:t>算法优化节点间层分配。然而，其星座构型为专门设计的链状拓扑，未考虑通用</w:t>
      </w:r>
      <w:r w:rsidRPr="00B22540">
        <w:t xml:space="preserve"> Walker-Delta </w:t>
      </w:r>
      <w:r w:rsidRPr="00B22540">
        <w:t>星座下由可见性约束引起的动态路由问题，且调度决策依赖于集中式任务发起者，扩展性受限。</w:t>
      </w:r>
      <w:r w:rsidRPr="002A4B3C">
        <w:t xml:space="preserve">Peng </w:t>
      </w:r>
      <w:r w:rsidRPr="002A4B3C">
        <w:t>等人</w:t>
      </w:r>
      <w:r w:rsidRPr="00117F2F">
        <w:rPr>
          <w:vertAlign w:val="superscript"/>
        </w:rPr>
        <w:fldChar w:fldCharType="begin"/>
      </w:r>
      <w:r w:rsidRPr="00117F2F">
        <w:rPr>
          <w:vertAlign w:val="superscript"/>
        </w:rPr>
        <w:instrText xml:space="preserve"> REF _Ref227663790 \r \h  \* MERGEFORMAT </w:instrText>
      </w:r>
      <w:r w:rsidRPr="00117F2F">
        <w:rPr>
          <w:vertAlign w:val="superscript"/>
        </w:rPr>
      </w:r>
      <w:r w:rsidRPr="00117F2F">
        <w:rPr>
          <w:vertAlign w:val="superscript"/>
        </w:rPr>
        <w:fldChar w:fldCharType="separate"/>
      </w:r>
      <w:r>
        <w:rPr>
          <w:vertAlign w:val="superscript"/>
        </w:rPr>
        <w:t>[26]</w:t>
      </w:r>
      <w:r w:rsidRPr="00117F2F">
        <w:rPr>
          <w:vertAlign w:val="superscript"/>
        </w:rPr>
        <w:fldChar w:fldCharType="end"/>
      </w:r>
      <w:r w:rsidRPr="002A4B3C">
        <w:t>针对多星协同计算场景，提出基于遗传算法的自适应</w:t>
      </w:r>
      <w:r w:rsidRPr="002A4B3C">
        <w:t xml:space="preserve"> DNN </w:t>
      </w:r>
      <w:r w:rsidRPr="002A4B3C">
        <w:t>任务拆分与卸载方案，通过均衡各卫星的计算负载优化任务完成率与时延。然而，该方法将任务拆分与卸载决策解耦，未联合考虑模型切分粒度与星间路由选择的相互影响，且未显式引入卫星可见窗口约束。</w:t>
      </w:r>
    </w:p>
    <w:p w14:paraId="63A74A51" w14:textId="77777777" w:rsidR="009C4F21" w:rsidRPr="00881D73" w:rsidRDefault="009C4F21" w:rsidP="009C4F21">
      <w:pPr>
        <w:pStyle w:val="-"/>
        <w:ind w:firstLine="503"/>
      </w:pPr>
      <w:r w:rsidRPr="00881D73">
        <w:t>在数据并行方面，研究重点在于计算卫星的组合选择与任务分配。</w:t>
      </w:r>
      <w:r w:rsidRPr="00881D73">
        <w:t>Ying Qiao</w:t>
      </w:r>
      <w:r w:rsidRPr="00881D73">
        <w:t>等人</w:t>
      </w:r>
      <w:r w:rsidRPr="00881D73">
        <w:rPr>
          <w:vertAlign w:val="superscript"/>
        </w:rPr>
        <w:fldChar w:fldCharType="begin"/>
      </w:r>
      <w:r w:rsidRPr="00881D73">
        <w:rPr>
          <w:vertAlign w:val="superscript"/>
        </w:rPr>
        <w:instrText xml:space="preserve"> REF _Ref211459683 \r \h  \* MERGEFORMAT </w:instrText>
      </w:r>
      <w:r w:rsidRPr="00881D73">
        <w:rPr>
          <w:vertAlign w:val="superscript"/>
        </w:rPr>
      </w:r>
      <w:r w:rsidRPr="00881D73">
        <w:rPr>
          <w:vertAlign w:val="superscript"/>
        </w:rPr>
        <w:fldChar w:fldCharType="separate"/>
      </w:r>
      <w:r>
        <w:rPr>
          <w:vertAlign w:val="superscript"/>
        </w:rPr>
        <w:t>[27]</w:t>
      </w:r>
      <w:r w:rsidRPr="00881D73">
        <w:rPr>
          <w:vertAlign w:val="superscript"/>
        </w:rPr>
        <w:fldChar w:fldCharType="end"/>
      </w:r>
      <w:r w:rsidRPr="00881D73">
        <w:t>提出将遥感图像分割为子图分发至多颗低轨卫星的并行推理框架，通过动态规划和模拟退火算法优化卫星组合选择。然而，现有数据并行研究普遍假设通信链路理想化，忽略并行任务产生的数据流传输调度问题。同时，这些方法往往要求单星能够部署完整的复杂模型，对卫星的算力和内存提出较高要求。</w:t>
      </w:r>
    </w:p>
    <w:p w14:paraId="23DADF57" w14:textId="77777777" w:rsidR="009C4F21" w:rsidRPr="00881D73" w:rsidRDefault="009C4F21" w:rsidP="009C4F21">
      <w:pPr>
        <w:pStyle w:val="-"/>
        <w:ind w:firstLine="503"/>
      </w:pPr>
      <w:r w:rsidRPr="00881D73">
        <w:t>此外，早期退出机制作为降低通信开销的有效方法，在无线多跳网络协同推理中展现出良好效果</w:t>
      </w:r>
      <w:r w:rsidRPr="00881D73">
        <w:rPr>
          <w:vertAlign w:val="superscript"/>
        </w:rPr>
        <w:fldChar w:fldCharType="begin"/>
      </w:r>
      <w:r w:rsidRPr="00881D73">
        <w:rPr>
          <w:vertAlign w:val="superscript"/>
        </w:rPr>
        <w:instrText xml:space="preserve"> REF _Ref211459708 \r \h  \* MERGEFORMAT </w:instrText>
      </w:r>
      <w:r w:rsidRPr="00881D73">
        <w:rPr>
          <w:vertAlign w:val="superscript"/>
        </w:rPr>
      </w:r>
      <w:r w:rsidRPr="00881D73">
        <w:rPr>
          <w:vertAlign w:val="superscript"/>
        </w:rPr>
        <w:fldChar w:fldCharType="separate"/>
      </w:r>
      <w:r>
        <w:rPr>
          <w:vertAlign w:val="superscript"/>
        </w:rPr>
        <w:t>[30]</w:t>
      </w:r>
      <w:r w:rsidRPr="00881D73">
        <w:rPr>
          <w:vertAlign w:val="superscript"/>
        </w:rPr>
        <w:fldChar w:fldCharType="end"/>
      </w:r>
      <w:r w:rsidRPr="00881D73">
        <w:t>，但其在卫星网络中的应用潜力尚未得到充分探索。范文豪等人</w:t>
      </w:r>
      <w:r w:rsidRPr="00881D73">
        <w:rPr>
          <w:vertAlign w:val="superscript"/>
        </w:rPr>
        <w:fldChar w:fldCharType="begin"/>
      </w:r>
      <w:r w:rsidRPr="00881D73">
        <w:rPr>
          <w:vertAlign w:val="superscript"/>
        </w:rPr>
        <w:instrText xml:space="preserve"> REF _Ref211528911 \r \h  \* MERGEFORMAT </w:instrText>
      </w:r>
      <w:r w:rsidRPr="00881D73">
        <w:rPr>
          <w:vertAlign w:val="superscript"/>
        </w:rPr>
      </w:r>
      <w:r w:rsidRPr="00881D73">
        <w:rPr>
          <w:vertAlign w:val="superscript"/>
        </w:rPr>
        <w:fldChar w:fldCharType="separate"/>
      </w:r>
      <w:r>
        <w:rPr>
          <w:vertAlign w:val="superscript"/>
        </w:rPr>
        <w:t>[31]</w:t>
      </w:r>
      <w:r w:rsidRPr="00881D73">
        <w:rPr>
          <w:vertAlign w:val="superscript"/>
        </w:rPr>
        <w:fldChar w:fldCharType="end"/>
      </w:r>
      <w:r w:rsidRPr="00881D73">
        <w:t>虽尝试利用深度强化学习进行资源管理，但其场景更侧重于为地面用户提供服务，而非卫星自身感知数据的在轨处理。</w:t>
      </w:r>
    </w:p>
    <w:p w14:paraId="1EB6E53F" w14:textId="77777777" w:rsidR="009C4F21" w:rsidRPr="00881D73" w:rsidRDefault="009C4F21" w:rsidP="009C4F21">
      <w:pPr>
        <w:pStyle w:val="-"/>
        <w:ind w:firstLine="503"/>
      </w:pPr>
      <w:r w:rsidRPr="00881D73">
        <w:t>总体而言，现有研究在通信调度层面存在明显不足：对于模型拆分，缺乏</w:t>
      </w:r>
      <w:r w:rsidRPr="00881D73">
        <w:lastRenderedPageBreak/>
        <w:t>对星间特征数据交换的系统性调度优化；对于数据并行，未能充分考虑卫星资源约束下的通信调度问题。因此，亟需研究面向卫星网络特性的高效通信调度策略，以充分发挥分布式卫星推理的性能潜力。</w:t>
      </w:r>
    </w:p>
    <w:p w14:paraId="69857727" w14:textId="77777777" w:rsidR="009C4F21" w:rsidRPr="00881D73" w:rsidRDefault="009C4F21" w:rsidP="009C4F21">
      <w:pPr>
        <w:pStyle w:val="23"/>
        <w:tabs>
          <w:tab w:val="left" w:pos="420"/>
        </w:tabs>
        <w:spacing w:before="206" w:after="206"/>
        <w:outlineLvl w:val="1"/>
      </w:pPr>
      <w:bookmarkStart w:id="83" w:name="_Toc280797193"/>
      <w:bookmarkStart w:id="84" w:name="_Toc32101"/>
      <w:bookmarkStart w:id="85" w:name="_Toc18974"/>
      <w:bookmarkStart w:id="86" w:name="_Toc13306"/>
      <w:bookmarkStart w:id="87" w:name="_Toc24182"/>
      <w:bookmarkStart w:id="88" w:name="_Toc227680627"/>
      <w:r w:rsidRPr="00881D73">
        <w:rPr>
          <w:rFonts w:hint="eastAsia"/>
        </w:rPr>
        <w:t>主要研究内容</w:t>
      </w:r>
      <w:bookmarkEnd w:id="83"/>
      <w:bookmarkEnd w:id="84"/>
      <w:bookmarkEnd w:id="85"/>
      <w:bookmarkEnd w:id="86"/>
      <w:bookmarkEnd w:id="87"/>
      <w:bookmarkEnd w:id="88"/>
    </w:p>
    <w:p w14:paraId="40390822" w14:textId="77777777" w:rsidR="009C4F21" w:rsidRPr="00881D73" w:rsidRDefault="009C4F21" w:rsidP="009C4F21">
      <w:pPr>
        <w:pStyle w:val="-"/>
        <w:ind w:firstLine="503"/>
      </w:pPr>
      <w:r w:rsidRPr="00881D73">
        <w:t>针对低轨卫星网络中单星资源受限、星间</w:t>
      </w:r>
      <w:r w:rsidRPr="00881D73">
        <w:t>/</w:t>
      </w:r>
      <w:r w:rsidRPr="00881D73">
        <w:t>星地链路动态变化以及遥感任务实时性要求高的挑战，研究面向分布式卫星协作推理的高效通信调度策略，旨在通过智能的协同推理模式选择与任务划分，在满足卫星节点内存、能耗及</w:t>
      </w:r>
      <w:r w:rsidRPr="00881D73">
        <w:rPr>
          <w:rFonts w:hint="eastAsia"/>
        </w:rPr>
        <w:t>可见窗口</w:t>
      </w:r>
      <w:r w:rsidRPr="00881D73">
        <w:t>约束的前提下，最小化端到端推理时延。主要研究内容包括以下三个方面。</w:t>
      </w:r>
    </w:p>
    <w:p w14:paraId="66F9C895" w14:textId="77777777" w:rsidR="009C4F21" w:rsidRPr="00881D73" w:rsidRDefault="009C4F21" w:rsidP="009C4F21">
      <w:pPr>
        <w:pStyle w:val="-"/>
        <w:numPr>
          <w:ilvl w:val="0"/>
          <w:numId w:val="28"/>
        </w:numPr>
        <w:ind w:firstLineChars="0"/>
        <w:rPr>
          <w:b/>
          <w:bCs/>
        </w:rPr>
      </w:pPr>
      <w:r w:rsidRPr="00881D73">
        <w:rPr>
          <w:b/>
          <w:bCs/>
        </w:rPr>
        <w:t>分布式卫星协作推理建模与框架</w:t>
      </w:r>
      <w:r w:rsidRPr="00881D73">
        <w:rPr>
          <w:rFonts w:hint="eastAsia"/>
          <w:b/>
          <w:bCs/>
        </w:rPr>
        <w:t>：</w:t>
      </w:r>
    </w:p>
    <w:p w14:paraId="1790D9DE" w14:textId="77777777" w:rsidR="009C4F21" w:rsidRPr="00881D73" w:rsidRDefault="009C4F21" w:rsidP="009C4F21">
      <w:pPr>
        <w:pStyle w:val="-"/>
        <w:ind w:firstLineChars="0"/>
      </w:pPr>
      <w:r w:rsidRPr="00881D73">
        <w:t>建立包含遥感卫星、低轨计算卫星及地面站的网络拓扑模型，刻画星间链路与星地链路的信道特性，定义</w:t>
      </w:r>
      <w:r w:rsidRPr="00881D73">
        <w:t>DNN</w:t>
      </w:r>
      <w:r w:rsidRPr="00881D73">
        <w:t>模型的分层计算量、输出数据量、内存占用等资源需求，以及能耗、可见性窗口等约束条件。在此基础上，设计支持流水线模型分割（</w:t>
      </w:r>
      <w:r w:rsidRPr="00881D73">
        <w:t>PMP</w:t>
      </w:r>
      <w:r w:rsidRPr="00881D73">
        <w:t>）与协同数据并行（</w:t>
      </w:r>
      <w:r w:rsidRPr="00881D73">
        <w:t>CDP</w:t>
      </w:r>
      <w:r w:rsidRPr="00881D73">
        <w:t>）两种模式的星地协同推理框架，明确任务调度、数据传输与结果聚合的基本流程，为后续算法设计提供模型支撑。</w:t>
      </w:r>
    </w:p>
    <w:p w14:paraId="2B02D60B" w14:textId="77777777" w:rsidR="009C4F21" w:rsidRPr="00881D73" w:rsidRDefault="009C4F21" w:rsidP="009C4F21">
      <w:pPr>
        <w:pStyle w:val="-"/>
        <w:numPr>
          <w:ilvl w:val="0"/>
          <w:numId w:val="28"/>
        </w:numPr>
        <w:ind w:firstLineChars="0"/>
      </w:pPr>
      <w:r w:rsidRPr="00881D73">
        <w:rPr>
          <w:b/>
          <w:bCs/>
        </w:rPr>
        <w:t>协同推理</w:t>
      </w:r>
      <w:r>
        <w:rPr>
          <w:rFonts w:hint="eastAsia"/>
          <w:b/>
          <w:bCs/>
        </w:rPr>
        <w:t>高效通信</w:t>
      </w:r>
      <w:r w:rsidRPr="00881D73">
        <w:rPr>
          <w:b/>
          <w:bCs/>
        </w:rPr>
        <w:t>调度算法</w:t>
      </w:r>
      <w:r w:rsidRPr="00881D73">
        <w:rPr>
          <w:rFonts w:hint="eastAsia"/>
          <w:b/>
          <w:bCs/>
        </w:rPr>
        <w:t>：</w:t>
      </w:r>
    </w:p>
    <w:p w14:paraId="26DA26E9" w14:textId="77777777" w:rsidR="009C4F21" w:rsidRPr="00881D73" w:rsidRDefault="009C4F21" w:rsidP="009C4F21">
      <w:pPr>
        <w:pStyle w:val="-"/>
        <w:ind w:firstLineChars="0"/>
      </w:pPr>
      <w:r w:rsidRPr="00881D73">
        <w:t>针对</w:t>
      </w:r>
      <w:r w:rsidRPr="00881D73">
        <w:t>PMP</w:t>
      </w:r>
      <w:r w:rsidRPr="00881D73">
        <w:t>模式，提出</w:t>
      </w:r>
      <w:r>
        <w:t>链路感知</w:t>
      </w:r>
      <w:r w:rsidRPr="00881D73">
        <w:t>动态规划算法（</w:t>
      </w:r>
      <w:r w:rsidRPr="00881D73">
        <w:t>LA</w:t>
      </w:r>
      <w:r w:rsidRPr="00881D73">
        <w:noBreakHyphen/>
        <w:t>DP</w:t>
      </w:r>
      <w:r w:rsidRPr="00881D73">
        <w:t>），在给定路由下将</w:t>
      </w:r>
      <w:r w:rsidRPr="00881D73">
        <w:t>DNN</w:t>
      </w:r>
      <w:r w:rsidRPr="00881D73">
        <w:t>模型按层切分为连续子段分配给各卫星，以端到端时延最小化为目标，同时满足内存、能耗及可见性约束，通过最优子结构分析与回溯输出最优切分方案。针对</w:t>
      </w:r>
      <w:r w:rsidRPr="00881D73">
        <w:t>CDP</w:t>
      </w:r>
      <w:r w:rsidRPr="00881D73">
        <w:t>模式，提出链路感知加权分配算法（</w:t>
      </w:r>
      <w:r w:rsidRPr="00881D73">
        <w:t>LAWA</w:t>
      </w:r>
      <w:r w:rsidRPr="00881D73">
        <w:t>），采用拉格朗日乘子法求解连续最优分配，通过离散化映射到整数样本，并设计迭代剔除策略处理数据量上限约束。算法在链路异构场景下优于均匀分配和按算力比例分配。</w:t>
      </w:r>
    </w:p>
    <w:p w14:paraId="1A1373FE" w14:textId="77777777" w:rsidR="009C4F21" w:rsidRPr="00881D73" w:rsidRDefault="009C4F21" w:rsidP="009C4F21">
      <w:pPr>
        <w:pStyle w:val="-"/>
        <w:numPr>
          <w:ilvl w:val="0"/>
          <w:numId w:val="28"/>
        </w:numPr>
        <w:ind w:firstLineChars="0"/>
      </w:pPr>
      <w:r w:rsidRPr="00881D73">
        <w:rPr>
          <w:b/>
          <w:bCs/>
        </w:rPr>
        <w:t>半实物仿真平台与</w:t>
      </w:r>
      <w:r w:rsidRPr="00881D73">
        <w:rPr>
          <w:rFonts w:hint="eastAsia"/>
          <w:b/>
          <w:bCs/>
        </w:rPr>
        <w:t>算法</w:t>
      </w:r>
      <w:r w:rsidRPr="00881D73">
        <w:rPr>
          <w:b/>
          <w:bCs/>
        </w:rPr>
        <w:t>性能</w:t>
      </w:r>
      <w:r>
        <w:rPr>
          <w:rFonts w:hint="eastAsia"/>
          <w:b/>
          <w:bCs/>
        </w:rPr>
        <w:t>评估</w:t>
      </w:r>
      <w:r w:rsidRPr="00881D73">
        <w:rPr>
          <w:rFonts w:hint="eastAsia"/>
          <w:b/>
          <w:bCs/>
        </w:rPr>
        <w:t>：</w:t>
      </w:r>
    </w:p>
    <w:p w14:paraId="7755855A" w14:textId="77777777" w:rsidR="009C4F21" w:rsidRDefault="009C4F21" w:rsidP="009C4F21">
      <w:pPr>
        <w:pStyle w:val="-"/>
        <w:ind w:firstLineChars="0"/>
      </w:pPr>
      <w:r w:rsidRPr="00881D73">
        <w:t>基于</w:t>
      </w:r>
      <w:r w:rsidRPr="00881D73">
        <w:t>Jetson Orin NX</w:t>
      </w:r>
      <w:r w:rsidRPr="00881D73">
        <w:t>模拟卫星节点、计算机</w:t>
      </w:r>
      <w:r w:rsidRPr="00881D73">
        <w:t>PC</w:t>
      </w:r>
      <w:r w:rsidRPr="00881D73">
        <w:t>模拟地面站，搭建半实物仿真平台，集成轨道可见性仿真与真实</w:t>
      </w:r>
      <w:r w:rsidRPr="00881D73">
        <w:t>DNN</w:t>
      </w:r>
      <w:r w:rsidRPr="00881D73">
        <w:t>推理。设计多组对比实验，从任务类型、星座构型、模型结构等维度评估</w:t>
      </w:r>
      <w:r w:rsidRPr="00881D73">
        <w:t>LA</w:t>
      </w:r>
      <w:r w:rsidRPr="00881D73">
        <w:noBreakHyphen/>
        <w:t>DP</w:t>
      </w:r>
      <w:r w:rsidRPr="00881D73">
        <w:t>与</w:t>
      </w:r>
      <w:r w:rsidRPr="00881D73">
        <w:t>LAWA</w:t>
      </w:r>
      <w:r w:rsidRPr="00881D73">
        <w:t>算法相对于基线方案在端到端时延、系统能耗等方面的性能优势，验证算法的有效性与先进性。</w:t>
      </w:r>
    </w:p>
    <w:p w14:paraId="26E9C2BC" w14:textId="77777777" w:rsidR="009C4F21" w:rsidRDefault="009C4F21" w:rsidP="009C4F21">
      <w:pPr>
        <w:pStyle w:val="-"/>
        <w:ind w:firstLineChars="0"/>
      </w:pPr>
    </w:p>
    <w:p w14:paraId="70E075A5" w14:textId="77777777" w:rsidR="009C4F21" w:rsidRDefault="009C4F21" w:rsidP="009C4F21">
      <w:pPr>
        <w:pStyle w:val="-"/>
        <w:ind w:firstLineChars="0"/>
      </w:pPr>
    </w:p>
    <w:p w14:paraId="6E0E227D" w14:textId="77777777" w:rsidR="009C4F21" w:rsidRDefault="009C4F21" w:rsidP="009C4F21">
      <w:pPr>
        <w:pStyle w:val="-"/>
        <w:ind w:firstLineChars="0"/>
      </w:pPr>
    </w:p>
    <w:p w14:paraId="2F4E16D0" w14:textId="77777777" w:rsidR="009C4F21" w:rsidRDefault="009C4F21" w:rsidP="009C4F21">
      <w:pPr>
        <w:pStyle w:val="-"/>
        <w:ind w:firstLineChars="0"/>
        <w:sectPr w:rsidR="009C4F21" w:rsidSect="009C4F21">
          <w:footerReference w:type="default" r:id="rId26"/>
          <w:pgSz w:w="11906" w:h="16838"/>
          <w:pgMar w:top="1616" w:right="1701" w:bottom="1616" w:left="1701" w:header="1701" w:footer="1304" w:gutter="0"/>
          <w:pgNumType w:start="1"/>
          <w:cols w:space="0"/>
          <w:docGrid w:type="linesAndChars" w:linePitch="412" w:charSpace="2358"/>
        </w:sectPr>
      </w:pPr>
    </w:p>
    <w:p w14:paraId="61CDF7B6" w14:textId="77777777" w:rsidR="009C4F21" w:rsidRPr="00881D73" w:rsidRDefault="009C4F21" w:rsidP="009C4F21">
      <w:pPr>
        <w:pStyle w:val="1"/>
        <w:spacing w:before="412" w:after="329"/>
      </w:pPr>
      <w:bookmarkStart w:id="89" w:name="_Toc227680628"/>
      <w:r w:rsidRPr="00881D73">
        <w:rPr>
          <w:rFonts w:hint="eastAsia"/>
        </w:rPr>
        <w:lastRenderedPageBreak/>
        <w:t>分布式卫星协作推理系统模型与</w:t>
      </w:r>
      <w:r>
        <w:rPr>
          <w:rFonts w:hint="eastAsia"/>
        </w:rPr>
        <w:t>框架</w:t>
      </w:r>
      <w:bookmarkEnd w:id="89"/>
    </w:p>
    <w:p w14:paraId="35A4EC44" w14:textId="77777777" w:rsidR="009C4F21" w:rsidRPr="00881D73" w:rsidRDefault="009C4F21" w:rsidP="009C4F21">
      <w:pPr>
        <w:pStyle w:val="23"/>
        <w:tabs>
          <w:tab w:val="left" w:pos="420"/>
        </w:tabs>
        <w:spacing w:before="206" w:after="206"/>
        <w:outlineLvl w:val="1"/>
      </w:pPr>
      <w:bookmarkStart w:id="90" w:name="_Toc280715547"/>
      <w:bookmarkStart w:id="91" w:name="_Toc280628513"/>
      <w:bookmarkStart w:id="92" w:name="_Toc250450172"/>
      <w:bookmarkStart w:id="93" w:name="_Toc26097"/>
      <w:bookmarkStart w:id="94" w:name="_Toc280715692"/>
      <w:bookmarkStart w:id="95" w:name="_Toc225579647"/>
      <w:bookmarkStart w:id="96" w:name="_Toc21325"/>
      <w:bookmarkStart w:id="97" w:name="_Toc280797195"/>
      <w:bookmarkStart w:id="98" w:name="_Toc6878"/>
      <w:bookmarkStart w:id="99" w:name="_Toc29083"/>
      <w:bookmarkStart w:id="100" w:name="_Toc227680629"/>
      <w:r w:rsidRPr="00881D73">
        <w:rPr>
          <w:rFonts w:hint="eastAsia"/>
        </w:rPr>
        <w:t>引言</w:t>
      </w:r>
      <w:bookmarkEnd w:id="90"/>
      <w:bookmarkEnd w:id="91"/>
      <w:bookmarkEnd w:id="92"/>
      <w:bookmarkEnd w:id="93"/>
      <w:bookmarkEnd w:id="94"/>
      <w:bookmarkEnd w:id="95"/>
      <w:bookmarkEnd w:id="96"/>
      <w:bookmarkEnd w:id="97"/>
      <w:bookmarkEnd w:id="98"/>
      <w:bookmarkEnd w:id="99"/>
      <w:bookmarkEnd w:id="100"/>
    </w:p>
    <w:p w14:paraId="1308BCCE" w14:textId="77777777" w:rsidR="009C4F21" w:rsidRPr="00881D73" w:rsidRDefault="009C4F21" w:rsidP="009C4F21">
      <w:pPr>
        <w:pStyle w:val="-"/>
        <w:ind w:firstLine="503"/>
      </w:pPr>
      <w:r w:rsidRPr="00881D73">
        <w:t>为支撑分布式卫星协作推理的调度优化，需要建立精确的系统模型与资源约束描述。本章聚焦卫星网络拓扑与链路特性刻画，构建包含遥感卫星、低轨计算卫星及地面站的网络框架，明确星间链路与星地链路的差异。针对遥感图像智能处理任务，定义</w:t>
      </w:r>
      <w:r w:rsidRPr="00881D73">
        <w:t>DNN</w:t>
      </w:r>
      <w:r w:rsidRPr="00881D73">
        <w:t>模型各层的计算量、输出数据量及参数量等资源需求，并系统建立通信、计算、能耗、可见性及内存资源模型，量化关键约束条件。在此基础上，结合两种分布式推理模式（流水线模型拆分</w:t>
      </w:r>
      <w:r w:rsidRPr="00881D73">
        <w:t>PMP</w:t>
      </w:r>
      <w:r w:rsidRPr="00881D73">
        <w:t>与协同数据并行</w:t>
      </w:r>
      <w:r w:rsidRPr="00881D73">
        <w:t>CDP</w:t>
      </w:r>
      <w:r w:rsidRPr="00881D73">
        <w:t>），设计协同推理框架，明确任务调度、数据传输与结果聚合的基本流程。上述模型与框架为第</w:t>
      </w:r>
      <w:r w:rsidRPr="00881D73">
        <w:t>3</w:t>
      </w:r>
      <w:r w:rsidRPr="00881D73">
        <w:t>章的优化问题建立与算法设计提供理论基础。</w:t>
      </w:r>
    </w:p>
    <w:p w14:paraId="513FE4FB" w14:textId="77777777" w:rsidR="009C4F21" w:rsidRPr="00881D73" w:rsidRDefault="009C4F21" w:rsidP="009C4F21">
      <w:pPr>
        <w:pStyle w:val="23"/>
        <w:tabs>
          <w:tab w:val="left" w:pos="420"/>
        </w:tabs>
        <w:spacing w:before="206" w:after="206"/>
        <w:outlineLvl w:val="1"/>
      </w:pPr>
      <w:bookmarkStart w:id="101" w:name="_Ref227652972"/>
      <w:bookmarkStart w:id="102" w:name="_Toc227680630"/>
      <w:r w:rsidRPr="00881D73">
        <w:t>系统</w:t>
      </w:r>
      <w:r w:rsidRPr="00881D73">
        <w:rPr>
          <w:rFonts w:hint="eastAsia"/>
        </w:rPr>
        <w:t>模型</w:t>
      </w:r>
      <w:bookmarkEnd w:id="101"/>
      <w:bookmarkEnd w:id="102"/>
    </w:p>
    <w:p w14:paraId="1B40493A" w14:textId="77777777" w:rsidR="009C4F21" w:rsidRPr="00881D73" w:rsidRDefault="009C4F21" w:rsidP="009C4F21">
      <w:pPr>
        <w:pStyle w:val="231"/>
        <w:spacing w:before="206" w:after="206"/>
      </w:pPr>
      <w:bookmarkStart w:id="103" w:name="_Ref226747544"/>
      <w:bookmarkStart w:id="104" w:name="_Toc227680631"/>
      <w:r w:rsidRPr="00881D73">
        <w:t>卫星</w:t>
      </w:r>
      <w:r w:rsidRPr="00881D73">
        <w:rPr>
          <w:rFonts w:hint="eastAsia"/>
        </w:rPr>
        <w:t>网络框架</w:t>
      </w:r>
      <w:bookmarkEnd w:id="103"/>
      <w:bookmarkEnd w:id="104"/>
    </w:p>
    <w:p w14:paraId="0C45F9F5" w14:textId="77777777" w:rsidR="009C4F21" w:rsidRPr="00881D73" w:rsidRDefault="009C4F21" w:rsidP="009C4F21">
      <w:pPr>
        <w:pStyle w:val="-"/>
        <w:ind w:firstLine="503"/>
      </w:pPr>
      <w:r w:rsidRPr="00881D73">
        <w:t>考虑一个</w:t>
      </w:r>
      <w:r w:rsidRPr="00881D73">
        <w:t>Wal</w:t>
      </w:r>
      <w:r w:rsidRPr="00881D73">
        <w:rPr>
          <w:rFonts w:hint="eastAsia"/>
        </w:rPr>
        <w:t>ke</w:t>
      </w:r>
      <w:r w:rsidRPr="00881D73">
        <w:t>r-Delta</w:t>
      </w:r>
      <w:r w:rsidRPr="00881D73">
        <w:t>星座</w:t>
      </w:r>
      <w:r w:rsidRPr="00881D73">
        <w:rPr>
          <w:rFonts w:hint="eastAsia"/>
        </w:rPr>
        <w:t>构型，</w:t>
      </w:r>
      <w:r w:rsidRPr="00881D73">
        <w:t>包含</w:t>
      </w:r>
      <w:r w:rsidRPr="00881D73">
        <w:rPr>
          <w:rFonts w:hint="eastAsia"/>
        </w:rPr>
        <w:t>遥感卫星（</w:t>
      </w:r>
      <w:r w:rsidRPr="00881D73">
        <w:t>Remote Sensing Satellite, RS</w:t>
      </w:r>
      <w:r w:rsidRPr="00881D73">
        <w:rPr>
          <w:rFonts w:hint="eastAsia"/>
        </w:rPr>
        <w:t>）和</w:t>
      </w:r>
      <w:r w:rsidRPr="00881D73">
        <w:t>具备星上计算能力的</w:t>
      </w:r>
      <w:r w:rsidRPr="00881D73">
        <w:rPr>
          <w:rFonts w:hint="eastAsia"/>
        </w:rPr>
        <w:t>低轨（</w:t>
      </w:r>
      <w:r w:rsidRPr="00881D73">
        <w:t>Low Earth Orbit, LEO</w:t>
      </w:r>
      <w:r w:rsidRPr="00881D73">
        <w:rPr>
          <w:rFonts w:hint="eastAsia"/>
        </w:rPr>
        <w:t>）</w:t>
      </w:r>
      <w:r w:rsidRPr="00881D73">
        <w:t>卫星</w:t>
      </w:r>
      <w:r w:rsidRPr="00881D73">
        <w:rPr>
          <w:rFonts w:hint="eastAsia"/>
        </w:rPr>
        <w:t>。其中</w:t>
      </w:r>
      <w:r w:rsidRPr="00881D73">
        <w:rPr>
          <w:rFonts w:hint="eastAsia"/>
        </w:rPr>
        <w:t>LEO</w:t>
      </w:r>
      <w:r w:rsidRPr="00881D73">
        <w:t>卫星</w:t>
      </w:r>
      <w:r w:rsidRPr="00881D73">
        <w:rPr>
          <w:rFonts w:hint="eastAsia"/>
        </w:rPr>
        <w:t>均匀分布在多个高度为</w:t>
      </w:r>
      <w:r w:rsidRPr="00881D73">
        <w:rPr>
          <w:position w:val="-12"/>
        </w:rPr>
        <w:object w:dxaOrig="377" w:dyaOrig="358" w14:anchorId="12BCC8EC">
          <v:shape id="_x0000_i1041" type="#_x0000_t75" style="width:17pt;height:18pt" o:ole="">
            <v:imagedata r:id="rId27" o:title=""/>
          </v:shape>
          <o:OLEObject Type="Embed" ProgID="Equation.AxMath" ShapeID="_x0000_i1041" DrawAspect="Content" ObjectID="_1838353450" r:id="rId28"/>
        </w:object>
      </w:r>
      <w:r w:rsidRPr="00881D73">
        <w:rPr>
          <w:rFonts w:hint="eastAsia"/>
        </w:rPr>
        <w:t>的近地</w:t>
      </w:r>
      <w:r w:rsidRPr="00881D73">
        <w:t>轨道平面上，轨道周期为</w:t>
      </w:r>
      <w:r w:rsidRPr="00881D73">
        <w:rPr>
          <w:position w:val="-12"/>
        </w:rPr>
        <w:object w:dxaOrig="389" w:dyaOrig="358" w14:anchorId="6F74C8DE">
          <v:shape id="_x0000_i1042" type="#_x0000_t75" style="width:19pt;height:18pt" o:ole="">
            <v:imagedata r:id="rId29" o:title=""/>
          </v:shape>
          <o:OLEObject Type="Embed" ProgID="Equation.AxMath" ShapeID="_x0000_i1042" DrawAspect="Content" ObjectID="_1838353451" r:id="rId30"/>
        </w:object>
      </w:r>
      <w:r w:rsidRPr="00881D73">
        <w:t>。</w:t>
      </w:r>
      <w:r w:rsidRPr="00881D73">
        <w:rPr>
          <w:rFonts w:hint="eastAsia"/>
        </w:rPr>
        <w:t>如</w:t>
      </w:r>
      <w:r w:rsidRPr="00881D73">
        <w:fldChar w:fldCharType="begin"/>
      </w:r>
      <w:r w:rsidRPr="00881D73">
        <w:instrText xml:space="preserve"> </w:instrText>
      </w:r>
      <w:r w:rsidRPr="00881D73">
        <w:rPr>
          <w:rFonts w:hint="eastAsia"/>
        </w:rPr>
        <w:instrText>REF _Ref226748073 \r \h</w:instrText>
      </w:r>
      <w:r w:rsidRPr="00881D73">
        <w:instrText xml:space="preserve">  \* MERGEFORMAT </w:instrText>
      </w:r>
      <w:r w:rsidRPr="00881D73">
        <w:fldChar w:fldCharType="separate"/>
      </w:r>
      <w:r>
        <w:rPr>
          <w:rFonts w:hint="eastAsia"/>
        </w:rPr>
        <w:t>图</w:t>
      </w:r>
      <w:r>
        <w:rPr>
          <w:rFonts w:hint="eastAsia"/>
        </w:rPr>
        <w:t>1-1</w:t>
      </w:r>
      <w:r w:rsidRPr="00881D73">
        <w:fldChar w:fldCharType="end"/>
      </w:r>
      <w:r w:rsidRPr="00881D73">
        <w:rPr>
          <w:rFonts w:hint="eastAsia"/>
        </w:rPr>
        <w:t>所示，星间链路</w:t>
      </w:r>
      <w:r w:rsidRPr="00881D73">
        <w:t>（</w:t>
      </w:r>
      <w:r w:rsidRPr="00881D73">
        <w:t>Inter-Satellite Link, ISL</w:t>
      </w:r>
      <w:r w:rsidRPr="00881D73">
        <w:t>）</w:t>
      </w:r>
      <w:r w:rsidRPr="00881D73">
        <w:rPr>
          <w:rFonts w:hint="eastAsia"/>
        </w:rPr>
        <w:t>的连接策略采用基于网格的</w:t>
      </w:r>
      <w:r w:rsidRPr="00881D73">
        <w:rPr>
          <w:rFonts w:hint="eastAsia"/>
        </w:rPr>
        <w:t>Grid</w:t>
      </w:r>
      <w:r w:rsidRPr="00881D73">
        <w:rPr>
          <w:rFonts w:hint="eastAsia"/>
        </w:rPr>
        <w:t>型连接：每个卫星有</w:t>
      </w:r>
      <w:r w:rsidRPr="00881D73">
        <w:rPr>
          <w:rFonts w:hint="eastAsia"/>
        </w:rPr>
        <w:t>4</w:t>
      </w:r>
      <w:r w:rsidRPr="00881D73">
        <w:rPr>
          <w:rFonts w:hint="eastAsia"/>
        </w:rPr>
        <w:t>条双向</w:t>
      </w:r>
      <w:r w:rsidRPr="00881D73">
        <w:rPr>
          <w:rFonts w:hint="eastAsia"/>
        </w:rPr>
        <w:t>ISL</w:t>
      </w:r>
      <w:r w:rsidRPr="00881D73">
        <w:rPr>
          <w:rFonts w:hint="eastAsia"/>
        </w:rPr>
        <w:t>，其中</w:t>
      </w:r>
      <w:r w:rsidRPr="00881D73">
        <w:rPr>
          <w:rFonts w:hint="eastAsia"/>
        </w:rPr>
        <w:t>2</w:t>
      </w:r>
      <w:r w:rsidRPr="00881D73">
        <w:rPr>
          <w:rFonts w:hint="eastAsia"/>
        </w:rPr>
        <w:t>条与同轨道的相邻卫星相连，另外</w:t>
      </w:r>
      <w:r w:rsidRPr="00881D73">
        <w:rPr>
          <w:rFonts w:hint="eastAsia"/>
        </w:rPr>
        <w:t>2</w:t>
      </w:r>
      <w:r w:rsidRPr="00881D73">
        <w:rPr>
          <w:rFonts w:hint="eastAsia"/>
        </w:rPr>
        <w:t>条与相邻</w:t>
      </w:r>
      <w:r w:rsidRPr="00881D73">
        <w:rPr>
          <w:rFonts w:hint="eastAsia"/>
        </w:rPr>
        <w:t>2</w:t>
      </w:r>
      <w:r w:rsidRPr="00881D73">
        <w:rPr>
          <w:rFonts w:hint="eastAsia"/>
        </w:rPr>
        <w:t>个轨道的相邻卫星相连。由于相邻轨道的相对速度较低，可保持较长的连接时间</w:t>
      </w:r>
      <w:r w:rsidRPr="00881D73">
        <w:rPr>
          <w:vertAlign w:val="superscript"/>
        </w:rPr>
        <w:fldChar w:fldCharType="begin"/>
      </w:r>
      <w:r w:rsidRPr="00881D73">
        <w:rPr>
          <w:vertAlign w:val="superscript"/>
        </w:rPr>
        <w:instrText xml:space="preserve"> </w:instrText>
      </w:r>
      <w:r w:rsidRPr="00881D73">
        <w:rPr>
          <w:rFonts w:hint="eastAsia"/>
          <w:vertAlign w:val="superscript"/>
        </w:rPr>
        <w:instrText>REF _Ref226742253 \r \h</w:instrText>
      </w:r>
      <w:r w:rsidRPr="00881D73">
        <w:rPr>
          <w:vertAlign w:val="superscript"/>
        </w:rPr>
        <w:instrText xml:space="preserve">  \* MERGEFORMAT </w:instrText>
      </w:r>
      <w:r w:rsidRPr="00881D73">
        <w:rPr>
          <w:vertAlign w:val="superscript"/>
        </w:rPr>
      </w:r>
      <w:r w:rsidRPr="00881D73">
        <w:rPr>
          <w:vertAlign w:val="superscript"/>
        </w:rPr>
        <w:fldChar w:fldCharType="separate"/>
      </w:r>
      <w:r>
        <w:rPr>
          <w:vertAlign w:val="superscript"/>
        </w:rPr>
        <w:t>[32]</w:t>
      </w:r>
      <w:r w:rsidRPr="00881D73">
        <w:rPr>
          <w:vertAlign w:val="superscript"/>
        </w:rPr>
        <w:fldChar w:fldCharType="end"/>
      </w:r>
      <w:r w:rsidRPr="00881D73">
        <w:rPr>
          <w:rFonts w:hint="eastAsia"/>
        </w:rPr>
        <w:t>，将</w:t>
      </w:r>
      <w:r w:rsidRPr="00881D73">
        <w:rPr>
          <w:rFonts w:hint="eastAsia"/>
        </w:rPr>
        <w:t>LEO</w:t>
      </w:r>
      <w:r w:rsidRPr="00881D73">
        <w:rPr>
          <w:rFonts w:hint="eastAsia"/>
        </w:rPr>
        <w:t>层内的网络拓扑视为准静态。而遥感卫星</w:t>
      </w:r>
      <w:r w:rsidRPr="00881D73">
        <w:rPr>
          <w:rFonts w:hint="eastAsia"/>
        </w:rPr>
        <w:t>RS</w:t>
      </w:r>
      <w:r w:rsidRPr="00881D73">
        <w:rPr>
          <w:rFonts w:hint="eastAsia"/>
        </w:rPr>
        <w:t>分布在太阳同步轨道（</w:t>
      </w:r>
      <w:r w:rsidRPr="00881D73">
        <w:t>Sun-Synchronous Orbit, </w:t>
      </w:r>
      <w:r w:rsidRPr="00881D73">
        <w:rPr>
          <w:rFonts w:hint="eastAsia"/>
        </w:rPr>
        <w:t>SSO</w:t>
      </w:r>
      <w:r w:rsidRPr="00881D73">
        <w:rPr>
          <w:rFonts w:hint="eastAsia"/>
        </w:rPr>
        <w:t>），其轨道高度、倾角和运动方向与</w:t>
      </w:r>
      <w:r w:rsidRPr="00881D73">
        <w:rPr>
          <w:rFonts w:hint="eastAsia"/>
        </w:rPr>
        <w:t>LEO</w:t>
      </w:r>
      <w:r w:rsidRPr="00881D73">
        <w:rPr>
          <w:rFonts w:hint="eastAsia"/>
        </w:rPr>
        <w:t>轨道不同，导致</w:t>
      </w:r>
      <w:r w:rsidRPr="00881D73">
        <w:rPr>
          <w:rFonts w:hint="eastAsia"/>
        </w:rPr>
        <w:t>RS</w:t>
      </w:r>
      <w:r w:rsidRPr="00881D73">
        <w:rPr>
          <w:rFonts w:hint="eastAsia"/>
        </w:rPr>
        <w:t>与</w:t>
      </w:r>
      <w:r w:rsidRPr="00881D73">
        <w:rPr>
          <w:rFonts w:hint="eastAsia"/>
        </w:rPr>
        <w:t>LEO</w:t>
      </w:r>
      <w:r w:rsidRPr="00881D73">
        <w:rPr>
          <w:rFonts w:hint="eastAsia"/>
        </w:rPr>
        <w:t>卫星之间存在高速相对运动，跨层链路（</w:t>
      </w:r>
      <w:r w:rsidRPr="00881D73">
        <w:rPr>
          <w:rFonts w:hint="eastAsia"/>
        </w:rPr>
        <w:t>RS-LEO</w:t>
      </w:r>
      <w:r w:rsidRPr="00881D73">
        <w:rPr>
          <w:rFonts w:hint="eastAsia"/>
        </w:rPr>
        <w:t>）连接窗口较短，</w:t>
      </w:r>
      <w:r w:rsidRPr="00881D73">
        <w:t>视为动态链路。</w:t>
      </w:r>
      <w:r w:rsidRPr="00881D73">
        <w:rPr>
          <w:rFonts w:hint="eastAsia"/>
        </w:rPr>
        <w:t>同理</w:t>
      </w:r>
      <w:r w:rsidRPr="00881D73">
        <w:t xml:space="preserve">LEO </w:t>
      </w:r>
      <w:r w:rsidRPr="00881D73">
        <w:t>卫星相对于地面站</w:t>
      </w:r>
      <w:r w:rsidRPr="00881D73">
        <w:t xml:space="preserve"> GS </w:t>
      </w:r>
      <w:r w:rsidRPr="00881D73">
        <w:t>的过境时间短暂，星地链路（</w:t>
      </w:r>
      <w:r w:rsidRPr="00881D73">
        <w:t>Ground-to-Satellite Link</w:t>
      </w:r>
      <w:r w:rsidRPr="00881D73">
        <w:rPr>
          <w:rFonts w:hint="eastAsia"/>
        </w:rPr>
        <w:t xml:space="preserve">, </w:t>
      </w:r>
      <w:r w:rsidRPr="00881D73">
        <w:t>GSL</w:t>
      </w:r>
      <w:r w:rsidRPr="00881D73">
        <w:t>）</w:t>
      </w:r>
      <w:r w:rsidRPr="00881D73">
        <w:rPr>
          <w:rFonts w:hint="eastAsia"/>
        </w:rPr>
        <w:t>也</w:t>
      </w:r>
      <w:r w:rsidRPr="00881D73">
        <w:t>视为动态链路。</w:t>
      </w:r>
    </w:p>
    <w:p w14:paraId="7392F535" w14:textId="77777777" w:rsidR="009C4F21" w:rsidRPr="00881D73" w:rsidRDefault="009C4F21" w:rsidP="009C4F21">
      <w:pPr>
        <w:pStyle w:val="-"/>
        <w:ind w:firstLine="503"/>
      </w:pPr>
      <w:r w:rsidRPr="00881D73">
        <w:rPr>
          <w:rFonts w:hint="eastAsia"/>
        </w:rPr>
        <w:t>设</w:t>
      </w:r>
      <w:r w:rsidRPr="00881D73">
        <w:t>网络中的节点为集合</w:t>
      </w:r>
      <w:r w:rsidRPr="00881D73">
        <w:rPr>
          <w:rFonts w:hint="eastAsia"/>
          <w:position w:val="-13"/>
        </w:rPr>
        <w:object w:dxaOrig="3529" w:dyaOrig="389" w14:anchorId="6E4AE342">
          <v:shape id="_x0000_i1043" type="#_x0000_t75" style="width:173.5pt;height:19.5pt" o:ole="">
            <v:imagedata r:id="rId31" o:title=""/>
          </v:shape>
          <o:OLEObject Type="Embed" ProgID="Equation.AxMath" ShapeID="_x0000_i1043" DrawAspect="Content" ObjectID="_1838353452" r:id="rId32"/>
        </w:object>
      </w:r>
      <w:r w:rsidRPr="00881D73">
        <w:rPr>
          <w:rFonts w:hint="eastAsia"/>
        </w:rPr>
        <w:t>，其中</w:t>
      </w:r>
      <w:r w:rsidRPr="00881D73">
        <w:rPr>
          <w:position w:val="-12"/>
        </w:rPr>
        <w:object w:dxaOrig="750" w:dyaOrig="374" w14:anchorId="49FD497F">
          <v:shape id="_x0000_i1044" type="#_x0000_t75" style="width:37pt;height:18.5pt" o:ole="">
            <v:imagedata r:id="rId33" o:title=""/>
          </v:shape>
          <o:OLEObject Type="Embed" ProgID="Equation.AxMath" ShapeID="_x0000_i1044" DrawAspect="Content" ObjectID="_1838353453" r:id="rId34"/>
        </w:object>
      </w:r>
      <w:r w:rsidRPr="00881D73">
        <w:rPr>
          <w:rFonts w:hint="eastAsia"/>
        </w:rPr>
        <w:t>为</w:t>
      </w:r>
      <w:r w:rsidRPr="00881D73">
        <w:t>遥感卫星</w:t>
      </w:r>
      <w:r w:rsidRPr="00881D73">
        <w:t>RS</w:t>
      </w:r>
      <w:r w:rsidRPr="00881D73">
        <w:t>，配备高分辨率成像设备，负责采集遥感数据；</w:t>
      </w:r>
      <w:r w:rsidRPr="00881D73">
        <w:rPr>
          <w:position w:val="-12"/>
        </w:rPr>
        <w:object w:dxaOrig="896" w:dyaOrig="358" w14:anchorId="14F963FB">
          <v:shape id="_x0000_i1045" type="#_x0000_t75" style="width:46pt;height:18pt" o:ole="">
            <v:imagedata r:id="rId35" o:title=""/>
          </v:shape>
          <o:OLEObject Type="Embed" ProgID="Equation.AxMath" ShapeID="_x0000_i1045" DrawAspect="Content" ObjectID="_1838353454" r:id="rId36"/>
        </w:object>
      </w:r>
      <w:r w:rsidRPr="00881D73">
        <w:rPr>
          <w:rFonts w:hint="eastAsia"/>
        </w:rPr>
        <w:t>为</w:t>
      </w:r>
      <w:r w:rsidRPr="00141988">
        <w:rPr>
          <w:position w:val="-7"/>
        </w:rPr>
        <w:object w:dxaOrig="269" w:dyaOrig="271" w14:anchorId="3E7D5BAA">
          <v:shape id="_x0000_i1046" type="#_x0000_t75" style="width:13pt;height:13.5pt" o:ole="">
            <v:imagedata r:id="rId37" o:title=""/>
          </v:shape>
          <o:OLEObject Type="Embed" ProgID="Equation.AxMath" ShapeID="_x0000_i1046" DrawAspect="Content" ObjectID="_1838353455" r:id="rId38"/>
        </w:object>
      </w:r>
      <w:r w:rsidRPr="00881D73">
        <w:rPr>
          <w:rFonts w:hint="eastAsia"/>
        </w:rPr>
        <w:t>颗</w:t>
      </w:r>
      <w:r w:rsidRPr="00881D73">
        <w:rPr>
          <w:rFonts w:hint="eastAsia"/>
        </w:rPr>
        <w:t>LEO</w:t>
      </w:r>
      <w:r w:rsidRPr="00881D73">
        <w:rPr>
          <w:rFonts w:hint="eastAsia"/>
        </w:rPr>
        <w:t>计算卫星</w:t>
      </w:r>
      <w:r w:rsidRPr="00881D73">
        <w:t>，搭载移动边缘计算（</w:t>
      </w:r>
      <w:r w:rsidRPr="00881D73">
        <w:t>MEC</w:t>
      </w:r>
      <w:r w:rsidRPr="00881D73">
        <w:t>）</w:t>
      </w:r>
      <w:r w:rsidRPr="00881D73">
        <w:rPr>
          <w:rFonts w:hint="eastAsia"/>
        </w:rPr>
        <w:t>载荷</w:t>
      </w:r>
      <w:r w:rsidRPr="00881D73">
        <w:t>，具备深度学习推理能力，</w:t>
      </w:r>
      <w:r w:rsidRPr="00881D73">
        <w:rPr>
          <w:rFonts w:hint="eastAsia"/>
        </w:rPr>
        <w:t>由于</w:t>
      </w:r>
      <w:r w:rsidRPr="00881D73">
        <w:t>搭载处理器的</w:t>
      </w:r>
      <w:r w:rsidRPr="00881D73">
        <w:rPr>
          <w:rFonts w:hint="eastAsia"/>
        </w:rPr>
        <w:t>性能</w:t>
      </w:r>
      <w:r w:rsidRPr="00881D73">
        <w:t>不同，</w:t>
      </w:r>
      <w:r w:rsidRPr="00881D73">
        <w:rPr>
          <w:rFonts w:hint="eastAsia"/>
        </w:rPr>
        <w:t>各节点</w:t>
      </w:r>
      <w:r w:rsidRPr="00881D73">
        <w:rPr>
          <w:position w:val="-12"/>
        </w:rPr>
        <w:object w:dxaOrig="202" w:dyaOrig="358" w14:anchorId="6A326D89">
          <v:shape id="_x0000_i1047" type="#_x0000_t75" style="width:10.5pt;height:18pt" o:ole="">
            <v:imagedata r:id="rId39" o:title=""/>
          </v:shape>
          <o:OLEObject Type="Embed" ProgID="Equation.AxMath" ShapeID="_x0000_i1047" DrawAspect="Content" ObjectID="_1838353456" r:id="rId40"/>
        </w:object>
      </w:r>
      <w:r w:rsidRPr="00881D73">
        <w:rPr>
          <w:rFonts w:hint="eastAsia"/>
        </w:rPr>
        <w:t>的</w:t>
      </w:r>
      <w:r w:rsidRPr="00881D73">
        <w:t>算力</w:t>
      </w:r>
      <w:r w:rsidRPr="00881D73">
        <w:rPr>
          <w:position w:val="-12"/>
        </w:rPr>
        <w:object w:dxaOrig="256" w:dyaOrig="359" w14:anchorId="2BA10660">
          <v:shape id="_x0000_i1048" type="#_x0000_t75" style="width:12.5pt;height:18pt" o:ole="">
            <v:imagedata r:id="rId41" o:title=""/>
          </v:shape>
          <o:OLEObject Type="Embed" ProgID="Equation.AxMath" ShapeID="_x0000_i1048" DrawAspect="Content" ObjectID="_1838353457" r:id="rId42"/>
        </w:object>
      </w:r>
      <w:r w:rsidRPr="00881D73">
        <w:rPr>
          <w:rFonts w:hint="eastAsia"/>
        </w:rPr>
        <w:t>和内存</w:t>
      </w:r>
      <w:r w:rsidRPr="00881D73">
        <w:rPr>
          <w:position w:val="-12"/>
        </w:rPr>
        <w:object w:dxaOrig="688" w:dyaOrig="359" w14:anchorId="5B7E500A">
          <v:shape id="_x0000_i1049" type="#_x0000_t75" style="width:34.5pt;height:18pt" o:ole="">
            <v:imagedata r:id="rId43" o:title=""/>
          </v:shape>
          <o:OLEObject Type="Embed" ProgID="Equation.AxMath" ShapeID="_x0000_i1049" DrawAspect="Content" ObjectID="_1838353458" r:id="rId44"/>
        </w:object>
      </w:r>
      <w:r w:rsidRPr="00881D73">
        <w:t>呈异构分布</w:t>
      </w:r>
      <w:r w:rsidRPr="00881D73">
        <w:rPr>
          <w:rFonts w:hint="eastAsia"/>
        </w:rPr>
        <w:t>；</w:t>
      </w:r>
      <w:r w:rsidRPr="00881D73">
        <w:rPr>
          <w:position w:val="-12"/>
        </w:rPr>
        <w:object w:dxaOrig="1022" w:dyaOrig="374" w14:anchorId="17D16E32">
          <v:shape id="_x0000_i1050" type="#_x0000_t75" style="width:50.5pt;height:18.5pt" o:ole="">
            <v:imagedata r:id="rId45" o:title=""/>
          </v:shape>
          <o:OLEObject Type="Embed" ProgID="Equation.AxMath" ShapeID="_x0000_i1050" DrawAspect="Content" ObjectID="_1838353459" r:id="rId46"/>
        </w:object>
      </w:r>
      <w:r w:rsidRPr="00881D73">
        <w:rPr>
          <w:rFonts w:hint="eastAsia"/>
        </w:rPr>
        <w:t>为</w:t>
      </w:r>
      <w:r w:rsidRPr="00881D73">
        <w:t>地面站</w:t>
      </w:r>
      <w:r w:rsidRPr="00881D73">
        <w:rPr>
          <w:rFonts w:hint="eastAsia"/>
        </w:rPr>
        <w:t>GS</w:t>
      </w:r>
      <w:r w:rsidRPr="00881D73">
        <w:rPr>
          <w:rFonts w:hint="eastAsia"/>
        </w:rPr>
        <w:t>，</w:t>
      </w:r>
      <w:r w:rsidRPr="00881D73">
        <w:t>负责接收卫星传回</w:t>
      </w:r>
      <w:r w:rsidRPr="00881D73">
        <w:rPr>
          <w:rFonts w:hint="eastAsia"/>
        </w:rPr>
        <w:t>的推理</w:t>
      </w:r>
      <w:r w:rsidRPr="00881D73">
        <w:t>结果</w:t>
      </w:r>
      <w:r w:rsidRPr="00881D73">
        <w:rPr>
          <w:rFonts w:hint="eastAsia"/>
        </w:rPr>
        <w:t>或中间特征，</w:t>
      </w:r>
      <w:r w:rsidRPr="00881D73">
        <w:t>并完成最终计算。</w:t>
      </w:r>
    </w:p>
    <w:p w14:paraId="67D5DDD9" w14:textId="77777777" w:rsidR="009C4F21" w:rsidRPr="00881D73" w:rsidRDefault="009C4F21" w:rsidP="009C4F21">
      <w:pPr>
        <w:pStyle w:val="-"/>
        <w:ind w:firstLine="503"/>
      </w:pPr>
      <w:r w:rsidRPr="00881D73">
        <w:rPr>
          <w:noProof/>
        </w:rPr>
        <w:lastRenderedPageBreak/>
        <w:drawing>
          <wp:inline distT="0" distB="0" distL="0" distR="0" wp14:anchorId="0266CBF8" wp14:editId="3CABA1F7">
            <wp:extent cx="5274310" cy="2966720"/>
            <wp:effectExtent l="0" t="0" r="0" b="0"/>
            <wp:docPr id="1674368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68869" name=""/>
                    <pic:cNvPicPr/>
                  </pic:nvPicPr>
                  <pic:blipFill>
                    <a:blip r:embed="rId47"/>
                    <a:stretch>
                      <a:fillRect/>
                    </a:stretch>
                  </pic:blipFill>
                  <pic:spPr>
                    <a:xfrm>
                      <a:off x="0" y="0"/>
                      <a:ext cx="5274310" cy="2966720"/>
                    </a:xfrm>
                    <a:prstGeom prst="rect">
                      <a:avLst/>
                    </a:prstGeom>
                  </pic:spPr>
                </pic:pic>
              </a:graphicData>
            </a:graphic>
          </wp:inline>
        </w:drawing>
      </w:r>
    </w:p>
    <w:p w14:paraId="12ACC7BE" w14:textId="77777777" w:rsidR="009C4F21" w:rsidRPr="00881D73" w:rsidRDefault="009C4F21" w:rsidP="009C4F21">
      <w:pPr>
        <w:pStyle w:val="a0"/>
        <w:numPr>
          <w:ilvl w:val="3"/>
          <w:numId w:val="1"/>
        </w:numPr>
        <w:spacing w:after="206"/>
      </w:pPr>
      <w:r w:rsidRPr="00881D73">
        <w:t>基于</w:t>
      </w:r>
      <w:r w:rsidRPr="00881D73">
        <w:t xml:space="preserve">Walter-Delta </w:t>
      </w:r>
      <w:r w:rsidRPr="00881D73">
        <w:t>星座的协同计算卫星网络架构</w:t>
      </w:r>
    </w:p>
    <w:p w14:paraId="09778BCF" w14:textId="77777777" w:rsidR="009C4F21" w:rsidRPr="00881D73" w:rsidRDefault="009C4F21" w:rsidP="009C4F21">
      <w:pPr>
        <w:pStyle w:val="231"/>
        <w:spacing w:before="206" w:after="206"/>
      </w:pPr>
      <w:bookmarkStart w:id="105" w:name="_Toc227680632"/>
      <w:r w:rsidRPr="00881D73">
        <w:t>任务</w:t>
      </w:r>
      <w:r>
        <w:rPr>
          <w:rFonts w:hint="eastAsia"/>
        </w:rPr>
        <w:t>模型</w:t>
      </w:r>
      <w:bookmarkEnd w:id="105"/>
    </w:p>
    <w:p w14:paraId="4A3B3820" w14:textId="77777777" w:rsidR="009C4F21" w:rsidRPr="00881D73" w:rsidRDefault="009C4F21" w:rsidP="009C4F21">
      <w:pPr>
        <w:pStyle w:val="-"/>
        <w:ind w:firstLine="503"/>
      </w:pPr>
      <w:r w:rsidRPr="00881D73">
        <w:t>考虑遥感图像智能处理任务。当</w:t>
      </w:r>
      <w:r w:rsidRPr="00881D73">
        <w:rPr>
          <w:rFonts w:hint="eastAsia"/>
        </w:rPr>
        <w:t>遥感卫星</w:t>
      </w:r>
      <w:r w:rsidRPr="00881D73">
        <w:t>RS</w:t>
      </w:r>
      <w:r w:rsidRPr="00881D73">
        <w:t>接收到地面用户或自动触发的推理任务请求</w:t>
      </w:r>
      <w:r w:rsidRPr="00881D73">
        <w:rPr>
          <w:position w:val="-13"/>
        </w:rPr>
        <w:object w:dxaOrig="1423" w:dyaOrig="376" w14:anchorId="587D307B">
          <v:shape id="_x0000_i1051" type="#_x0000_t75" style="width:71.5pt;height:18.5pt" o:ole="">
            <v:imagedata r:id="rId48" o:title=""/>
          </v:shape>
          <o:OLEObject Type="Embed" ProgID="Equation.AxMath" ShapeID="_x0000_i1051" DrawAspect="Content" ObjectID="_1838353460" r:id="rId49"/>
        </w:object>
      </w:r>
      <w:r w:rsidRPr="00881D73">
        <w:t>时，其工作流程如下：</w:t>
      </w:r>
    </w:p>
    <w:p w14:paraId="5CE4F8BE" w14:textId="77777777" w:rsidR="009C4F21" w:rsidRPr="00881D73" w:rsidRDefault="009C4F21" w:rsidP="009C4F21">
      <w:pPr>
        <w:pStyle w:val="-"/>
        <w:ind w:firstLine="505"/>
      </w:pPr>
      <w:r w:rsidRPr="00881D73">
        <w:rPr>
          <w:rFonts w:hint="eastAsia"/>
          <w:b/>
          <w:bCs/>
        </w:rPr>
        <w:t>（</w:t>
      </w:r>
      <w:r w:rsidRPr="00881D73">
        <w:rPr>
          <w:rFonts w:hint="eastAsia"/>
          <w:b/>
          <w:bCs/>
        </w:rPr>
        <w:t>1</w:t>
      </w:r>
      <w:r w:rsidRPr="00881D73">
        <w:rPr>
          <w:rFonts w:hint="eastAsia"/>
          <w:b/>
          <w:bCs/>
        </w:rPr>
        <w:t>）</w:t>
      </w:r>
      <w:r w:rsidRPr="00881D73">
        <w:rPr>
          <w:b/>
          <w:bCs/>
        </w:rPr>
        <w:t>任务生成：</w:t>
      </w:r>
      <w:r w:rsidRPr="00881D73">
        <w:t>RS</w:t>
      </w:r>
      <w:r w:rsidRPr="00881D73">
        <w:t>将采集的遥感图像数据与指定的深度学习模型封装为推理任务请求，记为</w:t>
      </w:r>
      <w:r w:rsidRPr="00881D73">
        <w:t> </w:t>
      </w:r>
      <w:r w:rsidRPr="00881D73">
        <w:rPr>
          <w:position w:val="-13"/>
        </w:rPr>
        <w:object w:dxaOrig="1423" w:dyaOrig="376" w14:anchorId="55B9C0FD">
          <v:shape id="_x0000_i1052" type="#_x0000_t75" style="width:71.5pt;height:18.5pt" o:ole="">
            <v:imagedata r:id="rId48" o:title=""/>
          </v:shape>
          <o:OLEObject Type="Embed" ProgID="Equation.AxMath" ShapeID="_x0000_i1052" DrawAspect="Content" ObjectID="_1838353461" r:id="rId50"/>
        </w:object>
      </w:r>
      <w:r w:rsidRPr="00881D73">
        <w:t>。其中</w:t>
      </w:r>
      <w:r w:rsidRPr="00881D73">
        <w:rPr>
          <w:rFonts w:hint="eastAsia"/>
        </w:rPr>
        <w:t>，</w:t>
      </w:r>
      <w:r w:rsidRPr="00881D73">
        <w:rPr>
          <w:position w:val="-12"/>
        </w:rPr>
        <w:object w:dxaOrig="1196" w:dyaOrig="369" w14:anchorId="522D8FBD">
          <v:shape id="_x0000_i1053" type="#_x0000_t75" style="width:59.5pt;height:19pt" o:ole="">
            <v:imagedata r:id="rId51" o:title=""/>
          </v:shape>
          <o:OLEObject Type="Embed" ProgID="Equation.AxMath" ShapeID="_x0000_i1053" DrawAspect="Content" ObjectID="_1838353462" r:id="rId52"/>
        </w:object>
      </w:r>
      <w:r w:rsidRPr="00881D73">
        <w:t> </w:t>
      </w:r>
      <w:r w:rsidRPr="00881D73">
        <w:t>表示任务所依赖的</w:t>
      </w:r>
      <w:r w:rsidRPr="00881D73">
        <w:t>DNN</w:t>
      </w:r>
      <w:r w:rsidRPr="00881D73">
        <w:t>模型，由</w:t>
      </w:r>
      <w:r w:rsidRPr="00881D73">
        <w:rPr>
          <w:position w:val="-11"/>
        </w:rPr>
        <w:object w:dxaOrig="210" w:dyaOrig="354" w14:anchorId="38F019BB">
          <v:shape id="_x0000_i1054" type="#_x0000_t75" style="width:10.5pt;height:18pt" o:ole="">
            <v:imagedata r:id="rId53" o:title=""/>
          </v:shape>
          <o:OLEObject Type="Embed" ProgID="Equation.AxMath" ShapeID="_x0000_i1054" DrawAspect="Content" ObjectID="_1838353463" r:id="rId54"/>
        </w:object>
      </w:r>
      <w:r w:rsidRPr="00881D73">
        <w:t> </w:t>
      </w:r>
      <w:r w:rsidRPr="00881D73">
        <w:t>层组成，层索引为</w:t>
      </w:r>
      <w:r w:rsidRPr="00881D73">
        <w:rPr>
          <w:position w:val="-11"/>
        </w:rPr>
        <w:object w:dxaOrig="1098" w:dyaOrig="354" w14:anchorId="6E17ED21">
          <v:shape id="_x0000_i1055" type="#_x0000_t75" style="width:55pt;height:18pt" o:ole="">
            <v:imagedata r:id="rId55" o:title=""/>
          </v:shape>
          <o:OLEObject Type="Embed" ProgID="Equation.AxMath" ShapeID="_x0000_i1055" DrawAspect="Content" ObjectID="_1838353464" r:id="rId56"/>
        </w:object>
      </w:r>
      <w:r w:rsidRPr="00881D73">
        <w:rPr>
          <w:rFonts w:hint="eastAsia"/>
        </w:rPr>
        <w:t>，层</w:t>
      </w:r>
      <w:r w:rsidRPr="00881D73">
        <w:rPr>
          <w:position w:val="-11"/>
        </w:rPr>
        <w:object w:dxaOrig="133" w:dyaOrig="354" w14:anchorId="26F0EECB">
          <v:shape id="_x0000_i1056" type="#_x0000_t75" style="width:7pt;height:18pt" o:ole="">
            <v:imagedata r:id="rId57" o:title=""/>
          </v:shape>
          <o:OLEObject Type="Embed" ProgID="Equation.AxMath" ShapeID="_x0000_i1056" DrawAspect="Content" ObjectID="_1838353465" r:id="rId58"/>
        </w:object>
      </w:r>
      <w:r w:rsidRPr="00881D73">
        <w:rPr>
          <w:rFonts w:hint="eastAsia"/>
        </w:rPr>
        <w:t>输出数据量为</w:t>
      </w:r>
      <w:r w:rsidRPr="00881D73">
        <w:rPr>
          <w:position w:val="-12"/>
        </w:rPr>
        <w:object w:dxaOrig="215" w:dyaOrig="358" w14:anchorId="0405B97E">
          <v:shape id="_x0000_i1057" type="#_x0000_t75" style="width:10.5pt;height:18pt" o:ole="">
            <v:imagedata r:id="rId59" o:title=""/>
          </v:shape>
          <o:OLEObject Type="Embed" ProgID="Equation.AxMath" ShapeID="_x0000_i1057" DrawAspect="Content" ObjectID="_1838353466" r:id="rId60"/>
        </w:object>
      </w:r>
      <w:r w:rsidRPr="00881D73">
        <w:rPr>
          <w:rFonts w:hint="eastAsia"/>
        </w:rPr>
        <w:t>，计算量为</w:t>
      </w:r>
      <w:r w:rsidRPr="00881D73">
        <w:rPr>
          <w:position w:val="-12"/>
        </w:rPr>
        <w:object w:dxaOrig="206" w:dyaOrig="358" w14:anchorId="6AA9BEC8">
          <v:shape id="_x0000_i1058" type="#_x0000_t75" style="width:10pt;height:18pt" o:ole="">
            <v:imagedata r:id="rId61" o:title=""/>
          </v:shape>
          <o:OLEObject Type="Embed" ProgID="Equation.AxMath" ShapeID="_x0000_i1058" DrawAspect="Content" ObjectID="_1838353467" r:id="rId62"/>
        </w:object>
      </w:r>
      <w:r w:rsidRPr="00881D73">
        <w:rPr>
          <w:rFonts w:hint="eastAsia"/>
        </w:rPr>
        <w:t>，参数量为</w:t>
      </w:r>
      <w:r w:rsidRPr="00881D73">
        <w:rPr>
          <w:position w:val="-12"/>
        </w:rPr>
        <w:object w:dxaOrig="361" w:dyaOrig="358" w14:anchorId="0D08FEB6">
          <v:shape id="_x0000_i1059" type="#_x0000_t75" style="width:18.5pt;height:18pt" o:ole="">
            <v:imagedata r:id="rId63" o:title=""/>
          </v:shape>
          <o:OLEObject Type="Embed" ProgID="Equation.AxMath" ShapeID="_x0000_i1059" DrawAspect="Content" ObjectID="_1838353468" r:id="rId64"/>
        </w:object>
      </w:r>
      <w:r w:rsidRPr="00881D73">
        <w:rPr>
          <w:rFonts w:hint="eastAsia"/>
        </w:rPr>
        <w:t>；</w:t>
      </w:r>
      <w:r w:rsidRPr="00881D73">
        <w:rPr>
          <w:position w:val="-12"/>
        </w:rPr>
        <w:object w:dxaOrig="374" w:dyaOrig="358" w14:anchorId="2D204FDB">
          <v:shape id="_x0000_i1060" type="#_x0000_t75" style="width:18.5pt;height:18pt" o:ole="">
            <v:imagedata r:id="rId65" o:title=""/>
          </v:shape>
          <o:OLEObject Type="Embed" ProgID="Equation.AxMath" ShapeID="_x0000_i1060" DrawAspect="Content" ObjectID="_1838353469" r:id="rId66"/>
        </w:object>
      </w:r>
      <w:r w:rsidRPr="00881D73">
        <w:t>表示</w:t>
      </w:r>
      <w:r w:rsidRPr="00881D73">
        <w:rPr>
          <w:rFonts w:hint="eastAsia"/>
        </w:rPr>
        <w:t>待处理的遥感</w:t>
      </w:r>
      <w:r w:rsidRPr="00881D73">
        <w:t>数据</w:t>
      </w:r>
      <w:r w:rsidRPr="00881D73">
        <w:rPr>
          <w:rFonts w:hint="eastAsia"/>
        </w:rPr>
        <w:t>大小</w:t>
      </w:r>
      <w:r w:rsidRPr="00881D73">
        <w:t>。</w:t>
      </w:r>
    </w:p>
    <w:p w14:paraId="5727780C" w14:textId="77777777" w:rsidR="009C4F21" w:rsidRPr="00881D73" w:rsidRDefault="009C4F21" w:rsidP="009C4F21">
      <w:pPr>
        <w:pStyle w:val="-"/>
        <w:ind w:firstLine="505"/>
      </w:pPr>
      <w:r w:rsidRPr="00881D73">
        <w:rPr>
          <w:rFonts w:hint="eastAsia"/>
          <w:b/>
          <w:bCs/>
        </w:rPr>
        <w:t>（</w:t>
      </w:r>
      <w:r w:rsidRPr="00881D73">
        <w:rPr>
          <w:rFonts w:hint="eastAsia"/>
          <w:b/>
          <w:bCs/>
        </w:rPr>
        <w:t>2</w:t>
      </w:r>
      <w:r w:rsidRPr="00881D73">
        <w:rPr>
          <w:rFonts w:hint="eastAsia"/>
          <w:b/>
          <w:bCs/>
        </w:rPr>
        <w:t>）</w:t>
      </w:r>
      <w:r w:rsidRPr="00881D73">
        <w:rPr>
          <w:b/>
          <w:bCs/>
        </w:rPr>
        <w:t>网络状态感知：</w:t>
      </w:r>
      <w:r w:rsidRPr="00881D73">
        <w:t>RS</w:t>
      </w:r>
      <w:r w:rsidRPr="00881D73">
        <w:t>获取当前时刻的星座网络状态，包括各</w:t>
      </w:r>
      <w:r w:rsidRPr="00881D73">
        <w:t>LEO</w:t>
      </w:r>
      <w:r w:rsidRPr="00881D73">
        <w:t>卫星</w:t>
      </w:r>
      <w:r w:rsidRPr="00881D73">
        <w:rPr>
          <w:position w:val="-12"/>
        </w:rPr>
        <w:object w:dxaOrig="202" w:dyaOrig="358" w14:anchorId="4BA43FD4">
          <v:shape id="_x0000_i1061" type="#_x0000_t75" style="width:10.5pt;height:18pt" o:ole="">
            <v:imagedata r:id="rId39" o:title=""/>
          </v:shape>
          <o:OLEObject Type="Embed" ProgID="Equation.AxMath" ShapeID="_x0000_i1061" DrawAspect="Content" ObjectID="_1838353470" r:id="rId67"/>
        </w:object>
      </w:r>
      <w:r w:rsidRPr="00881D73">
        <w:t>的实时算力</w:t>
      </w:r>
      <w:r w:rsidRPr="00881D73">
        <w:rPr>
          <w:position w:val="-12"/>
        </w:rPr>
        <w:object w:dxaOrig="256" w:dyaOrig="359" w14:anchorId="7731757D">
          <v:shape id="_x0000_i1062" type="#_x0000_t75" style="width:12.5pt;height:18pt" o:ole="">
            <v:imagedata r:id="rId41" o:title=""/>
          </v:shape>
          <o:OLEObject Type="Embed" ProgID="Equation.AxMath" ShapeID="_x0000_i1062" DrawAspect="Content" ObjectID="_1838353471" r:id="rId68"/>
        </w:object>
      </w:r>
      <w:r w:rsidRPr="00881D73">
        <w:t>与内存资源</w:t>
      </w:r>
      <w:r w:rsidRPr="00881D73">
        <w:rPr>
          <w:position w:val="-12"/>
        </w:rPr>
        <w:object w:dxaOrig="688" w:dyaOrig="359" w14:anchorId="3F753592">
          <v:shape id="_x0000_i1063" type="#_x0000_t75" style="width:35pt;height:18pt" o:ole="">
            <v:imagedata r:id="rId43" o:title=""/>
          </v:shape>
          <o:OLEObject Type="Embed" ProgID="Equation.AxMath" ShapeID="_x0000_i1063" DrawAspect="Content" ObjectID="_1838353472" r:id="rId69"/>
        </w:object>
      </w:r>
      <w:r w:rsidRPr="00881D73">
        <w:rPr>
          <w:rFonts w:hint="eastAsia"/>
        </w:rPr>
        <w:t>、遥感卫星</w:t>
      </w:r>
      <w:r w:rsidRPr="00881D73">
        <w:t>可见卫星集合</w:t>
      </w:r>
      <w:r w:rsidRPr="00881D73">
        <w:rPr>
          <w:position w:val="-14"/>
        </w:rPr>
        <w:object w:dxaOrig="1654" w:dyaOrig="415" w14:anchorId="0E94F0F1">
          <v:shape id="_x0000_i1064" type="#_x0000_t75" style="width:82.5pt;height:20pt" o:ole="">
            <v:imagedata r:id="rId70" o:title=""/>
          </v:shape>
          <o:OLEObject Type="Embed" ProgID="Equation.AxMath" ShapeID="_x0000_i1064" DrawAspect="Content" ObjectID="_1838353473" r:id="rId71"/>
        </w:object>
      </w:r>
      <w:r w:rsidRPr="00881D73">
        <w:rPr>
          <w:rFonts w:hint="eastAsia"/>
        </w:rPr>
        <w:t>、遥感卫星</w:t>
      </w:r>
      <w:r w:rsidRPr="00881D73">
        <w:rPr>
          <w:rFonts w:hint="eastAsia"/>
        </w:rPr>
        <w:t>RS</w:t>
      </w:r>
      <w:r w:rsidRPr="00881D73">
        <w:rPr>
          <w:rFonts w:hint="eastAsia"/>
        </w:rPr>
        <w:t>选定的最短路由</w:t>
      </w:r>
      <w:r w:rsidRPr="00881D73">
        <w:rPr>
          <w:position w:val="-13"/>
        </w:rPr>
        <w:object w:dxaOrig="2338" w:dyaOrig="376" w14:anchorId="02EC0B4C">
          <v:shape id="_x0000_i1065" type="#_x0000_t75" style="width:117pt;height:18.5pt" o:ole="">
            <v:imagedata r:id="rId72" o:title=""/>
          </v:shape>
          <o:OLEObject Type="Embed" ProgID="Equation.AxMath" ShapeID="_x0000_i1065" DrawAspect="Content" ObjectID="_1838353474" r:id="rId73"/>
        </w:object>
      </w:r>
      <w:r w:rsidRPr="00881D73">
        <w:rPr>
          <w:rFonts w:hint="eastAsia"/>
        </w:rPr>
        <w:t>，其中</w:t>
      </w:r>
      <w:r w:rsidRPr="00881D73">
        <w:rPr>
          <w:position w:val="-12"/>
        </w:rPr>
        <w:object w:dxaOrig="1619" w:dyaOrig="358" w14:anchorId="347A0980">
          <v:shape id="_x0000_i1066" type="#_x0000_t75" style="width:81.5pt;height:18pt" o:ole="">
            <v:imagedata r:id="rId74" o:title=""/>
          </v:shape>
          <o:OLEObject Type="Embed" ProgID="Equation.AxMath" ShapeID="_x0000_i1066" DrawAspect="Content" ObjectID="_1838353475" r:id="rId75"/>
        </w:object>
      </w:r>
      <w:r w:rsidRPr="00881D73">
        <w:rPr>
          <w:rFonts w:hint="eastAsia"/>
        </w:rPr>
        <w:t>，</w:t>
      </w:r>
      <w:r w:rsidRPr="00881D73">
        <w:t>以及</w:t>
      </w:r>
      <w:r w:rsidRPr="00881D73">
        <w:rPr>
          <w:rFonts w:hint="eastAsia"/>
        </w:rPr>
        <w:t>网络的链路状态</w:t>
      </w:r>
      <w:r w:rsidRPr="00881D73">
        <w:rPr>
          <w:position w:val="-13"/>
        </w:rPr>
        <w:object w:dxaOrig="1722" w:dyaOrig="377" w14:anchorId="48CB3165">
          <v:shape id="_x0000_i1067" type="#_x0000_t75" style="width:86pt;height:18pt" o:ole="">
            <v:imagedata r:id="rId76" o:title=""/>
          </v:shape>
          <o:OLEObject Type="Embed" ProgID="Equation.AxMath" ShapeID="_x0000_i1067" DrawAspect="Content" ObjectID="_1838353476" r:id="rId77"/>
        </w:object>
      </w:r>
      <w:r w:rsidRPr="00881D73">
        <w:rPr>
          <w:rFonts w:hint="eastAsia"/>
        </w:rPr>
        <w:t>，即节点</w:t>
      </w:r>
      <w:r w:rsidRPr="00881D73">
        <w:rPr>
          <w:position w:val="-12"/>
        </w:rPr>
        <w:object w:dxaOrig="202" w:dyaOrig="358" w14:anchorId="3632BB85">
          <v:shape id="_x0000_i1068" type="#_x0000_t75" style="width:10.5pt;height:18pt" o:ole="">
            <v:imagedata r:id="rId39" o:title=""/>
          </v:shape>
          <o:OLEObject Type="Embed" ProgID="Equation.AxMath" ShapeID="_x0000_i1068" DrawAspect="Content" ObjectID="_1838353477" r:id="rId78"/>
        </w:object>
      </w:r>
      <w:r w:rsidRPr="00881D73">
        <w:rPr>
          <w:rFonts w:hint="eastAsia"/>
        </w:rPr>
        <w:t>和</w:t>
      </w:r>
      <w:r w:rsidRPr="00881D73">
        <w:rPr>
          <w:position w:val="-12"/>
        </w:rPr>
        <w:object w:dxaOrig="224" w:dyaOrig="358" w14:anchorId="5350B043">
          <v:shape id="_x0000_i1069" type="#_x0000_t75" style="width:11pt;height:18pt" o:ole="">
            <v:imagedata r:id="rId79" o:title=""/>
          </v:shape>
          <o:OLEObject Type="Embed" ProgID="Equation.AxMath" ShapeID="_x0000_i1069" DrawAspect="Content" ObjectID="_1838353478" r:id="rId80"/>
        </w:object>
      </w:r>
      <w:r w:rsidRPr="00881D73">
        <w:rPr>
          <w:rFonts w:hint="eastAsia"/>
        </w:rPr>
        <w:t>之间的带宽、距离和可见时间窗口。</w:t>
      </w:r>
    </w:p>
    <w:p w14:paraId="20355B33" w14:textId="77777777" w:rsidR="009C4F21" w:rsidRPr="00881D73" w:rsidRDefault="009C4F21" w:rsidP="009C4F21">
      <w:pPr>
        <w:pStyle w:val="-"/>
        <w:ind w:firstLine="505"/>
      </w:pPr>
      <w:r w:rsidRPr="00881D73">
        <w:rPr>
          <w:rFonts w:hint="eastAsia"/>
          <w:b/>
          <w:bCs/>
        </w:rPr>
        <w:t>（</w:t>
      </w:r>
      <w:r w:rsidRPr="00881D73">
        <w:rPr>
          <w:rFonts w:hint="eastAsia"/>
          <w:b/>
          <w:bCs/>
        </w:rPr>
        <w:t>3</w:t>
      </w:r>
      <w:r w:rsidRPr="00881D73">
        <w:rPr>
          <w:rFonts w:hint="eastAsia"/>
          <w:b/>
          <w:bCs/>
        </w:rPr>
        <w:t>）</w:t>
      </w:r>
      <w:r w:rsidRPr="00881D73">
        <w:rPr>
          <w:b/>
          <w:bCs/>
        </w:rPr>
        <w:t>协同推理</w:t>
      </w:r>
      <w:r w:rsidRPr="00881D73">
        <w:rPr>
          <w:rFonts w:hint="eastAsia"/>
          <w:b/>
          <w:bCs/>
        </w:rPr>
        <w:t>与结果回传</w:t>
      </w:r>
      <w:r w:rsidRPr="00881D73">
        <w:rPr>
          <w:b/>
          <w:bCs/>
        </w:rPr>
        <w:t>：</w:t>
      </w:r>
      <w:r w:rsidRPr="00881D73">
        <w:t>RS</w:t>
      </w:r>
      <w:r w:rsidRPr="00881D73">
        <w:t>根据网络状态与任务需求，协同多颗</w:t>
      </w:r>
      <w:r w:rsidRPr="00881D73">
        <w:t>LEO</w:t>
      </w:r>
      <w:r w:rsidRPr="00881D73">
        <w:t>卫星共同完成推理计算。具体协同方式由后续章节的调度算法决定</w:t>
      </w:r>
      <w:r w:rsidRPr="00881D73">
        <w:rPr>
          <w:rFonts w:hint="eastAsia"/>
        </w:rPr>
        <w:t>。</w:t>
      </w:r>
      <w:r w:rsidRPr="00881D73">
        <w:t>推理结果（或中间特征）</w:t>
      </w:r>
      <w:r w:rsidRPr="00881D73">
        <w:rPr>
          <w:rFonts w:hint="eastAsia"/>
        </w:rPr>
        <w:t>则</w:t>
      </w:r>
      <w:r w:rsidRPr="00881D73">
        <w:t>经由选定的路由</w:t>
      </w:r>
      <w:r w:rsidRPr="00881D73">
        <w:rPr>
          <w:position w:val="-13"/>
        </w:rPr>
        <w:object w:dxaOrig="237" w:dyaOrig="376" w14:anchorId="5986D71A">
          <v:shape id="_x0000_i1070" type="#_x0000_t75" style="width:12.5pt;height:18pt" o:ole="">
            <v:imagedata r:id="rId81" o:title=""/>
          </v:shape>
          <o:OLEObject Type="Embed" ProgID="Equation.AxMath" ShapeID="_x0000_i1070" DrawAspect="Content" ObjectID="_1838353479" r:id="rId82"/>
        </w:object>
      </w:r>
      <w:r w:rsidRPr="00881D73">
        <w:t>传输至地面站（</w:t>
      </w:r>
      <w:r w:rsidRPr="00881D73">
        <w:t>GS</w:t>
      </w:r>
      <w:r w:rsidRPr="00881D73">
        <w:t>）</w:t>
      </w:r>
      <w:r w:rsidRPr="00881D73">
        <w:rPr>
          <w:rFonts w:hint="eastAsia"/>
        </w:rPr>
        <w:t>处理。</w:t>
      </w:r>
    </w:p>
    <w:p w14:paraId="39F86A27" w14:textId="77777777" w:rsidR="009C4F21" w:rsidRPr="00881D73" w:rsidRDefault="009C4F21" w:rsidP="009C4F21">
      <w:pPr>
        <w:pStyle w:val="231"/>
        <w:spacing w:before="206" w:after="206"/>
      </w:pPr>
      <w:bookmarkStart w:id="106" w:name="_Ref226886477"/>
      <w:bookmarkStart w:id="107" w:name="_Toc227680633"/>
      <w:r w:rsidRPr="00881D73">
        <w:t>通信模型</w:t>
      </w:r>
      <w:bookmarkEnd w:id="106"/>
      <w:bookmarkEnd w:id="107"/>
      <w:r w:rsidRPr="00881D73">
        <w:t> </w:t>
      </w:r>
    </w:p>
    <w:p w14:paraId="0A0D1D9B" w14:textId="77777777" w:rsidR="009C4F21" w:rsidRPr="00881D73" w:rsidRDefault="009C4F21" w:rsidP="009C4F21">
      <w:pPr>
        <w:pStyle w:val="-"/>
        <w:ind w:firstLine="503"/>
      </w:pPr>
      <w:r w:rsidRPr="00881D73">
        <w:t>在通信链路方面，</w:t>
      </w:r>
      <w:r w:rsidRPr="00881D73">
        <w:rPr>
          <w:rFonts w:hint="eastAsia"/>
        </w:rPr>
        <w:t>ISL</w:t>
      </w:r>
      <w:r w:rsidRPr="00881D73">
        <w:t>采用激光链路通信，星间链路带宽</w:t>
      </w:r>
      <w:r w:rsidRPr="00881D73">
        <w:rPr>
          <w:position w:val="-12"/>
        </w:rPr>
        <w:object w:dxaOrig="488" w:dyaOrig="358" w14:anchorId="24F6D557">
          <v:shape id="_x0000_i1071" type="#_x0000_t75" style="width:25pt;height:18pt" o:ole="">
            <v:imagedata r:id="rId83" o:title=""/>
          </v:shape>
          <o:OLEObject Type="Embed" ProgID="Equation.AxMath" ShapeID="_x0000_i1071" DrawAspect="Content" ObjectID="_1838353480" r:id="rId84"/>
        </w:object>
      </w:r>
      <w:r w:rsidRPr="00881D73">
        <w:t>通常</w:t>
      </w:r>
      <w:r w:rsidRPr="00881D73">
        <w:rPr>
          <w:rFonts w:hint="eastAsia"/>
        </w:rPr>
        <w:t>较</w:t>
      </w:r>
      <w:r w:rsidRPr="00881D73">
        <w:t>高；</w:t>
      </w:r>
      <w:r w:rsidRPr="00881D73">
        <w:lastRenderedPageBreak/>
        <w:t>而星地链路</w:t>
      </w:r>
      <w:r w:rsidRPr="00881D73">
        <w:t>(</w:t>
      </w:r>
      <w:r w:rsidRPr="00881D73">
        <w:rPr>
          <w:rFonts w:hint="eastAsia"/>
        </w:rPr>
        <w:t>SG</w:t>
      </w:r>
      <w:r w:rsidRPr="00881D73">
        <w:t>L)</w:t>
      </w:r>
      <w:r w:rsidRPr="00881D73">
        <w:t>考虑其稳定性采用微波通信，其带宽</w:t>
      </w:r>
      <w:r w:rsidRPr="00881D73">
        <w:rPr>
          <w:position w:val="-12"/>
        </w:rPr>
        <w:object w:dxaOrig="528" w:dyaOrig="358" w14:anchorId="2C633CBA">
          <v:shape id="_x0000_i1072" type="#_x0000_t75" style="width:26pt;height:18pt" o:ole="">
            <v:imagedata r:id="rId85" o:title=""/>
          </v:shape>
          <o:OLEObject Type="Embed" ProgID="Equation.AxMath" ShapeID="_x0000_i1072" DrawAspect="Content" ObjectID="_1838353481" r:id="rId86"/>
        </w:object>
      </w:r>
      <w:r w:rsidRPr="00881D73">
        <w:t>通常比星间链路带宽</w:t>
      </w:r>
      <w:r w:rsidRPr="00881D73">
        <w:rPr>
          <w:position w:val="-12"/>
        </w:rPr>
        <w:object w:dxaOrig="488" w:dyaOrig="358" w14:anchorId="761D8867">
          <v:shape id="_x0000_i1073" type="#_x0000_t75" style="width:25pt;height:18pt" o:ole="">
            <v:imagedata r:id="rId83" o:title=""/>
          </v:shape>
          <o:OLEObject Type="Embed" ProgID="Equation.AxMath" ShapeID="_x0000_i1073" DrawAspect="Content" ObjectID="_1838353482" r:id="rId87"/>
        </w:object>
      </w:r>
      <w:r w:rsidRPr="00881D73">
        <w:t>低</w:t>
      </w:r>
      <w:r w:rsidRPr="00881D73">
        <w:t xml:space="preserve"> 1-2 </w:t>
      </w:r>
      <w:r w:rsidRPr="00881D73">
        <w:t>个数量级。</w:t>
      </w:r>
    </w:p>
    <w:p w14:paraId="34358911" w14:textId="77777777" w:rsidR="009C4F21" w:rsidRPr="00881D73" w:rsidRDefault="009C4F21" w:rsidP="009C4F21">
      <w:pPr>
        <w:pStyle w:val="-"/>
        <w:ind w:firstLine="505"/>
        <w:rPr>
          <w:rStyle w:val="afff2"/>
          <w:rFonts w:ascii="Times New Roman" w:hAnsi="Times New Roman" w:cs="Times New Roman"/>
          <w:szCs w:val="24"/>
          <w14:ligatures w14:val="none"/>
        </w:rPr>
      </w:pPr>
      <w:r w:rsidRPr="00881D73">
        <w:rPr>
          <w:rFonts w:hint="eastAsia"/>
          <w:b/>
          <w:bCs/>
        </w:rPr>
        <w:t>（</w:t>
      </w:r>
      <w:r w:rsidRPr="00881D73">
        <w:rPr>
          <w:rFonts w:hint="eastAsia"/>
          <w:b/>
          <w:bCs/>
        </w:rPr>
        <w:t>1</w:t>
      </w:r>
      <w:r w:rsidRPr="00881D73">
        <w:rPr>
          <w:rFonts w:hint="eastAsia"/>
          <w:b/>
          <w:bCs/>
        </w:rPr>
        <w:t>）星地链路</w:t>
      </w:r>
      <w:r w:rsidRPr="00881D73">
        <w:rPr>
          <w:rFonts w:hint="eastAsia"/>
          <w:b/>
          <w:bCs/>
        </w:rPr>
        <w:t>SGL</w:t>
      </w:r>
      <w:r w:rsidRPr="00881D73">
        <w:rPr>
          <w:rFonts w:hint="eastAsia"/>
          <w:b/>
          <w:bCs/>
        </w:rPr>
        <w:t>：</w:t>
      </w:r>
      <w:r w:rsidRPr="00881D73">
        <w:rPr>
          <w:rFonts w:hint="eastAsia"/>
        </w:rPr>
        <w:t>SGL</w:t>
      </w:r>
      <w:r w:rsidRPr="00881D73">
        <w:rPr>
          <w:rFonts w:hint="eastAsia"/>
        </w:rPr>
        <w:t>通信采用微波通信，受自由空间路径损耗和大气吸收的影响。卫星</w:t>
      </w:r>
      <w:r w:rsidRPr="00881D73">
        <w:rPr>
          <w:position w:val="-12"/>
        </w:rPr>
        <w:object w:dxaOrig="202" w:dyaOrig="358" w14:anchorId="6606D9A4">
          <v:shape id="_x0000_i1074" type="#_x0000_t75" style="width:10.5pt;height:18pt" o:ole="">
            <v:imagedata r:id="rId39" o:title=""/>
          </v:shape>
          <o:OLEObject Type="Embed" ProgID="Equation.AxMath" ShapeID="_x0000_i1074" DrawAspect="Content" ObjectID="_1838353483" r:id="rId88"/>
        </w:object>
      </w:r>
      <w:r w:rsidRPr="00881D73">
        <w:rPr>
          <w:rFonts w:hint="eastAsia"/>
        </w:rPr>
        <w:t>与地面站</w:t>
      </w:r>
      <w:r w:rsidRPr="00881D73">
        <w:rPr>
          <w:rFonts w:hint="eastAsia"/>
        </w:rPr>
        <w:t>GS</w:t>
      </w:r>
      <w:r w:rsidRPr="00881D73">
        <w:rPr>
          <w:rFonts w:hint="eastAsia"/>
        </w:rPr>
        <w:t>通信的信噪比可建模为：</w:t>
      </w:r>
    </w:p>
    <w:p w14:paraId="04D82F24" w14:textId="77777777" w:rsidR="009C4F21" w:rsidRPr="00881D73" w:rsidRDefault="009C4F21" w:rsidP="009C4F21">
      <w:pPr>
        <w:pStyle w:val="Axmath"/>
      </w:pPr>
      <w:r w:rsidRPr="00881D73">
        <w:tab/>
      </w:r>
      <w:r w:rsidRPr="00881D73">
        <w:rPr>
          <w:position w:val="-22"/>
        </w:rPr>
        <w:object w:dxaOrig="2844" w:dyaOrig="523" w14:anchorId="2FD85D18">
          <v:shape id="_x0000_i1075" type="#_x0000_t75" style="width:142.5pt;height:26pt" o:ole="">
            <v:imagedata r:id="rId89" o:title=""/>
          </v:shape>
          <o:OLEObject Type="Embed" ProgID="Equation.AxMath" ShapeID="_x0000_i1075" DrawAspect="Content" ObjectID="_1838353484" r:id="rId90"/>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108" w:name="ZEqnNum696328"/>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w:instrText>
      </w:r>
      <w:r>
        <w:rPr>
          <w:noProof/>
        </w:rPr>
        <w:fldChar w:fldCharType="end"/>
      </w:r>
      <w:r w:rsidRPr="00881D73">
        <w:instrText>)</w:instrText>
      </w:r>
      <w:bookmarkEnd w:id="108"/>
      <w:r w:rsidRPr="00881D73">
        <w:fldChar w:fldCharType="end"/>
      </w:r>
    </w:p>
    <w:p w14:paraId="74952302" w14:textId="77777777" w:rsidR="009C4F21" w:rsidRPr="00881D73" w:rsidRDefault="009C4F21" w:rsidP="009C4F21">
      <w:pPr>
        <w:pStyle w:val="-"/>
        <w:ind w:firstLine="503"/>
      </w:pPr>
      <w:r w:rsidRPr="00881D73">
        <w:rPr>
          <w:rFonts w:hint="eastAsia"/>
        </w:rPr>
        <w:t>其中</w:t>
      </w:r>
      <w:r w:rsidRPr="00881D73">
        <w:rPr>
          <w:position w:val="-12"/>
        </w:rPr>
        <w:object w:dxaOrig="959" w:dyaOrig="358" w14:anchorId="1A782681">
          <v:shape id="_x0000_i1076" type="#_x0000_t75" style="width:48.5pt;height:18pt" o:ole="">
            <v:imagedata r:id="rId91" o:title=""/>
          </v:shape>
          <o:OLEObject Type="Embed" ProgID="Equation.AxMath" ShapeID="_x0000_i1076" DrawAspect="Content" ObjectID="_1838353485" r:id="rId92"/>
        </w:object>
      </w:r>
      <w:r w:rsidRPr="00881D73">
        <w:rPr>
          <w:rFonts w:hint="eastAsia"/>
        </w:rPr>
        <w:t>分别是发射天线功率，发射天线增益和接收天线增益；</w:t>
      </w:r>
      <w:r w:rsidRPr="00881D73">
        <w:rPr>
          <w:position w:val="-11"/>
        </w:rPr>
        <w:object w:dxaOrig="194" w:dyaOrig="354" w14:anchorId="0E69F2F7">
          <v:shape id="_x0000_i1077" type="#_x0000_t75" style="width:11pt;height:18pt" o:ole="">
            <v:imagedata r:id="rId93" o:title=""/>
          </v:shape>
          <o:OLEObject Type="Embed" ProgID="Equation.AxMath" ShapeID="_x0000_i1077" DrawAspect="Content" ObjectID="_1838353486" r:id="rId94"/>
        </w:object>
      </w:r>
      <w:r w:rsidRPr="00881D73">
        <w:t>为载波波长，由</w:t>
      </w:r>
      <w:r w:rsidRPr="00881D73">
        <w:rPr>
          <w:position w:val="-12"/>
        </w:rPr>
        <w:object w:dxaOrig="816" w:dyaOrig="358" w14:anchorId="119AA7E1">
          <v:shape id="_x0000_i1078" type="#_x0000_t75" style="width:42pt;height:17.5pt" o:ole="">
            <v:imagedata r:id="rId95" o:title=""/>
          </v:shape>
          <o:OLEObject Type="Embed" ProgID="Equation.AxMath" ShapeID="_x0000_i1078" DrawAspect="Content" ObjectID="_1838353487" r:id="rId96"/>
        </w:object>
      </w:r>
      <w:r w:rsidRPr="00881D73">
        <w:t>计算得出，其中</w:t>
      </w:r>
      <w:r w:rsidRPr="00881D73">
        <w:rPr>
          <w:position w:val="-11"/>
        </w:rPr>
        <w:object w:dxaOrig="160" w:dyaOrig="354" w14:anchorId="7527146A">
          <v:shape id="_x0000_i1079" type="#_x0000_t75" style="width:8pt;height:18pt" o:ole="">
            <v:imagedata r:id="rId97" o:title=""/>
          </v:shape>
          <o:OLEObject Type="Embed" ProgID="Equation.AxMath" ShapeID="_x0000_i1079" DrawAspect="Content" ObjectID="_1838353488" r:id="rId98"/>
        </w:object>
      </w:r>
      <w:r w:rsidRPr="00881D73">
        <w:t>是光速，</w:t>
      </w:r>
      <w:r w:rsidRPr="00881D73">
        <w:rPr>
          <w:position w:val="-12"/>
        </w:rPr>
        <w:object w:dxaOrig="233" w:dyaOrig="358" w14:anchorId="774710C1">
          <v:shape id="_x0000_i1080" type="#_x0000_t75" style="width:12pt;height:18pt" o:ole="">
            <v:imagedata r:id="rId99" o:title=""/>
          </v:shape>
          <o:OLEObject Type="Embed" ProgID="Equation.AxMath" ShapeID="_x0000_i1080" DrawAspect="Content" ObjectID="_1838353489" r:id="rId100"/>
        </w:object>
      </w:r>
      <w:r w:rsidRPr="00881D73">
        <w:t> </w:t>
      </w:r>
      <w:r w:rsidRPr="00881D73">
        <w:t>为载波频率；</w:t>
      </w:r>
      <w:r w:rsidRPr="00881D73">
        <w:rPr>
          <w:position w:val="-12"/>
        </w:rPr>
        <w:object w:dxaOrig="507" w:dyaOrig="359" w14:anchorId="7C5AABD4">
          <v:shape id="_x0000_i1081" type="#_x0000_t75" style="width:25.5pt;height:18pt" o:ole="">
            <v:imagedata r:id="rId101" o:title=""/>
          </v:shape>
          <o:OLEObject Type="Embed" ProgID="Equation.AxMath" ShapeID="_x0000_i1081" DrawAspect="Content" ObjectID="_1838353490" r:id="rId102"/>
        </w:object>
      </w:r>
      <w:r w:rsidRPr="00881D73">
        <w:rPr>
          <w:rFonts w:hint="eastAsia"/>
        </w:rPr>
        <w:t>是卫星</w:t>
      </w:r>
      <w:r w:rsidRPr="00881D73">
        <w:rPr>
          <w:position w:val="-12"/>
        </w:rPr>
        <w:object w:dxaOrig="202" w:dyaOrig="358" w14:anchorId="3D7EDDA0">
          <v:shape id="_x0000_i1082" type="#_x0000_t75" style="width:10.5pt;height:18pt" o:ole="">
            <v:imagedata r:id="rId39" o:title=""/>
          </v:shape>
          <o:OLEObject Type="Embed" ProgID="Equation.AxMath" ShapeID="_x0000_i1082" DrawAspect="Content" ObjectID="_1838353491" r:id="rId103"/>
        </w:object>
      </w:r>
      <w:r w:rsidRPr="00881D73">
        <w:rPr>
          <w:rFonts w:hint="eastAsia"/>
        </w:rPr>
        <w:t>与地面站</w:t>
      </w:r>
      <w:r w:rsidRPr="00881D73">
        <w:rPr>
          <w:rFonts w:hint="eastAsia"/>
        </w:rPr>
        <w:t>GS</w:t>
      </w:r>
      <w:r w:rsidRPr="00881D73">
        <w:rPr>
          <w:rFonts w:hint="eastAsia"/>
        </w:rPr>
        <w:t>的距离；</w:t>
      </w:r>
      <w:r w:rsidRPr="00881D73">
        <w:rPr>
          <w:position w:val="-12"/>
        </w:rPr>
        <w:object w:dxaOrig="284" w:dyaOrig="358" w14:anchorId="47091579">
          <v:shape id="_x0000_i1083" type="#_x0000_t75" style="width:13.5pt;height:18pt" o:ole="">
            <v:imagedata r:id="rId104" o:title=""/>
          </v:shape>
          <o:OLEObject Type="Embed" ProgID="Equation.AxMath" ShapeID="_x0000_i1083" DrawAspect="Content" ObjectID="_1838353492" r:id="rId105"/>
        </w:object>
      </w:r>
      <w:r w:rsidRPr="00881D73">
        <w:rPr>
          <w:rFonts w:hint="eastAsia"/>
        </w:rPr>
        <w:t>是晴空条件下的大气损耗；</w:t>
      </w:r>
      <w:r w:rsidRPr="00881D73">
        <w:t xml:space="preserve"> </w:t>
      </w:r>
      <w:r w:rsidRPr="00881D73">
        <w:rPr>
          <w:position w:val="-12"/>
        </w:rPr>
        <w:object w:dxaOrig="331" w:dyaOrig="358" w14:anchorId="42898E56">
          <v:shape id="_x0000_i1084" type="#_x0000_t75" style="width:17.5pt;height:18pt" o:ole="">
            <v:imagedata r:id="rId106" o:title=""/>
          </v:shape>
          <o:OLEObject Type="Embed" ProgID="Equation.AxMath" ShapeID="_x0000_i1084" DrawAspect="Content" ObjectID="_1838353493" r:id="rId107"/>
        </w:object>
      </w:r>
      <w:r w:rsidRPr="00881D73">
        <w:t>是噪声功率谱密度，将其建模为加性高斯白噪声（</w:t>
      </w:r>
      <w:r w:rsidRPr="00881D73">
        <w:t>AWGN</w:t>
      </w:r>
      <w:r w:rsidRPr="00881D73">
        <w:t>）。</w:t>
      </w:r>
    </w:p>
    <w:p w14:paraId="186D0701" w14:textId="77777777" w:rsidR="009C4F21" w:rsidRPr="00881D73" w:rsidRDefault="009C4F21" w:rsidP="009C4F21">
      <w:pPr>
        <w:pStyle w:val="-"/>
        <w:ind w:firstLine="505"/>
      </w:pPr>
      <w:r w:rsidRPr="00881D73">
        <w:rPr>
          <w:rFonts w:hint="eastAsia"/>
          <w:b/>
          <w:bCs/>
        </w:rPr>
        <w:t>（</w:t>
      </w:r>
      <w:r w:rsidRPr="00881D73">
        <w:rPr>
          <w:rFonts w:hint="eastAsia"/>
          <w:b/>
          <w:bCs/>
        </w:rPr>
        <w:t>2</w:t>
      </w:r>
      <w:r w:rsidRPr="00881D73">
        <w:rPr>
          <w:rFonts w:hint="eastAsia"/>
          <w:b/>
          <w:bCs/>
        </w:rPr>
        <w:t>）星间链路</w:t>
      </w:r>
      <w:r w:rsidRPr="00881D73">
        <w:rPr>
          <w:rFonts w:hint="eastAsia"/>
          <w:b/>
          <w:bCs/>
        </w:rPr>
        <w:t>ISL</w:t>
      </w:r>
      <w:r w:rsidRPr="00881D73">
        <w:rPr>
          <w:rFonts w:hint="eastAsia"/>
          <w:b/>
          <w:bCs/>
        </w:rPr>
        <w:t>：</w:t>
      </w:r>
      <w:r w:rsidRPr="00881D73">
        <w:rPr>
          <w:rFonts w:hint="eastAsia"/>
        </w:rPr>
        <w:t>ISL</w:t>
      </w:r>
      <w:r w:rsidRPr="00881D73">
        <w:rPr>
          <w:rFonts w:hint="eastAsia"/>
        </w:rPr>
        <w:t>是在真空中采用激光通信，没有大气损耗</w:t>
      </w:r>
      <w:r w:rsidRPr="00881D73">
        <w:rPr>
          <w:position w:val="-12"/>
        </w:rPr>
        <w:object w:dxaOrig="284" w:dyaOrig="358" w14:anchorId="322648BE">
          <v:shape id="_x0000_i1085" type="#_x0000_t75" style="width:13.5pt;height:18pt" o:ole="">
            <v:imagedata r:id="rId104" o:title=""/>
          </v:shape>
          <o:OLEObject Type="Embed" ProgID="Equation.AxMath" ShapeID="_x0000_i1085" DrawAspect="Content" ObjectID="_1838353494" r:id="rId108"/>
        </w:object>
      </w:r>
      <w:r w:rsidRPr="00881D73">
        <w:rPr>
          <w:rFonts w:hint="eastAsia"/>
        </w:rPr>
        <w:t>，但光线的发散和指向的误差会导致信号衰减，接收光线的功率模型为：</w:t>
      </w:r>
    </w:p>
    <w:p w14:paraId="29B26DD5" w14:textId="77777777" w:rsidR="009C4F21" w:rsidRPr="00881D73" w:rsidRDefault="009C4F21" w:rsidP="009C4F21">
      <w:pPr>
        <w:pStyle w:val="Axmath"/>
      </w:pPr>
      <w:r w:rsidRPr="00881D73">
        <w:tab/>
      </w:r>
      <w:r w:rsidRPr="00881D73">
        <w:rPr>
          <w:position w:val="-18"/>
        </w:rPr>
        <w:object w:dxaOrig="1357" w:dyaOrig="471" w14:anchorId="01C17027">
          <v:shape id="_x0000_i1086" type="#_x0000_t75" style="width:67.5pt;height:23.5pt" o:ole="">
            <v:imagedata r:id="rId109" o:title=""/>
          </v:shape>
          <o:OLEObject Type="Embed" ProgID="Equation.AxMath" ShapeID="_x0000_i1086" DrawAspect="Content" ObjectID="_1838353495" r:id="rId110"/>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w:instrText>
      </w:r>
      <w:r>
        <w:rPr>
          <w:noProof/>
        </w:rPr>
        <w:fldChar w:fldCharType="end"/>
      </w:r>
      <w:r w:rsidRPr="00881D73">
        <w:instrText>)</w:instrText>
      </w:r>
      <w:r w:rsidRPr="00881D73">
        <w:fldChar w:fldCharType="end"/>
      </w:r>
    </w:p>
    <w:p w14:paraId="3D2C4E42" w14:textId="77777777" w:rsidR="009C4F21" w:rsidRPr="00881D73" w:rsidRDefault="009C4F21" w:rsidP="009C4F21">
      <w:pPr>
        <w:pStyle w:val="-"/>
        <w:ind w:firstLineChars="0" w:firstLine="0"/>
      </w:pPr>
      <w:r w:rsidRPr="00881D73">
        <w:rPr>
          <w:rFonts w:hint="eastAsia"/>
        </w:rPr>
        <w:t>其中，</w:t>
      </w:r>
      <w:r w:rsidRPr="00881D73">
        <w:rPr>
          <w:position w:val="-12"/>
        </w:rPr>
        <w:object w:dxaOrig="402" w:dyaOrig="358" w14:anchorId="74F83473">
          <v:shape id="_x0000_i1087" type="#_x0000_t75" style="width:21pt;height:18pt" o:ole="">
            <v:imagedata r:id="rId111" o:title=""/>
          </v:shape>
          <o:OLEObject Type="Embed" ProgID="Equation.AxMath" ShapeID="_x0000_i1087" DrawAspect="Content" ObjectID="_1838353496" r:id="rId112"/>
        </w:object>
      </w:r>
      <w:r w:rsidRPr="00881D73">
        <w:rPr>
          <w:rFonts w:hint="eastAsia"/>
        </w:rPr>
        <w:t>是光束发散损耗，</w:t>
      </w:r>
      <w:r w:rsidRPr="00881D73">
        <w:rPr>
          <w:position w:val="-12"/>
        </w:rPr>
        <w:object w:dxaOrig="559" w:dyaOrig="358" w14:anchorId="71010707">
          <v:shape id="_x0000_i1088" type="#_x0000_t75" style="width:26.5pt;height:18pt" o:ole="">
            <v:imagedata r:id="rId113" o:title=""/>
          </v:shape>
          <o:OLEObject Type="Embed" ProgID="Equation.AxMath" ShapeID="_x0000_i1088" DrawAspect="Content" ObjectID="_1838353497" r:id="rId114"/>
        </w:object>
      </w:r>
      <w:r w:rsidRPr="00881D73">
        <w:rPr>
          <w:rFonts w:hint="eastAsia"/>
        </w:rPr>
        <w:t>是指向损耗，其计算公式如下：</w:t>
      </w:r>
    </w:p>
    <w:p w14:paraId="67C3178F" w14:textId="77777777" w:rsidR="009C4F21" w:rsidRPr="00881D73" w:rsidRDefault="009C4F21" w:rsidP="009C4F21">
      <w:pPr>
        <w:pStyle w:val="Axmath"/>
      </w:pPr>
      <w:r w:rsidRPr="00881D73">
        <w:tab/>
      </w:r>
      <w:r w:rsidRPr="00881D73">
        <w:rPr>
          <w:position w:val="-26"/>
        </w:rPr>
        <w:object w:dxaOrig="1768" w:dyaOrig="676" w14:anchorId="4F779400">
          <v:shape id="_x0000_i1089" type="#_x0000_t75" style="width:89pt;height:34pt" o:ole="">
            <v:imagedata r:id="rId115" o:title=""/>
          </v:shape>
          <o:OLEObject Type="Embed" ProgID="Equation.AxMath" ShapeID="_x0000_i1089" DrawAspect="Content" ObjectID="_1838353498" r:id="rId116"/>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3</w:instrText>
      </w:r>
      <w:r>
        <w:rPr>
          <w:noProof/>
        </w:rPr>
        <w:fldChar w:fldCharType="end"/>
      </w:r>
      <w:r w:rsidRPr="00881D73">
        <w:instrText>)</w:instrText>
      </w:r>
      <w:r w:rsidRPr="00881D73">
        <w:fldChar w:fldCharType="end"/>
      </w:r>
    </w:p>
    <w:p w14:paraId="426BC422" w14:textId="77777777" w:rsidR="009C4F21" w:rsidRPr="00881D73" w:rsidRDefault="009C4F21" w:rsidP="009C4F21">
      <w:pPr>
        <w:pStyle w:val="Axmath"/>
      </w:pPr>
      <w:r w:rsidRPr="00881D73">
        <w:tab/>
      </w:r>
      <w:r w:rsidRPr="00881D73">
        <w:rPr>
          <w:position w:val="-12"/>
        </w:rPr>
        <w:object w:dxaOrig="1606" w:dyaOrig="583" w14:anchorId="3975929A">
          <v:shape id="_x0000_i1090" type="#_x0000_t75" style="width:80pt;height:29pt" o:ole="">
            <v:imagedata r:id="rId117" o:title=""/>
          </v:shape>
          <o:OLEObject Type="Embed" ProgID="Equation.AxMath" ShapeID="_x0000_i1090" DrawAspect="Content" ObjectID="_1838353499" r:id="rId118"/>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4</w:instrText>
      </w:r>
      <w:r>
        <w:rPr>
          <w:noProof/>
        </w:rPr>
        <w:fldChar w:fldCharType="end"/>
      </w:r>
      <w:r w:rsidRPr="00881D73">
        <w:instrText>)</w:instrText>
      </w:r>
      <w:r w:rsidRPr="00881D73">
        <w:fldChar w:fldCharType="end"/>
      </w:r>
    </w:p>
    <w:p w14:paraId="3B501781" w14:textId="77777777" w:rsidR="009C4F21" w:rsidRPr="00881D73" w:rsidRDefault="009C4F21" w:rsidP="009C4F21">
      <w:pPr>
        <w:pStyle w:val="-"/>
        <w:ind w:firstLineChars="0" w:firstLine="0"/>
      </w:pPr>
      <w:r w:rsidRPr="00881D73">
        <w:rPr>
          <w:rFonts w:hint="eastAsia"/>
        </w:rPr>
        <w:t>其中，</w:t>
      </w:r>
      <w:r w:rsidRPr="00881D73">
        <w:rPr>
          <w:position w:val="-11"/>
        </w:rPr>
        <w:object w:dxaOrig="174" w:dyaOrig="354" w14:anchorId="6E85E62C">
          <v:shape id="_x0000_i1091" type="#_x0000_t75" style="width:8pt;height:18pt" o:ole="">
            <v:imagedata r:id="rId119" o:title=""/>
          </v:shape>
          <o:OLEObject Type="Embed" ProgID="Equation.AxMath" ShapeID="_x0000_i1091" DrawAspect="Content" ObjectID="_1838353500" r:id="rId120"/>
        </w:object>
      </w:r>
      <w:r w:rsidRPr="00881D73">
        <w:rPr>
          <w:rFonts w:hint="eastAsia"/>
        </w:rPr>
        <w:t>是激光束的发散角，</w:t>
      </w:r>
      <w:r w:rsidRPr="00881D73">
        <w:rPr>
          <w:position w:val="-12"/>
        </w:rPr>
        <w:object w:dxaOrig="298" w:dyaOrig="358" w14:anchorId="21DC2A16">
          <v:shape id="_x0000_i1092" type="#_x0000_t75" style="width:15pt;height:18pt" o:ole="">
            <v:imagedata r:id="rId121" o:title=""/>
          </v:shape>
          <o:OLEObject Type="Embed" ProgID="Equation.AxMath" ShapeID="_x0000_i1092" DrawAspect="Content" ObjectID="_1838353501" r:id="rId122"/>
        </w:object>
      </w:r>
      <w:r w:rsidRPr="00881D73">
        <w:rPr>
          <w:rFonts w:hint="eastAsia"/>
        </w:rPr>
        <w:t>是有效接受孔径面积，</w:t>
      </w:r>
      <w:r w:rsidRPr="00881D73">
        <w:rPr>
          <w:position w:val="-12"/>
        </w:rPr>
        <w:object w:dxaOrig="244" w:dyaOrig="358" w14:anchorId="16474A76">
          <v:shape id="_x0000_i1093" type="#_x0000_t75" style="width:12.5pt;height:18pt" o:ole="">
            <v:imagedata r:id="rId123" o:title=""/>
          </v:shape>
          <o:OLEObject Type="Embed" ProgID="Equation.AxMath" ShapeID="_x0000_i1093" DrawAspect="Content" ObjectID="_1838353502" r:id="rId124"/>
        </w:object>
      </w:r>
      <w:r w:rsidRPr="00881D73">
        <w:rPr>
          <w:rFonts w:hint="eastAsia"/>
        </w:rPr>
        <w:t>是指向误差。</w:t>
      </w:r>
    </w:p>
    <w:p w14:paraId="0AA290D3" w14:textId="77777777" w:rsidR="009C4F21" w:rsidRPr="00881D73" w:rsidRDefault="009C4F21" w:rsidP="009C4F21">
      <w:pPr>
        <w:pStyle w:val="-"/>
        <w:ind w:firstLineChars="0" w:firstLine="0"/>
      </w:pPr>
      <w:r w:rsidRPr="00881D73">
        <w:rPr>
          <w:rFonts w:hint="eastAsia"/>
        </w:rPr>
        <w:t>则星间链路的信噪比可建模为：</w:t>
      </w:r>
    </w:p>
    <w:p w14:paraId="199AA3C7" w14:textId="77777777" w:rsidR="009C4F21" w:rsidRPr="00881D73" w:rsidRDefault="009C4F21" w:rsidP="009C4F21">
      <w:pPr>
        <w:pStyle w:val="Axmath"/>
      </w:pPr>
      <w:r w:rsidRPr="00881D73">
        <w:tab/>
      </w:r>
      <w:r w:rsidRPr="00881D73">
        <w:rPr>
          <w:position w:val="-26"/>
        </w:rPr>
        <w:object w:dxaOrig="2742" w:dyaOrig="655" w14:anchorId="48005ABF">
          <v:shape id="_x0000_i1094" type="#_x0000_t75" style="width:137pt;height:31.5pt" o:ole="">
            <v:imagedata r:id="rId125" o:title=""/>
          </v:shape>
          <o:OLEObject Type="Embed" ProgID="Equation.AxMath" ShapeID="_x0000_i1094" DrawAspect="Content" ObjectID="_1838353503" r:id="rId126"/>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109" w:name="ZEqnNum799764"/>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5</w:instrText>
      </w:r>
      <w:r>
        <w:rPr>
          <w:noProof/>
        </w:rPr>
        <w:fldChar w:fldCharType="end"/>
      </w:r>
      <w:r w:rsidRPr="00881D73">
        <w:instrText>)</w:instrText>
      </w:r>
      <w:bookmarkEnd w:id="109"/>
      <w:r w:rsidRPr="00881D73">
        <w:fldChar w:fldCharType="end"/>
      </w:r>
    </w:p>
    <w:p w14:paraId="5C89DAD0" w14:textId="77777777" w:rsidR="009C4F21" w:rsidRPr="00881D73" w:rsidRDefault="009C4F21" w:rsidP="009C4F21">
      <w:pPr>
        <w:pStyle w:val="-"/>
        <w:ind w:firstLine="505"/>
      </w:pPr>
      <w:r w:rsidRPr="00881D73">
        <w:rPr>
          <w:rFonts w:hint="eastAsia"/>
          <w:b/>
          <w:bCs/>
        </w:rPr>
        <w:t>（</w:t>
      </w:r>
      <w:r w:rsidRPr="00881D73">
        <w:rPr>
          <w:rFonts w:hint="eastAsia"/>
          <w:b/>
          <w:bCs/>
        </w:rPr>
        <w:t>3</w:t>
      </w:r>
      <w:r w:rsidRPr="00881D73">
        <w:rPr>
          <w:rFonts w:hint="eastAsia"/>
          <w:b/>
          <w:bCs/>
        </w:rPr>
        <w:t>）数据传输速率和传输时延：</w:t>
      </w:r>
      <w:r w:rsidRPr="00881D73">
        <w:rPr>
          <w:rFonts w:hint="eastAsia"/>
        </w:rPr>
        <w:t>对于所有通信链路，均采用香农公式来估算数据传输速率：</w:t>
      </w:r>
    </w:p>
    <w:p w14:paraId="2F9C4F61" w14:textId="77777777" w:rsidR="009C4F21" w:rsidRPr="00881D73" w:rsidRDefault="009C4F21" w:rsidP="009C4F21">
      <w:pPr>
        <w:pStyle w:val="Axmath"/>
      </w:pPr>
      <w:r w:rsidRPr="00881D73">
        <w:tab/>
      </w:r>
      <w:r w:rsidRPr="00881D73">
        <w:rPr>
          <w:position w:val="-12"/>
        </w:rPr>
        <w:object w:dxaOrig="2254" w:dyaOrig="369" w14:anchorId="50A62EF9">
          <v:shape id="_x0000_i1095" type="#_x0000_t75" style="width:113pt;height:19pt" o:ole="">
            <v:imagedata r:id="rId127" o:title=""/>
          </v:shape>
          <o:OLEObject Type="Embed" ProgID="Equation.AxMath" ShapeID="_x0000_i1095" DrawAspect="Content" ObjectID="_1838353504" r:id="rId128"/>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6</w:instrText>
      </w:r>
      <w:r>
        <w:rPr>
          <w:noProof/>
        </w:rPr>
        <w:fldChar w:fldCharType="end"/>
      </w:r>
      <w:r w:rsidRPr="00881D73">
        <w:instrText>)</w:instrText>
      </w:r>
      <w:r w:rsidRPr="00881D73">
        <w:fldChar w:fldCharType="end"/>
      </w:r>
    </w:p>
    <w:p w14:paraId="1A9E12B5" w14:textId="77777777" w:rsidR="009C4F21" w:rsidRPr="00881D73" w:rsidRDefault="009C4F21" w:rsidP="009C4F21">
      <w:pPr>
        <w:pStyle w:val="-"/>
        <w:ind w:firstLineChars="0" w:firstLine="0"/>
      </w:pPr>
      <w:r w:rsidRPr="00881D73">
        <w:rPr>
          <w:rFonts w:hint="eastAsia"/>
        </w:rPr>
        <w:t>则给定节点</w:t>
      </w:r>
      <w:r w:rsidRPr="00881D73">
        <w:rPr>
          <w:position w:val="-12"/>
        </w:rPr>
        <w:object w:dxaOrig="202" w:dyaOrig="358" w14:anchorId="1264DB47">
          <v:shape id="_x0000_i1096" type="#_x0000_t75" style="width:10.5pt;height:18pt" o:ole="">
            <v:imagedata r:id="rId39" o:title=""/>
          </v:shape>
          <o:OLEObject Type="Embed" ProgID="Equation.AxMath" ShapeID="_x0000_i1096" DrawAspect="Content" ObjectID="_1838353505" r:id="rId129"/>
        </w:object>
      </w:r>
      <w:r w:rsidRPr="00881D73">
        <w:rPr>
          <w:rFonts w:hint="eastAsia"/>
        </w:rPr>
        <w:t>传输数据量</w:t>
      </w:r>
      <w:r w:rsidRPr="00881D73">
        <w:rPr>
          <w:position w:val="-12"/>
        </w:rPr>
        <w:object w:dxaOrig="476" w:dyaOrig="362" w14:anchorId="423CFDF2">
          <v:shape id="_x0000_i1097" type="#_x0000_t75" style="width:24pt;height:17.5pt" o:ole="">
            <v:imagedata r:id="rId130" o:title=""/>
          </v:shape>
          <o:OLEObject Type="Embed" ProgID="Equation.AxMath" ShapeID="_x0000_i1097" DrawAspect="Content" ObjectID="_1838353506" r:id="rId131"/>
        </w:object>
      </w:r>
      <w:r w:rsidRPr="00881D73">
        <w:rPr>
          <w:rFonts w:hint="eastAsia"/>
        </w:rPr>
        <w:t>给节点</w:t>
      </w:r>
      <w:r w:rsidRPr="00881D73">
        <w:rPr>
          <w:position w:val="-12"/>
        </w:rPr>
        <w:object w:dxaOrig="224" w:dyaOrig="358" w14:anchorId="38E70DDF">
          <v:shape id="_x0000_i1098" type="#_x0000_t75" style="width:11pt;height:18pt" o:ole="">
            <v:imagedata r:id="rId79" o:title=""/>
          </v:shape>
          <o:OLEObject Type="Embed" ProgID="Equation.AxMath" ShapeID="_x0000_i1098" DrawAspect="Content" ObjectID="_1838353507" r:id="rId132"/>
        </w:object>
      </w:r>
      <w:r w:rsidRPr="00881D73">
        <w:rPr>
          <w:rFonts w:hint="eastAsia"/>
        </w:rPr>
        <w:t>，链路传输时延为：</w:t>
      </w:r>
    </w:p>
    <w:p w14:paraId="3D4074C2" w14:textId="77777777" w:rsidR="009C4F21" w:rsidRPr="00881D73" w:rsidRDefault="009C4F21" w:rsidP="009C4F21">
      <w:pPr>
        <w:pStyle w:val="Axmath"/>
      </w:pPr>
      <w:r w:rsidRPr="00881D73">
        <w:tab/>
      </w:r>
      <w:r w:rsidRPr="00881D73">
        <w:rPr>
          <w:position w:val="-18"/>
        </w:rPr>
        <w:object w:dxaOrig="1205" w:dyaOrig="486" w14:anchorId="130BFF81">
          <v:shape id="_x0000_i1099" type="#_x0000_t75" style="width:60pt;height:24.5pt" o:ole="">
            <v:imagedata r:id="rId133" o:title=""/>
          </v:shape>
          <o:OLEObject Type="Embed" ProgID="Equation.AxMath" ShapeID="_x0000_i1099" DrawAspect="Content" ObjectID="_1838353508" r:id="rId134"/>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110" w:name="ZEqnNum501615"/>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7</w:instrText>
      </w:r>
      <w:r>
        <w:rPr>
          <w:noProof/>
        </w:rPr>
        <w:fldChar w:fldCharType="end"/>
      </w:r>
      <w:r w:rsidRPr="00881D73">
        <w:instrText>)</w:instrText>
      </w:r>
      <w:bookmarkEnd w:id="110"/>
      <w:r w:rsidRPr="00881D73">
        <w:fldChar w:fldCharType="end"/>
      </w:r>
    </w:p>
    <w:p w14:paraId="6CCC097F" w14:textId="77777777" w:rsidR="009C4F21" w:rsidRPr="00881D73" w:rsidRDefault="009C4F21" w:rsidP="009C4F21">
      <w:pPr>
        <w:pStyle w:val="-"/>
        <w:ind w:firstLineChars="0" w:firstLine="0"/>
      </w:pPr>
      <w:r w:rsidRPr="00881D73">
        <w:rPr>
          <w:rFonts w:hint="eastAsia"/>
        </w:rPr>
        <w:t>总的链路通信时延为：</w:t>
      </w:r>
    </w:p>
    <w:p w14:paraId="6A9530DD" w14:textId="77777777" w:rsidR="009C4F21" w:rsidRPr="00881D73" w:rsidRDefault="009C4F21" w:rsidP="009C4F21">
      <w:pPr>
        <w:pStyle w:val="Axmath"/>
      </w:pPr>
      <w:r w:rsidRPr="00881D73">
        <w:tab/>
      </w:r>
      <w:r w:rsidRPr="00881D73">
        <w:rPr>
          <w:position w:val="-21"/>
        </w:rPr>
        <w:object w:dxaOrig="3540" w:dyaOrig="509" w14:anchorId="4E55A305">
          <v:shape id="_x0000_i1100" type="#_x0000_t75" style="width:177pt;height:25pt" o:ole="">
            <v:imagedata r:id="rId135" o:title=""/>
          </v:shape>
          <o:OLEObject Type="Embed" ProgID="Equation.AxMath" ShapeID="_x0000_i1100" DrawAspect="Content" ObjectID="_1838353509" r:id="rId136"/>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111" w:name="ZEqnNum658912"/>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8</w:instrText>
      </w:r>
      <w:r>
        <w:rPr>
          <w:noProof/>
        </w:rPr>
        <w:fldChar w:fldCharType="end"/>
      </w:r>
      <w:r w:rsidRPr="00881D73">
        <w:instrText>)</w:instrText>
      </w:r>
      <w:bookmarkEnd w:id="111"/>
      <w:r w:rsidRPr="00881D73">
        <w:fldChar w:fldCharType="end"/>
      </w:r>
    </w:p>
    <w:p w14:paraId="7880857E" w14:textId="77777777" w:rsidR="009C4F21" w:rsidRPr="00881D73" w:rsidRDefault="009C4F21" w:rsidP="009C4F21">
      <w:pPr>
        <w:pStyle w:val="-"/>
        <w:ind w:firstLineChars="0" w:firstLine="0"/>
      </w:pPr>
      <w:r w:rsidRPr="00881D73">
        <w:rPr>
          <w:rFonts w:hint="eastAsia"/>
        </w:rPr>
        <w:t>其中节点</w:t>
      </w:r>
      <w:r w:rsidRPr="00881D73">
        <w:rPr>
          <w:position w:val="-12"/>
        </w:rPr>
        <w:object w:dxaOrig="202" w:dyaOrig="358" w14:anchorId="465BE8A2">
          <v:shape id="_x0000_i1101" type="#_x0000_t75" style="width:10.5pt;height:18pt" o:ole="">
            <v:imagedata r:id="rId39" o:title=""/>
          </v:shape>
          <o:OLEObject Type="Embed" ProgID="Equation.AxMath" ShapeID="_x0000_i1101" DrawAspect="Content" ObjectID="_1838353510" r:id="rId137"/>
        </w:object>
      </w:r>
      <w:r w:rsidRPr="00881D73">
        <w:rPr>
          <w:rFonts w:hint="eastAsia"/>
        </w:rPr>
        <w:t>的传输数据</w:t>
      </w:r>
      <w:r w:rsidRPr="00881D73">
        <w:rPr>
          <w:position w:val="-12"/>
        </w:rPr>
        <w:object w:dxaOrig="476" w:dyaOrig="362" w14:anchorId="4EF86551">
          <v:shape id="_x0000_i1102" type="#_x0000_t75" style="width:23.5pt;height:17.5pt" o:ole="">
            <v:imagedata r:id="rId130" o:title=""/>
          </v:shape>
          <o:OLEObject Type="Embed" ProgID="Equation.AxMath" ShapeID="_x0000_i1102" DrawAspect="Content" ObjectID="_1838353511" r:id="rId138"/>
        </w:object>
      </w:r>
      <w:r w:rsidRPr="00881D73">
        <w:rPr>
          <w:rFonts w:hint="eastAsia"/>
        </w:rPr>
        <w:t>可参考公式</w:t>
      </w:r>
      <w:r w:rsidRPr="00881D73">
        <w:fldChar w:fldCharType="begin"/>
      </w:r>
      <w:r w:rsidRPr="00881D73">
        <w:instrText xml:space="preserve"> GOTOBUTTON ZEqnNum985067  \* MERGEFORMAT </w:instrText>
      </w:r>
      <w:r>
        <w:fldChar w:fldCharType="begin"/>
      </w:r>
      <w:r>
        <w:instrText xml:space="preserve"> REF ZEqnNum985067 \* Charformat \! \* MERGEFORMAT </w:instrText>
      </w:r>
      <w:r>
        <w:fldChar w:fldCharType="separate"/>
      </w:r>
      <w:r w:rsidRPr="00881D73">
        <w:instrText>(</w:instrText>
      </w:r>
      <w:r>
        <w:instrText>2</w:instrText>
      </w:r>
      <w:r w:rsidRPr="00881D73">
        <w:instrText>-</w:instrText>
      </w:r>
      <w:r>
        <w:instrText>17</w:instrText>
      </w:r>
      <w:r w:rsidRPr="00881D73">
        <w:instrText>)</w:instrText>
      </w:r>
      <w:r>
        <w:fldChar w:fldCharType="end"/>
      </w:r>
      <w:r w:rsidRPr="00881D73">
        <w:fldChar w:fldCharType="end"/>
      </w:r>
      <w:r w:rsidRPr="00881D73">
        <w:rPr>
          <w:rFonts w:hint="eastAsia"/>
        </w:rPr>
        <w:t>，</w:t>
      </w:r>
      <w:r w:rsidRPr="00881D73">
        <w:rPr>
          <w:position w:val="-5"/>
        </w:rPr>
        <w:object w:dxaOrig="163" w:dyaOrig="233" w14:anchorId="2A53C5CB">
          <v:shape id="_x0000_i1103" type="#_x0000_t75" style="width:8pt;height:11.5pt" o:ole="">
            <v:imagedata r:id="rId139" o:title=""/>
          </v:shape>
          <o:OLEObject Type="Embed" ProgID="Equation.AxMath" ShapeID="_x0000_i1103" DrawAspect="Content" ObjectID="_1838353512" r:id="rId140"/>
        </w:object>
      </w:r>
      <w:r w:rsidRPr="00881D73">
        <w:rPr>
          <w:rFonts w:hint="eastAsia"/>
        </w:rPr>
        <w:t>为光速。</w:t>
      </w:r>
    </w:p>
    <w:p w14:paraId="758E3299" w14:textId="77777777" w:rsidR="009C4F21" w:rsidRPr="00881D73" w:rsidRDefault="009C4F21" w:rsidP="009C4F21">
      <w:pPr>
        <w:pStyle w:val="231"/>
        <w:spacing w:before="206" w:after="206"/>
      </w:pPr>
      <w:bookmarkStart w:id="112" w:name="_Ref226886495"/>
      <w:bookmarkStart w:id="113" w:name="_Toc227680634"/>
      <w:r w:rsidRPr="00881D73">
        <w:rPr>
          <w:rFonts w:hint="eastAsia"/>
        </w:rPr>
        <w:t>计算模型</w:t>
      </w:r>
      <w:bookmarkEnd w:id="112"/>
      <w:bookmarkEnd w:id="113"/>
    </w:p>
    <w:p w14:paraId="6B381349" w14:textId="77777777" w:rsidR="009C4F21" w:rsidRPr="00881D73" w:rsidRDefault="009C4F21" w:rsidP="009C4F21">
      <w:pPr>
        <w:pStyle w:val="-"/>
        <w:ind w:firstLineChars="0" w:firstLine="0"/>
        <w:rPr>
          <w:b/>
          <w:bCs/>
        </w:rPr>
      </w:pPr>
      <w:r w:rsidRPr="00881D73">
        <w:rPr>
          <w:rFonts w:hint="eastAsia"/>
          <w:b/>
          <w:bCs/>
        </w:rPr>
        <w:t>（</w:t>
      </w:r>
      <w:r w:rsidRPr="00881D73">
        <w:rPr>
          <w:rFonts w:hint="eastAsia"/>
          <w:b/>
          <w:bCs/>
        </w:rPr>
        <w:t>1</w:t>
      </w:r>
      <w:r w:rsidRPr="00881D73">
        <w:rPr>
          <w:rFonts w:hint="eastAsia"/>
          <w:b/>
          <w:bCs/>
        </w:rPr>
        <w:t>）</w:t>
      </w:r>
      <w:r w:rsidRPr="00881D73">
        <w:rPr>
          <w:b/>
          <w:bCs/>
        </w:rPr>
        <w:t>DNN</w:t>
      </w:r>
      <w:r w:rsidRPr="00881D73">
        <w:rPr>
          <w:b/>
          <w:bCs/>
        </w:rPr>
        <w:t>层资源需求估算</w:t>
      </w:r>
      <w:r w:rsidRPr="00881D73">
        <w:rPr>
          <w:rFonts w:hint="eastAsia"/>
          <w:b/>
          <w:bCs/>
        </w:rPr>
        <w:t>：</w:t>
      </w:r>
    </w:p>
    <w:p w14:paraId="6148D386" w14:textId="77777777" w:rsidR="009C4F21" w:rsidRPr="00881D73" w:rsidRDefault="009C4F21" w:rsidP="009C4F21">
      <w:pPr>
        <w:pStyle w:val="-"/>
        <w:ind w:firstLineChars="198" w:firstLine="500"/>
      </w:pPr>
      <w:r w:rsidRPr="00881D73">
        <w:rPr>
          <w:rFonts w:hint="eastAsia"/>
          <w:b/>
          <w:bCs/>
        </w:rPr>
        <w:lastRenderedPageBreak/>
        <w:t>（</w:t>
      </w:r>
      <w:r w:rsidRPr="00881D73">
        <w:rPr>
          <w:rFonts w:hint="eastAsia"/>
          <w:b/>
          <w:bCs/>
        </w:rPr>
        <w:t>a</w:t>
      </w:r>
      <w:r w:rsidRPr="00881D73">
        <w:rPr>
          <w:rFonts w:hint="eastAsia"/>
          <w:b/>
          <w:bCs/>
        </w:rPr>
        <w:t>）</w:t>
      </w:r>
      <w:r w:rsidRPr="00881D73">
        <w:rPr>
          <w:b/>
          <w:bCs/>
        </w:rPr>
        <w:t>卷积层</w:t>
      </w:r>
      <w:r w:rsidRPr="00881D73">
        <w:rPr>
          <w:rFonts w:hint="eastAsia"/>
          <w:b/>
          <w:bCs/>
        </w:rPr>
        <w:t>：</w:t>
      </w:r>
      <w:r w:rsidRPr="00881D73">
        <w:t>其中对于卷积层，只需确定其卷积核大小</w:t>
      </w:r>
      <w:r w:rsidRPr="008845CD">
        <w:rPr>
          <w:position w:val="-12"/>
        </w:rPr>
        <w:object w:dxaOrig="917" w:dyaOrig="374" w14:anchorId="6AD7CFC4">
          <v:shape id="_x0000_i1104" type="#_x0000_t75" style="width:47pt;height:19pt" o:ole="">
            <v:imagedata r:id="rId141" o:title=""/>
          </v:shape>
          <o:OLEObject Type="Embed" ProgID="Equation.AxMath" ShapeID="_x0000_i1104" DrawAspect="Content" ObjectID="_1838353513" r:id="rId142"/>
        </w:object>
      </w:r>
      <w:r w:rsidRPr="00881D73">
        <w:t>，输入</w:t>
      </w:r>
      <w:r w:rsidRPr="00881D73">
        <w:rPr>
          <w:rFonts w:hint="eastAsia"/>
        </w:rPr>
        <w:t>特征图的通道数</w:t>
      </w:r>
      <w:r w:rsidRPr="00881D73">
        <w:rPr>
          <w:position w:val="-12"/>
        </w:rPr>
        <w:object w:dxaOrig="263" w:dyaOrig="358" w14:anchorId="744A75EE">
          <v:shape id="_x0000_i1105" type="#_x0000_t75" style="width:13pt;height:18pt" o:ole="">
            <v:imagedata r:id="rId143" o:title=""/>
          </v:shape>
          <o:OLEObject Type="Embed" ProgID="Equation.AxMath" ShapeID="_x0000_i1105" DrawAspect="Content" ObjectID="_1838353514" r:id="rId144"/>
        </w:object>
      </w:r>
      <w:r w:rsidRPr="00881D73">
        <w:rPr>
          <w:rFonts w:hint="eastAsia"/>
        </w:rPr>
        <w:t>、</w:t>
      </w:r>
      <w:r w:rsidRPr="00881D73">
        <w:t>输出</w:t>
      </w:r>
      <w:r w:rsidRPr="00881D73">
        <w:rPr>
          <w:rFonts w:hint="eastAsia"/>
        </w:rPr>
        <w:t>特征图的高</w:t>
      </w:r>
      <w:r w:rsidRPr="00881D73">
        <w:rPr>
          <w:position w:val="-12"/>
        </w:rPr>
        <w:object w:dxaOrig="324" w:dyaOrig="358" w14:anchorId="679B22AB">
          <v:shape id="_x0000_i1106" type="#_x0000_t75" style="width:16.5pt;height:18pt" o:ole="">
            <v:imagedata r:id="rId145" o:title=""/>
          </v:shape>
          <o:OLEObject Type="Embed" ProgID="Equation.AxMath" ShapeID="_x0000_i1106" DrawAspect="Content" ObjectID="_1838353515" r:id="rId146"/>
        </w:object>
      </w:r>
      <w:r w:rsidRPr="00881D73">
        <w:rPr>
          <w:rFonts w:hint="eastAsia"/>
        </w:rPr>
        <w:t>、宽</w:t>
      </w:r>
      <w:r w:rsidRPr="00881D73">
        <w:rPr>
          <w:position w:val="-12"/>
        </w:rPr>
        <w:object w:dxaOrig="338" w:dyaOrig="358" w14:anchorId="458DFA06">
          <v:shape id="_x0000_i1107" type="#_x0000_t75" style="width:16.5pt;height:18pt" o:ole="">
            <v:imagedata r:id="rId147" o:title=""/>
          </v:shape>
          <o:OLEObject Type="Embed" ProgID="Equation.AxMath" ShapeID="_x0000_i1107" DrawAspect="Content" ObjectID="_1838353516" r:id="rId148"/>
        </w:object>
      </w:r>
      <w:r w:rsidRPr="00881D73">
        <w:rPr>
          <w:rFonts w:hint="eastAsia"/>
        </w:rPr>
        <w:t>以及通道数</w:t>
      </w:r>
      <w:r w:rsidRPr="00881D73">
        <w:rPr>
          <w:position w:val="-12"/>
        </w:rPr>
        <w:object w:dxaOrig="298" w:dyaOrig="358" w14:anchorId="72BD9457">
          <v:shape id="_x0000_i1108" type="#_x0000_t75" style="width:15pt;height:18pt" o:ole="">
            <v:imagedata r:id="rId149" o:title=""/>
          </v:shape>
          <o:OLEObject Type="Embed" ProgID="Equation.AxMath" ShapeID="_x0000_i1108" DrawAspect="Content" ObjectID="_1838353517" r:id="rId150"/>
        </w:object>
      </w:r>
      <w:r w:rsidRPr="00881D73">
        <w:t>，即可估算其计算量为：</w:t>
      </w:r>
    </w:p>
    <w:p w14:paraId="41E7AD32" w14:textId="77777777" w:rsidR="009C4F21" w:rsidRPr="00881D73" w:rsidRDefault="009C4F21" w:rsidP="009C4F21">
      <w:pPr>
        <w:pStyle w:val="Axmath"/>
      </w:pPr>
      <w:r w:rsidRPr="00881D73">
        <w:tab/>
      </w:r>
      <w:r w:rsidRPr="00881D73">
        <w:rPr>
          <w:position w:val="-12"/>
        </w:rPr>
        <w:object w:dxaOrig="4730" w:dyaOrig="358" w14:anchorId="6DF0B77A">
          <v:shape id="_x0000_i1109" type="#_x0000_t75" style="width:236.5pt;height:18pt" o:ole="">
            <v:imagedata r:id="rId151" o:title=""/>
          </v:shape>
          <o:OLEObject Type="Embed" ProgID="Equation.AxMath" ShapeID="_x0000_i1109" DrawAspect="Content" ObjectID="_1838353518" r:id="rId152"/>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9</w:instrText>
      </w:r>
      <w:r>
        <w:rPr>
          <w:noProof/>
        </w:rPr>
        <w:fldChar w:fldCharType="end"/>
      </w:r>
      <w:r w:rsidRPr="00881D73">
        <w:instrText>)</w:instrText>
      </w:r>
      <w:r w:rsidRPr="00881D73">
        <w:fldChar w:fldCharType="end"/>
      </w:r>
    </w:p>
    <w:p w14:paraId="6FEC381E" w14:textId="77777777" w:rsidR="009C4F21" w:rsidRPr="00881D73" w:rsidRDefault="009C4F21" w:rsidP="009C4F21">
      <w:pPr>
        <w:pStyle w:val="-"/>
        <w:ind w:firstLineChars="0" w:firstLine="0"/>
      </w:pPr>
      <w:r w:rsidRPr="00881D73">
        <w:rPr>
          <w:rFonts w:hint="eastAsia"/>
        </w:rPr>
        <w:t>其参数量为：</w:t>
      </w:r>
    </w:p>
    <w:p w14:paraId="5431D8C0" w14:textId="77777777" w:rsidR="009C4F21" w:rsidRPr="00881D73" w:rsidRDefault="009C4F21" w:rsidP="009C4F21">
      <w:pPr>
        <w:pStyle w:val="Axmath"/>
      </w:pPr>
      <w:r w:rsidRPr="00881D73">
        <w:tab/>
      </w:r>
      <w:r w:rsidRPr="00881D73">
        <w:rPr>
          <w:position w:val="-12"/>
        </w:rPr>
        <w:object w:dxaOrig="3760" w:dyaOrig="358" w14:anchorId="46BBB67C">
          <v:shape id="_x0000_i1110" type="#_x0000_t75" style="width:187.5pt;height:18pt" o:ole="">
            <v:imagedata r:id="rId153" o:title=""/>
          </v:shape>
          <o:OLEObject Type="Embed" ProgID="Equation.AxMath" ShapeID="_x0000_i1110" DrawAspect="Content" ObjectID="_1838353519" r:id="rId154"/>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10</w:instrText>
      </w:r>
      <w:r>
        <w:rPr>
          <w:noProof/>
        </w:rPr>
        <w:fldChar w:fldCharType="end"/>
      </w:r>
      <w:r w:rsidRPr="00881D73">
        <w:instrText>)</w:instrText>
      </w:r>
      <w:r w:rsidRPr="00881D73">
        <w:fldChar w:fldCharType="end"/>
      </w:r>
    </w:p>
    <w:p w14:paraId="17550F5A" w14:textId="77777777" w:rsidR="009C4F21" w:rsidRPr="00881D73" w:rsidRDefault="009C4F21" w:rsidP="009C4F21">
      <w:pPr>
        <w:pStyle w:val="-"/>
        <w:ind w:firstLine="505"/>
      </w:pPr>
      <w:r w:rsidRPr="00881D73">
        <w:rPr>
          <w:b/>
          <w:bCs/>
        </w:rPr>
        <w:t>（</w:t>
      </w:r>
      <w:r w:rsidRPr="00881D73">
        <w:rPr>
          <w:rFonts w:hint="eastAsia"/>
          <w:b/>
          <w:bCs/>
        </w:rPr>
        <w:t>b</w:t>
      </w:r>
      <w:r w:rsidRPr="00881D73">
        <w:rPr>
          <w:b/>
          <w:bCs/>
        </w:rPr>
        <w:t>）全连接层</w:t>
      </w:r>
      <w:r w:rsidRPr="00881D73">
        <w:rPr>
          <w:rFonts w:hint="eastAsia"/>
          <w:b/>
          <w:bCs/>
        </w:rPr>
        <w:t>：</w:t>
      </w:r>
      <w:r w:rsidRPr="00881D73">
        <w:t>对于全连接层，只需确定其输入尺寸</w:t>
      </w:r>
      <w:r w:rsidRPr="00881D73">
        <w:rPr>
          <w:position w:val="-12"/>
        </w:rPr>
        <w:object w:dxaOrig="1098" w:dyaOrig="374" w14:anchorId="2A5493EE">
          <v:shape id="_x0000_i1111" type="#_x0000_t75" style="width:55pt;height:18.5pt" o:ole="">
            <v:imagedata r:id="rId155" o:title=""/>
          </v:shape>
          <o:OLEObject Type="Embed" ProgID="Equation.AxMath" ShapeID="_x0000_i1111" DrawAspect="Content" ObjectID="_1838353520" r:id="rId156"/>
        </w:object>
      </w:r>
      <w:r w:rsidRPr="00881D73">
        <w:t>和输出数据尺寸</w:t>
      </w:r>
      <w:r w:rsidRPr="00881D73">
        <w:rPr>
          <w:position w:val="-12"/>
        </w:rPr>
        <w:object w:dxaOrig="1184" w:dyaOrig="374" w14:anchorId="09BBE5FC">
          <v:shape id="_x0000_i1112" type="#_x0000_t75" style="width:59pt;height:18.5pt" o:ole="">
            <v:imagedata r:id="rId157" o:title=""/>
          </v:shape>
          <o:OLEObject Type="Embed" ProgID="Equation.AxMath" ShapeID="_x0000_i1112" DrawAspect="Content" ObjectID="_1838353521" r:id="rId158"/>
        </w:object>
      </w:r>
      <w:r w:rsidRPr="00881D73">
        <w:t>，即可估算其计算量为：</w:t>
      </w:r>
    </w:p>
    <w:p w14:paraId="353A9BC1" w14:textId="77777777" w:rsidR="009C4F21" w:rsidRPr="00881D73" w:rsidRDefault="009C4F21" w:rsidP="009C4F21">
      <w:pPr>
        <w:pStyle w:val="Axmath"/>
      </w:pPr>
      <w:r w:rsidRPr="00881D73">
        <w:tab/>
      </w:r>
      <w:r w:rsidRPr="00881D73">
        <w:rPr>
          <w:position w:val="-12"/>
        </w:rPr>
        <w:object w:dxaOrig="4429" w:dyaOrig="358" w14:anchorId="0872A3D5">
          <v:shape id="_x0000_i1113" type="#_x0000_t75" style="width:221pt;height:18pt" o:ole="">
            <v:imagedata r:id="rId159" o:title=""/>
          </v:shape>
          <o:OLEObject Type="Embed" ProgID="Equation.AxMath" ShapeID="_x0000_i1113" DrawAspect="Content" ObjectID="_1838353522" r:id="rId160"/>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11</w:instrText>
      </w:r>
      <w:r>
        <w:rPr>
          <w:noProof/>
        </w:rPr>
        <w:fldChar w:fldCharType="end"/>
      </w:r>
      <w:r w:rsidRPr="00881D73">
        <w:instrText>)</w:instrText>
      </w:r>
      <w:r w:rsidRPr="00881D73">
        <w:fldChar w:fldCharType="end"/>
      </w:r>
    </w:p>
    <w:p w14:paraId="24760D76" w14:textId="77777777" w:rsidR="009C4F21" w:rsidRPr="00881D73" w:rsidRDefault="009C4F21" w:rsidP="009C4F21">
      <w:pPr>
        <w:pStyle w:val="-"/>
        <w:ind w:firstLineChars="0" w:firstLine="0"/>
      </w:pPr>
      <w:r w:rsidRPr="00881D73">
        <w:rPr>
          <w:rFonts w:hint="eastAsia"/>
        </w:rPr>
        <w:t>其参数量为</w:t>
      </w:r>
      <w:r w:rsidRPr="00881D73">
        <w:t>：</w:t>
      </w:r>
    </w:p>
    <w:p w14:paraId="5FEF333E" w14:textId="77777777" w:rsidR="009C4F21" w:rsidRPr="00881D73" w:rsidRDefault="009C4F21" w:rsidP="009C4F21">
      <w:pPr>
        <w:pStyle w:val="Axmath"/>
      </w:pPr>
      <w:r w:rsidRPr="00881D73">
        <w:tab/>
      </w:r>
      <w:r w:rsidRPr="00881D73">
        <w:rPr>
          <w:position w:val="-12"/>
        </w:rPr>
        <w:object w:dxaOrig="5763" w:dyaOrig="360" w14:anchorId="3103C718">
          <v:shape id="_x0000_i1114" type="#_x0000_t75" style="width:288.5pt;height:18pt" o:ole="">
            <v:imagedata r:id="rId161" o:title=""/>
          </v:shape>
          <o:OLEObject Type="Embed" ProgID="Equation.AxMath" ShapeID="_x0000_i1114" DrawAspect="Content" ObjectID="_1838353523" r:id="rId162"/>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12</w:instrText>
      </w:r>
      <w:r>
        <w:rPr>
          <w:noProof/>
        </w:rPr>
        <w:fldChar w:fldCharType="end"/>
      </w:r>
      <w:r w:rsidRPr="00881D73">
        <w:instrText>)</w:instrText>
      </w:r>
      <w:r w:rsidRPr="00881D73">
        <w:fldChar w:fldCharType="end"/>
      </w:r>
    </w:p>
    <w:p w14:paraId="768DC762" w14:textId="77777777" w:rsidR="009C4F21" w:rsidRPr="00881D73" w:rsidRDefault="009C4F21" w:rsidP="009C4F21">
      <w:pPr>
        <w:pStyle w:val="-"/>
        <w:ind w:firstLine="505"/>
      </w:pPr>
      <w:r w:rsidRPr="00881D73">
        <w:rPr>
          <w:b/>
          <w:bCs/>
        </w:rPr>
        <w:t>（</w:t>
      </w:r>
      <w:r w:rsidRPr="00881D73">
        <w:rPr>
          <w:rFonts w:hint="eastAsia"/>
          <w:b/>
          <w:bCs/>
        </w:rPr>
        <w:t>c</w:t>
      </w:r>
      <w:r w:rsidRPr="00881D73">
        <w:rPr>
          <w:b/>
          <w:bCs/>
        </w:rPr>
        <w:t>）池化层</w:t>
      </w:r>
      <w:r w:rsidRPr="00881D73">
        <w:rPr>
          <w:rFonts w:hint="eastAsia"/>
          <w:b/>
          <w:bCs/>
        </w:rPr>
        <w:t>：</w:t>
      </w:r>
      <w:r w:rsidRPr="00881D73">
        <w:t>对于池化层，只需确定其输入尺寸</w:t>
      </w:r>
      <w:r w:rsidRPr="00881D73">
        <w:rPr>
          <w:noProof/>
          <w:position w:val="-7"/>
        </w:rPr>
        <w:drawing>
          <wp:inline distT="0" distB="0" distL="0" distR="0" wp14:anchorId="1F715567" wp14:editId="59E624A3">
            <wp:extent cx="609600" cy="160020"/>
            <wp:effectExtent l="0" t="0" r="0" b="0"/>
            <wp:docPr id="97423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609600" cy="160020"/>
                    </a:xfrm>
                    <a:prstGeom prst="rect">
                      <a:avLst/>
                    </a:prstGeom>
                    <a:noFill/>
                    <a:ln>
                      <a:noFill/>
                    </a:ln>
                  </pic:spPr>
                </pic:pic>
              </a:graphicData>
            </a:graphic>
          </wp:inline>
        </w:drawing>
      </w:r>
      <w:r w:rsidRPr="00881D73">
        <w:t>即可估算其计算量：</w:t>
      </w:r>
    </w:p>
    <w:p w14:paraId="3826F017" w14:textId="77777777" w:rsidR="009C4F21" w:rsidRPr="00881D73" w:rsidRDefault="009C4F21" w:rsidP="009C4F21">
      <w:pPr>
        <w:pStyle w:val="Axmath"/>
      </w:pPr>
      <w:r w:rsidRPr="00881D73">
        <w:tab/>
      </w:r>
      <w:r w:rsidRPr="00881D73">
        <w:rPr>
          <w:position w:val="-12"/>
        </w:rPr>
        <w:object w:dxaOrig="2635" w:dyaOrig="358" w14:anchorId="78F9BDB4">
          <v:shape id="_x0000_i1115" type="#_x0000_t75" style="width:132pt;height:17.5pt" o:ole="">
            <v:imagedata r:id="rId164" o:title=""/>
          </v:shape>
          <o:OLEObject Type="Embed" ProgID="Equation.AxMath" ShapeID="_x0000_i1115" DrawAspect="Content" ObjectID="_1838353524" r:id="rId165"/>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13</w:instrText>
      </w:r>
      <w:r>
        <w:rPr>
          <w:noProof/>
        </w:rPr>
        <w:fldChar w:fldCharType="end"/>
      </w:r>
      <w:r w:rsidRPr="00881D73">
        <w:instrText>)</w:instrText>
      </w:r>
      <w:r w:rsidRPr="00881D73">
        <w:fldChar w:fldCharType="end"/>
      </w:r>
    </w:p>
    <w:p w14:paraId="48D57500" w14:textId="77777777" w:rsidR="009C4F21" w:rsidRPr="00881D73" w:rsidRDefault="009C4F21" w:rsidP="009C4F21">
      <w:pPr>
        <w:pStyle w:val="-"/>
        <w:ind w:firstLineChars="0" w:firstLine="0"/>
      </w:pPr>
      <w:r w:rsidRPr="00881D73">
        <w:rPr>
          <w:rFonts w:hint="eastAsia"/>
        </w:rPr>
        <w:t>池化层的参数量为</w:t>
      </w:r>
      <w:r w:rsidRPr="00881D73">
        <w:rPr>
          <w:rFonts w:hint="eastAsia"/>
        </w:rPr>
        <w:t>0</w:t>
      </w:r>
      <w:r w:rsidRPr="00881D73">
        <w:rPr>
          <w:rFonts w:hint="eastAsia"/>
        </w:rPr>
        <w:t>。</w:t>
      </w:r>
    </w:p>
    <w:p w14:paraId="3FF66840" w14:textId="77777777" w:rsidR="009C4F21" w:rsidRPr="00881D73" w:rsidRDefault="009C4F21" w:rsidP="009C4F21">
      <w:pPr>
        <w:pStyle w:val="-"/>
        <w:ind w:firstLine="505"/>
      </w:pPr>
      <w:r w:rsidRPr="00881D73">
        <w:rPr>
          <w:b/>
          <w:bCs/>
        </w:rPr>
        <w:t>（</w:t>
      </w:r>
      <w:r w:rsidRPr="00881D73">
        <w:rPr>
          <w:rFonts w:hint="eastAsia"/>
          <w:b/>
          <w:bCs/>
        </w:rPr>
        <w:t>d</w:t>
      </w:r>
      <w:r w:rsidRPr="00881D73">
        <w:rPr>
          <w:b/>
          <w:bCs/>
        </w:rPr>
        <w:t>）激活层</w:t>
      </w:r>
      <w:r w:rsidRPr="00881D73">
        <w:rPr>
          <w:rFonts w:hint="eastAsia"/>
          <w:b/>
          <w:bCs/>
        </w:rPr>
        <w:t>：</w:t>
      </w:r>
      <w:r w:rsidRPr="00881D73">
        <w:t>对于激活层，只需确定其输出尺寸</w:t>
      </w:r>
      <w:r w:rsidRPr="00881D73">
        <w:rPr>
          <w:noProof/>
          <w:position w:val="-7"/>
        </w:rPr>
        <w:drawing>
          <wp:inline distT="0" distB="0" distL="0" distR="0" wp14:anchorId="6D186158" wp14:editId="5B5B6EE5">
            <wp:extent cx="647700" cy="160020"/>
            <wp:effectExtent l="0" t="0" r="0" b="0"/>
            <wp:docPr id="7333114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47700" cy="160020"/>
                    </a:xfrm>
                    <a:prstGeom prst="rect">
                      <a:avLst/>
                    </a:prstGeom>
                    <a:noFill/>
                    <a:ln>
                      <a:noFill/>
                    </a:ln>
                  </pic:spPr>
                </pic:pic>
              </a:graphicData>
            </a:graphic>
          </wp:inline>
        </w:drawing>
      </w:r>
      <w:r w:rsidRPr="00881D73">
        <w:t>以及激活函数类型即可估算其计算量，设其激活函数执行一次的运算量为</w:t>
      </w:r>
      <w:r w:rsidRPr="00881D73">
        <w:rPr>
          <w:position w:val="-12"/>
        </w:rPr>
        <w:object w:dxaOrig="1039" w:dyaOrig="358" w14:anchorId="1FEFA85D">
          <v:shape id="_x0000_i1116" type="#_x0000_t75" style="width:53pt;height:18pt" o:ole="">
            <v:imagedata r:id="rId167" o:title=""/>
          </v:shape>
          <o:OLEObject Type="Embed" ProgID="Equation.AxMath" ShapeID="_x0000_i1116" DrawAspect="Content" ObjectID="_1838353525" r:id="rId168"/>
        </w:object>
      </w:r>
      <w:r w:rsidRPr="00881D73">
        <w:t>，则激活层的运算量为：</w:t>
      </w:r>
    </w:p>
    <w:p w14:paraId="6B0A44A0" w14:textId="77777777" w:rsidR="009C4F21" w:rsidRPr="00881D73" w:rsidRDefault="009C4F21" w:rsidP="009C4F21">
      <w:pPr>
        <w:pStyle w:val="Axmath"/>
      </w:pPr>
      <w:r w:rsidRPr="00881D73">
        <w:rPr>
          <w:rFonts w:hint="eastAsia"/>
        </w:rPr>
        <w:tab/>
      </w:r>
      <w:r w:rsidRPr="00881D73">
        <w:rPr>
          <w:rFonts w:hint="eastAsia"/>
          <w:position w:val="-12"/>
        </w:rPr>
        <w:object w:dxaOrig="3798" w:dyaOrig="358" w14:anchorId="481AC8EF">
          <v:shape id="_x0000_i1117" type="#_x0000_t75" style="width:189.5pt;height:17.5pt" o:ole="">
            <v:imagedata r:id="rId169" o:title=""/>
          </v:shape>
          <o:OLEObject Type="Embed" ProgID="Equation.AxMath" ShapeID="_x0000_i1117" DrawAspect="Content" ObjectID="_1838353526" r:id="rId170"/>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14</w:instrText>
      </w:r>
      <w:r>
        <w:rPr>
          <w:noProof/>
        </w:rPr>
        <w:fldChar w:fldCharType="end"/>
      </w:r>
      <w:r w:rsidRPr="00881D73">
        <w:instrText>)</w:instrText>
      </w:r>
      <w:r w:rsidRPr="00881D73">
        <w:fldChar w:fldCharType="end"/>
      </w:r>
    </w:p>
    <w:p w14:paraId="03F7A51D" w14:textId="77777777" w:rsidR="009C4F21" w:rsidRPr="00881D73" w:rsidRDefault="009C4F21" w:rsidP="009C4F21">
      <w:pPr>
        <w:pStyle w:val="-"/>
        <w:ind w:firstLineChars="0" w:firstLine="0"/>
      </w:pPr>
      <w:r w:rsidRPr="00881D73">
        <w:rPr>
          <w:rFonts w:hint="eastAsia"/>
        </w:rPr>
        <w:t>激活层的参数量为</w:t>
      </w:r>
      <w:r w:rsidRPr="00881D73">
        <w:rPr>
          <w:rFonts w:hint="eastAsia"/>
        </w:rPr>
        <w:t>0</w:t>
      </w:r>
      <w:r w:rsidRPr="00881D73">
        <w:rPr>
          <w:rFonts w:hint="eastAsia"/>
        </w:rPr>
        <w:t>。</w:t>
      </w:r>
    </w:p>
    <w:p w14:paraId="4E860E18" w14:textId="77777777" w:rsidR="009C4F21" w:rsidRPr="00881D73" w:rsidRDefault="009C4F21" w:rsidP="009C4F21">
      <w:pPr>
        <w:pStyle w:val="-"/>
        <w:ind w:firstLine="503"/>
      </w:pPr>
      <w:r w:rsidRPr="00881D73">
        <w:t>对于输出数据大小，不需要确定层的类型，只需确定输出数据的尺寸和模型的精度，输出数据大小</w:t>
      </w:r>
      <w:r w:rsidRPr="00881D73">
        <w:rPr>
          <w:rFonts w:hint="eastAsia"/>
        </w:rPr>
        <w:t>（</w:t>
      </w:r>
      <w:r w:rsidRPr="00881D73">
        <w:rPr>
          <w:rFonts w:hint="eastAsia"/>
        </w:rPr>
        <w:t>bit</w:t>
      </w:r>
      <w:r w:rsidRPr="00881D73">
        <w:rPr>
          <w:rFonts w:hint="eastAsia"/>
        </w:rPr>
        <w:t>）</w:t>
      </w:r>
      <w:r w:rsidRPr="00881D73">
        <w:t>为：</w:t>
      </w:r>
    </w:p>
    <w:p w14:paraId="07D79047" w14:textId="77777777" w:rsidR="009C4F21" w:rsidRPr="00881D73" w:rsidRDefault="009C4F21" w:rsidP="009C4F21">
      <w:pPr>
        <w:pStyle w:val="Axmath"/>
      </w:pPr>
      <w:r w:rsidRPr="00881D73">
        <w:rPr>
          <w:rFonts w:hint="eastAsia"/>
        </w:rPr>
        <w:tab/>
      </w:r>
      <w:r w:rsidRPr="00881D73">
        <w:rPr>
          <w:rFonts w:hint="eastAsia"/>
          <w:position w:val="-12"/>
        </w:rPr>
        <w:object w:dxaOrig="2470" w:dyaOrig="358" w14:anchorId="469B47CC">
          <v:shape id="_x0000_i1118" type="#_x0000_t75" style="width:123.5pt;height:18pt" o:ole="">
            <v:imagedata r:id="rId171" o:title=""/>
          </v:shape>
          <o:OLEObject Type="Embed" ProgID="Equation.AxMath" ShapeID="_x0000_i1118" DrawAspect="Content" ObjectID="_1838353527" r:id="rId172"/>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15</w:instrText>
      </w:r>
      <w:r>
        <w:rPr>
          <w:noProof/>
        </w:rPr>
        <w:fldChar w:fldCharType="end"/>
      </w:r>
      <w:r w:rsidRPr="00881D73">
        <w:instrText>)</w:instrText>
      </w:r>
      <w:r w:rsidRPr="00881D73">
        <w:fldChar w:fldCharType="end"/>
      </w:r>
    </w:p>
    <w:p w14:paraId="73C6BA4C" w14:textId="77777777" w:rsidR="009C4F21" w:rsidRPr="00881D73" w:rsidRDefault="009C4F21" w:rsidP="009C4F21">
      <w:pPr>
        <w:pStyle w:val="-"/>
        <w:ind w:firstLine="503"/>
      </w:pPr>
      <w:r w:rsidRPr="00881D73">
        <w:rPr>
          <w:rFonts w:hint="eastAsia"/>
        </w:rPr>
        <w:t>其中</w:t>
      </w:r>
      <w:r w:rsidRPr="00881D73">
        <w:rPr>
          <w:position w:val="-11"/>
        </w:rPr>
        <w:object w:dxaOrig="185" w:dyaOrig="354" w14:anchorId="4E1E482E">
          <v:shape id="_x0000_i1119" type="#_x0000_t75" style="width:10.5pt;height:18pt" o:ole="">
            <v:imagedata r:id="rId173" o:title=""/>
          </v:shape>
          <o:OLEObject Type="Embed" ProgID="Equation.AxMath" ShapeID="_x0000_i1119" DrawAspect="Content" ObjectID="_1838353528" r:id="rId174"/>
        </w:object>
      </w:r>
      <w:r w:rsidRPr="00881D73">
        <w:rPr>
          <w:rFonts w:hint="eastAsia"/>
        </w:rPr>
        <w:t>为模型精度，对于</w:t>
      </w:r>
      <w:r w:rsidRPr="00881D73">
        <w:rPr>
          <w:rFonts w:hint="eastAsia"/>
        </w:rPr>
        <w:t>float32</w:t>
      </w:r>
      <w:r w:rsidRPr="00881D73">
        <w:rPr>
          <w:rFonts w:hint="eastAsia"/>
        </w:rPr>
        <w:t>精度</w:t>
      </w:r>
      <w:r w:rsidRPr="00881D73">
        <w:rPr>
          <w:position w:val="-11"/>
        </w:rPr>
        <w:object w:dxaOrig="733" w:dyaOrig="354" w14:anchorId="7AC3FC33">
          <v:shape id="_x0000_i1120" type="#_x0000_t75" style="width:36.5pt;height:18pt" o:ole="">
            <v:imagedata r:id="rId175" o:title=""/>
          </v:shape>
          <o:OLEObject Type="Embed" ProgID="Equation.AxMath" ShapeID="_x0000_i1120" DrawAspect="Content" ObjectID="_1838353529" r:id="rId176"/>
        </w:object>
      </w:r>
      <w:r w:rsidRPr="00881D73">
        <w:rPr>
          <w:rFonts w:hint="eastAsia"/>
        </w:rPr>
        <w:t>，对于</w:t>
      </w:r>
      <w:r w:rsidRPr="00881D73">
        <w:rPr>
          <w:rFonts w:hint="eastAsia"/>
        </w:rPr>
        <w:t>float16</w:t>
      </w:r>
      <w:r w:rsidRPr="00881D73">
        <w:rPr>
          <w:rFonts w:hint="eastAsia"/>
        </w:rPr>
        <w:t>精度</w:t>
      </w:r>
      <w:r w:rsidRPr="00881D73">
        <w:rPr>
          <w:position w:val="-11"/>
        </w:rPr>
        <w:object w:dxaOrig="722" w:dyaOrig="354" w14:anchorId="4BAF3B85">
          <v:shape id="_x0000_i1121" type="#_x0000_t75" style="width:36.5pt;height:18pt" o:ole="">
            <v:imagedata r:id="rId177" o:title=""/>
          </v:shape>
          <o:OLEObject Type="Embed" ProgID="Equation.AxMath" ShapeID="_x0000_i1121" DrawAspect="Content" ObjectID="_1838353530" r:id="rId178"/>
        </w:object>
      </w:r>
      <w:r w:rsidRPr="00881D73">
        <w:rPr>
          <w:rFonts w:hint="eastAsia"/>
        </w:rPr>
        <w:t>。</w:t>
      </w:r>
    </w:p>
    <w:p w14:paraId="29E5F2E4" w14:textId="77777777" w:rsidR="009C4F21" w:rsidRPr="00881D73" w:rsidRDefault="009C4F21" w:rsidP="009C4F21">
      <w:pPr>
        <w:pStyle w:val="-"/>
        <w:ind w:firstLineChars="0" w:firstLine="0"/>
        <w:rPr>
          <w:b/>
          <w:bCs/>
        </w:rPr>
      </w:pPr>
      <w:r w:rsidRPr="00881D73">
        <w:rPr>
          <w:rFonts w:hint="eastAsia"/>
          <w:b/>
          <w:bCs/>
        </w:rPr>
        <w:t>（</w:t>
      </w:r>
      <w:r w:rsidRPr="00881D73">
        <w:rPr>
          <w:rFonts w:hint="eastAsia"/>
          <w:b/>
          <w:bCs/>
        </w:rPr>
        <w:t>2</w:t>
      </w:r>
      <w:r w:rsidRPr="00881D73">
        <w:rPr>
          <w:rFonts w:hint="eastAsia"/>
          <w:b/>
          <w:bCs/>
        </w:rPr>
        <w:t>）</w:t>
      </w:r>
      <w:r w:rsidRPr="00881D73">
        <w:rPr>
          <w:b/>
          <w:bCs/>
        </w:rPr>
        <w:t>节点计算时延</w:t>
      </w:r>
      <w:r w:rsidRPr="00881D73">
        <w:rPr>
          <w:rFonts w:hint="eastAsia"/>
          <w:b/>
          <w:bCs/>
        </w:rPr>
        <w:t>：</w:t>
      </w:r>
    </w:p>
    <w:p w14:paraId="75A3E346" w14:textId="77777777" w:rsidR="009C4F21" w:rsidRPr="00881D73" w:rsidRDefault="009C4F21" w:rsidP="009C4F21">
      <w:pPr>
        <w:pStyle w:val="-"/>
        <w:ind w:firstLine="503"/>
      </w:pPr>
      <w:r w:rsidRPr="00881D73">
        <w:rPr>
          <w:rFonts w:hint="eastAsia"/>
        </w:rPr>
        <w:t>节点</w:t>
      </w:r>
      <w:r w:rsidRPr="00881D73">
        <w:rPr>
          <w:position w:val="-12"/>
        </w:rPr>
        <w:object w:dxaOrig="202" w:dyaOrig="358" w14:anchorId="1C8B350F">
          <v:shape id="_x0000_i1122" type="#_x0000_t75" style="width:10.5pt;height:18pt" o:ole="">
            <v:imagedata r:id="rId39" o:title=""/>
          </v:shape>
          <o:OLEObject Type="Embed" ProgID="Equation.AxMath" ShapeID="_x0000_i1122" DrawAspect="Content" ObjectID="_1838353531" r:id="rId179"/>
        </w:object>
      </w:r>
      <w:r w:rsidRPr="00881D73">
        <w:t>被分配执行模型</w:t>
      </w:r>
      <w:r w:rsidRPr="00881D73">
        <w:rPr>
          <w:position w:val="-11"/>
        </w:rPr>
        <w:object w:dxaOrig="303" w:dyaOrig="354" w14:anchorId="237F4ED4">
          <v:shape id="_x0000_i1123" type="#_x0000_t75" style="width:16pt;height:18pt" o:ole="">
            <v:imagedata r:id="rId180" o:title=""/>
          </v:shape>
          <o:OLEObject Type="Embed" ProgID="Equation.AxMath" ShapeID="_x0000_i1123" DrawAspect="Content" ObjectID="_1838353532" r:id="rId181"/>
        </w:object>
      </w:r>
      <w:r w:rsidRPr="00881D73">
        <w:t>中第</w:t>
      </w:r>
      <w:r w:rsidRPr="00881D73">
        <w:rPr>
          <w:position w:val="-11"/>
        </w:rPr>
        <w:object w:dxaOrig="177" w:dyaOrig="354" w14:anchorId="65FFCE57">
          <v:shape id="_x0000_i1124" type="#_x0000_t75" style="width:9pt;height:18pt" o:ole="">
            <v:imagedata r:id="rId182" o:title=""/>
          </v:shape>
          <o:OLEObject Type="Embed" ProgID="Equation.AxMath" ShapeID="_x0000_i1124" DrawAspect="Content" ObjectID="_1838353533" r:id="rId183"/>
        </w:object>
      </w:r>
      <w:r w:rsidRPr="00881D73">
        <w:t>层到第</w:t>
      </w:r>
      <w:r w:rsidRPr="00881D73">
        <w:rPr>
          <w:position w:val="-11"/>
        </w:rPr>
        <w:object w:dxaOrig="156" w:dyaOrig="354" w14:anchorId="219BC9B5">
          <v:shape id="_x0000_i1125" type="#_x0000_t75" style="width:8pt;height:18pt" o:ole="">
            <v:imagedata r:id="rId184" o:title=""/>
          </v:shape>
          <o:OLEObject Type="Embed" ProgID="Equation.AxMath" ShapeID="_x0000_i1125" DrawAspect="Content" ObjectID="_1838353534" r:id="rId185"/>
        </w:object>
      </w:r>
      <w:r w:rsidRPr="00881D73">
        <w:t>层的连续层段</w:t>
      </w:r>
      <w:r w:rsidRPr="00881D73">
        <w:rPr>
          <w:position w:val="-12"/>
        </w:rPr>
        <w:object w:dxaOrig="1178" w:dyaOrig="369" w14:anchorId="7095E005">
          <v:shape id="_x0000_i1126" type="#_x0000_t75" style="width:59pt;height:18.5pt" o:ole="">
            <v:imagedata r:id="rId186" o:title=""/>
          </v:shape>
          <o:OLEObject Type="Embed" ProgID="Equation.AxMath" ShapeID="_x0000_i1126" DrawAspect="Content" ObjectID="_1838353535" r:id="rId187"/>
        </w:object>
      </w:r>
      <w:r w:rsidRPr="00881D73">
        <w:t>，</w:t>
      </w:r>
      <w:r w:rsidRPr="00881D73">
        <w:rPr>
          <w:rFonts w:hint="eastAsia"/>
        </w:rPr>
        <w:t>其中有</w:t>
      </w:r>
      <w:r w:rsidRPr="00881D73">
        <w:rPr>
          <w:position w:val="-11"/>
        </w:rPr>
        <w:object w:dxaOrig="168" w:dyaOrig="354" w14:anchorId="40C013A8">
          <v:shape id="_x0000_i1127" type="#_x0000_t75" style="width:8pt;height:18pt" o:ole="">
            <v:imagedata r:id="rId188" o:title=""/>
          </v:shape>
          <o:OLEObject Type="Embed" ProgID="Equation.AxMath" ShapeID="_x0000_i1127" DrawAspect="Content" ObjectID="_1838353536" r:id="rId189"/>
        </w:object>
      </w:r>
      <w:r w:rsidRPr="00881D73">
        <w:rPr>
          <w:rFonts w:hint="eastAsia"/>
        </w:rPr>
        <w:t>层卷积层，</w:t>
      </w:r>
      <w:r w:rsidRPr="00881D73">
        <w:rPr>
          <w:position w:val="-11"/>
        </w:rPr>
        <w:object w:dxaOrig="177" w:dyaOrig="354" w14:anchorId="23BEE6FB">
          <v:shape id="_x0000_i1128" type="#_x0000_t75" style="width:9pt;height:18pt" o:ole="">
            <v:imagedata r:id="rId190" o:title=""/>
          </v:shape>
          <o:OLEObject Type="Embed" ProgID="Equation.AxMath" ShapeID="_x0000_i1128" DrawAspect="Content" ObjectID="_1838353537" r:id="rId191"/>
        </w:object>
      </w:r>
      <w:r w:rsidRPr="00881D73">
        <w:rPr>
          <w:rFonts w:hint="eastAsia"/>
        </w:rPr>
        <w:t>层全连接层、</w:t>
      </w:r>
      <w:r w:rsidRPr="00881D73">
        <w:rPr>
          <w:position w:val="-11"/>
        </w:rPr>
        <w:object w:dxaOrig="259" w:dyaOrig="354" w14:anchorId="6DAFE194">
          <v:shape id="_x0000_i1129" type="#_x0000_t75" style="width:13pt;height:18pt" o:ole="">
            <v:imagedata r:id="rId192" o:title=""/>
          </v:shape>
          <o:OLEObject Type="Embed" ProgID="Equation.AxMath" ShapeID="_x0000_i1129" DrawAspect="Content" ObjectID="_1838353538" r:id="rId193"/>
        </w:object>
      </w:r>
      <w:r w:rsidRPr="00881D73">
        <w:rPr>
          <w:rFonts w:hint="eastAsia"/>
        </w:rPr>
        <w:t>层池化层和</w:t>
      </w:r>
      <w:r w:rsidRPr="00881D73">
        <w:rPr>
          <w:position w:val="-11"/>
        </w:rPr>
        <w:object w:dxaOrig="196" w:dyaOrig="354" w14:anchorId="0F6DE607">
          <v:shape id="_x0000_i1130" type="#_x0000_t75" style="width:10pt;height:18pt" o:ole="">
            <v:imagedata r:id="rId194" o:title=""/>
          </v:shape>
          <o:OLEObject Type="Embed" ProgID="Equation.AxMath" ShapeID="_x0000_i1130" DrawAspect="Content" ObjectID="_1838353539" r:id="rId195"/>
        </w:object>
      </w:r>
      <w:r w:rsidRPr="00881D73">
        <w:rPr>
          <w:rFonts w:hint="eastAsia"/>
        </w:rPr>
        <w:t>层激活层，</w:t>
      </w:r>
      <w:r w:rsidRPr="00881D73">
        <w:t>则该节点需承担的总计算量</w:t>
      </w:r>
      <w:r w:rsidRPr="00881D73">
        <w:rPr>
          <w:position w:val="-12"/>
        </w:rPr>
        <w:object w:dxaOrig="354" w:dyaOrig="359" w14:anchorId="061E4661">
          <v:shape id="_x0000_i1131" type="#_x0000_t75" style="width:17.5pt;height:18pt" o:ole="">
            <v:imagedata r:id="rId196" o:title=""/>
          </v:shape>
          <o:OLEObject Type="Embed" ProgID="Equation.AxMath" ShapeID="_x0000_i1131" DrawAspect="Content" ObjectID="_1838353540" r:id="rId197"/>
        </w:object>
      </w:r>
      <w:r w:rsidRPr="00881D73">
        <w:t>为：</w:t>
      </w:r>
    </w:p>
    <w:p w14:paraId="2B52FB74" w14:textId="77777777" w:rsidR="009C4F21" w:rsidRPr="00881D73" w:rsidRDefault="009C4F21" w:rsidP="009C4F21">
      <w:pPr>
        <w:pStyle w:val="Axmath"/>
      </w:pPr>
      <w:r w:rsidRPr="00881D73">
        <w:rPr>
          <w:position w:val="-71"/>
        </w:rPr>
        <w:object w:dxaOrig="7367" w:dyaOrig="1566" w14:anchorId="527EB4AE">
          <v:shape id="_x0000_i1132" type="#_x0000_t75" style="width:369pt;height:79pt" o:ole="">
            <v:imagedata r:id="rId198" o:title=""/>
          </v:shape>
          <o:OLEObject Type="Embed" ProgID="Equation.AxMath" ShapeID="_x0000_i1132" DrawAspect="Content" ObjectID="_1838353541" r:id="rId199"/>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114" w:name="ZEqnNum865243"/>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16</w:instrText>
      </w:r>
      <w:r>
        <w:rPr>
          <w:noProof/>
        </w:rPr>
        <w:fldChar w:fldCharType="end"/>
      </w:r>
      <w:r w:rsidRPr="00881D73">
        <w:instrText>)</w:instrText>
      </w:r>
      <w:bookmarkEnd w:id="114"/>
      <w:r w:rsidRPr="00881D73">
        <w:fldChar w:fldCharType="end"/>
      </w:r>
    </w:p>
    <w:p w14:paraId="298550E8" w14:textId="77777777" w:rsidR="009C4F21" w:rsidRPr="00881D73" w:rsidRDefault="009C4F21" w:rsidP="009C4F21">
      <w:pPr>
        <w:pStyle w:val="-"/>
        <w:ind w:firstLine="503"/>
      </w:pPr>
      <w:r w:rsidRPr="00881D73">
        <w:rPr>
          <w:rFonts w:hint="eastAsia"/>
        </w:rPr>
        <w:t>节点</w:t>
      </w:r>
      <w:r w:rsidRPr="00881D73">
        <w:rPr>
          <w:noProof/>
          <w:position w:val="-7"/>
        </w:rPr>
        <w:drawing>
          <wp:inline distT="0" distB="0" distL="0" distR="0" wp14:anchorId="5DBA1FD5" wp14:editId="486403A6">
            <wp:extent cx="114300" cy="152400"/>
            <wp:effectExtent l="0" t="0" r="0" b="0"/>
            <wp:docPr id="5954585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881D73">
        <w:t>最终输出数据量</w:t>
      </w:r>
      <w:r w:rsidRPr="00881D73">
        <w:rPr>
          <w:position w:val="-12"/>
        </w:rPr>
        <w:object w:dxaOrig="476" w:dyaOrig="362" w14:anchorId="61E64EF3">
          <v:shape id="_x0000_i1133" type="#_x0000_t75" style="width:23.5pt;height:18.5pt" o:ole="">
            <v:imagedata r:id="rId130" o:title=""/>
          </v:shape>
          <o:OLEObject Type="Embed" ProgID="Equation.AxMath" ShapeID="_x0000_i1133" DrawAspect="Content" ObjectID="_1838353542" r:id="rId201"/>
        </w:object>
      </w:r>
      <w:r w:rsidRPr="00881D73">
        <w:rPr>
          <w:rFonts w:hint="eastAsia"/>
        </w:rPr>
        <w:t>为：</w:t>
      </w:r>
    </w:p>
    <w:p w14:paraId="7A7D9DDC" w14:textId="77777777" w:rsidR="009C4F21" w:rsidRPr="00881D73" w:rsidRDefault="009C4F21" w:rsidP="009C4F21">
      <w:pPr>
        <w:pStyle w:val="Axmath"/>
      </w:pPr>
      <w:r w:rsidRPr="00881D73">
        <w:lastRenderedPageBreak/>
        <w:tab/>
      </w:r>
      <w:r w:rsidRPr="00881D73">
        <w:rPr>
          <w:position w:val="-12"/>
        </w:rPr>
        <w:object w:dxaOrig="3051" w:dyaOrig="362" w14:anchorId="5B6FB504">
          <v:shape id="_x0000_i1134" type="#_x0000_t75" style="width:154pt;height:17.5pt" o:ole="">
            <v:imagedata r:id="rId202" o:title=""/>
          </v:shape>
          <o:OLEObject Type="Embed" ProgID="Equation.AxMath" ShapeID="_x0000_i1134" DrawAspect="Content" ObjectID="_1838353543" r:id="rId203"/>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115" w:name="ZEqnNum985067"/>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17</w:instrText>
      </w:r>
      <w:r>
        <w:rPr>
          <w:noProof/>
        </w:rPr>
        <w:fldChar w:fldCharType="end"/>
      </w:r>
      <w:r w:rsidRPr="00881D73">
        <w:instrText>)</w:instrText>
      </w:r>
      <w:bookmarkEnd w:id="115"/>
      <w:r w:rsidRPr="00881D73">
        <w:fldChar w:fldCharType="end"/>
      </w:r>
    </w:p>
    <w:p w14:paraId="401DE8FF" w14:textId="77777777" w:rsidR="009C4F21" w:rsidRPr="00881D73" w:rsidRDefault="009C4F21" w:rsidP="009C4F21">
      <w:pPr>
        <w:pStyle w:val="-"/>
        <w:ind w:firstLine="503"/>
      </w:pPr>
      <w:r w:rsidRPr="00881D73">
        <w:rPr>
          <w:rFonts w:hint="eastAsia"/>
        </w:rPr>
        <w:t>此外，由于</w:t>
      </w:r>
      <w:r w:rsidRPr="00881D73">
        <w:rPr>
          <w:position w:val="-12"/>
        </w:rPr>
        <w:object w:dxaOrig="200" w:dyaOrig="358" w14:anchorId="67803424">
          <v:shape id="_x0000_i1135" type="#_x0000_t75" style="width:10pt;height:18pt" o:ole="">
            <v:imagedata r:id="rId204" o:title=""/>
          </v:shape>
          <o:OLEObject Type="Embed" ProgID="Equation.AxMath" ShapeID="_x0000_i1135" DrawAspect="Content" ObjectID="_1838353544" r:id="rId205"/>
        </w:object>
      </w:r>
      <w:r w:rsidRPr="00881D73">
        <w:rPr>
          <w:rFonts w:hint="eastAsia"/>
        </w:rPr>
        <w:t>和</w:t>
      </w:r>
      <w:r w:rsidRPr="00881D73">
        <w:rPr>
          <w:position w:val="-12"/>
        </w:rPr>
        <w:object w:dxaOrig="231" w:dyaOrig="358" w14:anchorId="3C5D332D">
          <v:shape id="_x0000_i1136" type="#_x0000_t75" style="width:11.5pt;height:18pt" o:ole="">
            <v:imagedata r:id="rId206" o:title=""/>
          </v:shape>
          <o:OLEObject Type="Embed" ProgID="Equation.AxMath" ShapeID="_x0000_i1136" DrawAspect="Content" ObjectID="_1838353545" r:id="rId207"/>
        </w:object>
      </w:r>
      <w:r w:rsidRPr="00881D73">
        <w:rPr>
          <w:rFonts w:hint="eastAsia"/>
        </w:rPr>
        <w:t>随模型</w:t>
      </w:r>
      <w:r w:rsidRPr="00881D73">
        <w:rPr>
          <w:position w:val="-11"/>
        </w:rPr>
        <w:object w:dxaOrig="303" w:dyaOrig="354" w14:anchorId="5E8126FA">
          <v:shape id="_x0000_i1137" type="#_x0000_t75" style="width:16pt;height:18pt" o:ole="">
            <v:imagedata r:id="rId180" o:title=""/>
          </v:shape>
          <o:OLEObject Type="Embed" ProgID="Equation.AxMath" ShapeID="_x0000_i1137" DrawAspect="Content" ObjectID="_1838353546" r:id="rId208"/>
        </w:object>
      </w:r>
      <w:r w:rsidRPr="00881D73">
        <w:rPr>
          <w:rFonts w:hint="eastAsia"/>
        </w:rPr>
        <w:t>的输入数据量</w:t>
      </w:r>
      <w:r w:rsidRPr="00881D73">
        <w:rPr>
          <w:position w:val="-12"/>
        </w:rPr>
        <w:object w:dxaOrig="374" w:dyaOrig="358" w14:anchorId="1BC138A9">
          <v:shape id="_x0000_i1138" type="#_x0000_t75" style="width:18.5pt;height:18pt" o:ole="">
            <v:imagedata r:id="rId65" o:title=""/>
          </v:shape>
          <o:OLEObject Type="Embed" ProgID="Equation.AxMath" ShapeID="_x0000_i1138" DrawAspect="Content" ObjectID="_1838353547" r:id="rId209"/>
        </w:object>
      </w:r>
      <w:r w:rsidRPr="00881D73">
        <w:rPr>
          <w:rFonts w:hint="eastAsia"/>
        </w:rPr>
        <w:t>改变而改变，因此</w:t>
      </w:r>
      <w:r w:rsidRPr="00881D73">
        <w:rPr>
          <w:position w:val="-12"/>
        </w:rPr>
        <w:object w:dxaOrig="200" w:dyaOrig="358" w14:anchorId="5EA77E30">
          <v:shape id="_x0000_i1139" type="#_x0000_t75" style="width:10pt;height:18pt" o:ole="">
            <v:imagedata r:id="rId204" o:title=""/>
          </v:shape>
          <o:OLEObject Type="Embed" ProgID="Equation.AxMath" ShapeID="_x0000_i1139" DrawAspect="Content" ObjectID="_1838353548" r:id="rId210"/>
        </w:object>
      </w:r>
      <w:r w:rsidRPr="00881D73">
        <w:rPr>
          <w:rFonts w:hint="eastAsia"/>
        </w:rPr>
        <w:t>和</w:t>
      </w:r>
      <w:r w:rsidRPr="00881D73">
        <w:rPr>
          <w:position w:val="-12"/>
        </w:rPr>
        <w:object w:dxaOrig="231" w:dyaOrig="358" w14:anchorId="5AA0ECA0">
          <v:shape id="_x0000_i1140" type="#_x0000_t75" style="width:11.5pt;height:18pt" o:ole="">
            <v:imagedata r:id="rId206" o:title=""/>
          </v:shape>
          <o:OLEObject Type="Embed" ProgID="Equation.AxMath" ShapeID="_x0000_i1140" DrawAspect="Content" ObjectID="_1838353549" r:id="rId211"/>
        </w:object>
      </w:r>
      <w:r w:rsidRPr="00881D73">
        <w:rPr>
          <w:rFonts w:hint="eastAsia"/>
        </w:rPr>
        <w:t>也是关于模型输入数据量</w:t>
      </w:r>
      <w:r w:rsidRPr="00881D73">
        <w:rPr>
          <w:position w:val="-12"/>
        </w:rPr>
        <w:object w:dxaOrig="374" w:dyaOrig="358" w14:anchorId="6AA29342">
          <v:shape id="_x0000_i1141" type="#_x0000_t75" style="width:18.5pt;height:18pt" o:ole="">
            <v:imagedata r:id="rId65" o:title=""/>
          </v:shape>
          <o:OLEObject Type="Embed" ProgID="Equation.AxMath" ShapeID="_x0000_i1141" DrawAspect="Content" ObjectID="_1838353550" r:id="rId212"/>
        </w:object>
      </w:r>
      <w:r w:rsidRPr="00881D73">
        <w:rPr>
          <w:rFonts w:hint="eastAsia"/>
        </w:rPr>
        <w:t>的函数，可将</w:t>
      </w:r>
      <w:r w:rsidRPr="00881D73">
        <w:fldChar w:fldCharType="begin"/>
      </w:r>
      <w:r w:rsidRPr="00881D73">
        <w:instrText xml:space="preserve"> GOTOBUTTON ZEqnNum865243  \* MERGEFORMAT </w:instrText>
      </w:r>
      <w:r>
        <w:fldChar w:fldCharType="begin"/>
      </w:r>
      <w:r>
        <w:instrText xml:space="preserve"> REF ZEqnNum865243 \* Charformat \! \* MERGEFORMAT </w:instrText>
      </w:r>
      <w:r>
        <w:fldChar w:fldCharType="separate"/>
      </w:r>
      <w:r w:rsidRPr="00881D73">
        <w:instrText>(</w:instrText>
      </w:r>
      <w:r>
        <w:instrText>2</w:instrText>
      </w:r>
      <w:r w:rsidRPr="00881D73">
        <w:instrText>-</w:instrText>
      </w:r>
      <w:r>
        <w:instrText>16</w:instrText>
      </w:r>
      <w:r w:rsidRPr="00881D73">
        <w:instrText>)</w:instrText>
      </w:r>
      <w:r>
        <w:fldChar w:fldCharType="end"/>
      </w:r>
      <w:r w:rsidRPr="00881D73">
        <w:fldChar w:fldCharType="end"/>
      </w:r>
      <w:r w:rsidRPr="00881D73">
        <w:fldChar w:fldCharType="begin"/>
      </w:r>
      <w:r w:rsidRPr="00881D73">
        <w:instrText xml:space="preserve"> GOTOBUTTON ZEqnNum985067  \* MERGEFORMAT </w:instrText>
      </w:r>
      <w:r>
        <w:fldChar w:fldCharType="begin"/>
      </w:r>
      <w:r>
        <w:instrText xml:space="preserve"> REF ZEqnNum985067 \* Charformat \! \* MERGEFORMAT </w:instrText>
      </w:r>
      <w:r>
        <w:fldChar w:fldCharType="separate"/>
      </w:r>
      <w:r w:rsidRPr="00881D73">
        <w:instrText>(</w:instrText>
      </w:r>
      <w:r>
        <w:instrText>2</w:instrText>
      </w:r>
      <w:r w:rsidRPr="00881D73">
        <w:instrText>-</w:instrText>
      </w:r>
      <w:r>
        <w:instrText>17</w:instrText>
      </w:r>
      <w:r w:rsidRPr="00881D73">
        <w:instrText>)</w:instrText>
      </w:r>
      <w:r>
        <w:fldChar w:fldCharType="end"/>
      </w:r>
      <w:r w:rsidRPr="00881D73">
        <w:fldChar w:fldCharType="end"/>
      </w:r>
      <w:r w:rsidRPr="00881D73">
        <w:rPr>
          <w:rFonts w:hint="eastAsia"/>
        </w:rPr>
        <w:t>重写为：</w:t>
      </w:r>
    </w:p>
    <w:p w14:paraId="56806403" w14:textId="77777777" w:rsidR="009C4F21" w:rsidRPr="00881D73" w:rsidRDefault="009C4F21" w:rsidP="009C4F21">
      <w:pPr>
        <w:pStyle w:val="Axmath"/>
      </w:pPr>
      <w:r w:rsidRPr="00881D73">
        <w:rPr>
          <w:rFonts w:hint="eastAsia"/>
        </w:rPr>
        <w:tab/>
      </w:r>
      <w:r w:rsidRPr="00881D73">
        <w:rPr>
          <w:rFonts w:hint="eastAsia"/>
          <w:position w:val="-31"/>
        </w:rPr>
        <w:object w:dxaOrig="3770" w:dyaOrig="759" w14:anchorId="79F842B5">
          <v:shape id="_x0000_i1142" type="#_x0000_t75" style="width:188.2pt;height:38.2pt" o:ole="">
            <v:imagedata r:id="rId213" o:title=""/>
          </v:shape>
          <o:OLEObject Type="Embed" ProgID="Equation.AxMath" ShapeID="_x0000_i1142" DrawAspect="Content" ObjectID="_1838353551" r:id="rId214"/>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18</w:instrText>
      </w:r>
      <w:r>
        <w:rPr>
          <w:noProof/>
        </w:rPr>
        <w:fldChar w:fldCharType="end"/>
      </w:r>
      <w:r w:rsidRPr="00881D73">
        <w:instrText>)</w:instrText>
      </w:r>
      <w:r w:rsidRPr="00881D73">
        <w:fldChar w:fldCharType="end"/>
      </w:r>
    </w:p>
    <w:p w14:paraId="1689BE14" w14:textId="77777777" w:rsidR="009C4F21" w:rsidRPr="00881D73" w:rsidRDefault="009C4F21" w:rsidP="009C4F21">
      <w:pPr>
        <w:pStyle w:val="Axmath"/>
      </w:pPr>
      <w:r w:rsidRPr="00881D73">
        <w:rPr>
          <w:rFonts w:hint="eastAsia"/>
        </w:rPr>
        <w:tab/>
      </w:r>
      <w:r w:rsidRPr="00881D73">
        <w:rPr>
          <w:rFonts w:hint="eastAsia"/>
          <w:position w:val="-12"/>
        </w:rPr>
        <w:object w:dxaOrig="2713" w:dyaOrig="374" w14:anchorId="442423FF">
          <v:shape id="_x0000_i1143" type="#_x0000_t75" style="width:135.8pt;height:18.55pt" o:ole="">
            <v:imagedata r:id="rId215" o:title=""/>
          </v:shape>
          <o:OLEObject Type="Embed" ProgID="Equation.AxMath" ShapeID="_x0000_i1143" DrawAspect="Content" ObjectID="_1838353552" r:id="rId216"/>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19</w:instrText>
      </w:r>
      <w:r>
        <w:rPr>
          <w:noProof/>
        </w:rPr>
        <w:fldChar w:fldCharType="end"/>
      </w:r>
      <w:r w:rsidRPr="00881D73">
        <w:instrText>)</w:instrText>
      </w:r>
      <w:r w:rsidRPr="00881D73">
        <w:fldChar w:fldCharType="end"/>
      </w:r>
    </w:p>
    <w:p w14:paraId="3D4DC9D3" w14:textId="77777777" w:rsidR="009C4F21" w:rsidRPr="00881D73" w:rsidRDefault="009C4F21" w:rsidP="009C4F21">
      <w:pPr>
        <w:pStyle w:val="-"/>
        <w:ind w:firstLine="503"/>
      </w:pPr>
      <w:r w:rsidRPr="00881D73">
        <w:t>结合节点</w:t>
      </w:r>
      <w:r w:rsidRPr="00881D73">
        <w:rPr>
          <w:position w:val="-12"/>
        </w:rPr>
        <w:object w:dxaOrig="202" w:dyaOrig="358" w14:anchorId="3985CC6C">
          <v:shape id="_x0000_i1144" type="#_x0000_t75" style="width:10.35pt;height:18pt" o:ole="">
            <v:imagedata r:id="rId39" o:title=""/>
          </v:shape>
          <o:OLEObject Type="Embed" ProgID="Equation.AxMath" ShapeID="_x0000_i1144" DrawAspect="Content" ObjectID="_1838353553" r:id="rId217"/>
        </w:object>
      </w:r>
      <w:r w:rsidRPr="00881D73">
        <w:t>的异构算力</w:t>
      </w:r>
      <w:r w:rsidRPr="00881D73">
        <w:rPr>
          <w:position w:val="-12"/>
        </w:rPr>
        <w:object w:dxaOrig="256" w:dyaOrig="359" w14:anchorId="5D001C75">
          <v:shape id="_x0000_i1145" type="#_x0000_t75" style="width:12.55pt;height:18pt" o:ole="">
            <v:imagedata r:id="rId41" o:title=""/>
          </v:shape>
          <o:OLEObject Type="Embed" ProgID="Equation.AxMath" ShapeID="_x0000_i1145" DrawAspect="Content" ObjectID="_1838353554" r:id="rId218"/>
        </w:object>
      </w:r>
      <w:r w:rsidRPr="00881D73">
        <w:t>，其完成所分配计算任务所需的时间，即计算时延为：</w:t>
      </w:r>
    </w:p>
    <w:p w14:paraId="6C448535" w14:textId="77777777" w:rsidR="009C4F21" w:rsidRPr="00881D73" w:rsidRDefault="009C4F21" w:rsidP="009C4F21">
      <w:pPr>
        <w:pStyle w:val="Axmath"/>
      </w:pPr>
      <w:r w:rsidRPr="00881D73">
        <w:rPr>
          <w:rFonts w:hint="eastAsia"/>
        </w:rPr>
        <w:tab/>
      </w:r>
      <w:r w:rsidRPr="00881D73">
        <w:rPr>
          <w:rFonts w:hint="eastAsia"/>
          <w:position w:val="-31"/>
        </w:rPr>
        <w:object w:dxaOrig="2442" w:dyaOrig="759" w14:anchorId="68508A72">
          <v:shape id="_x0000_i1146" type="#_x0000_t75" style="width:121.65pt;height:38.2pt" o:ole="">
            <v:imagedata r:id="rId219" o:title=""/>
          </v:shape>
          <o:OLEObject Type="Embed" ProgID="Equation.AxMath" ShapeID="_x0000_i1146" DrawAspect="Content" ObjectID="_1838353555" r:id="rId220"/>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16" w:name="ZEqnNum753445"/>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20</w:instrText>
      </w:r>
      <w:r>
        <w:rPr>
          <w:noProof/>
        </w:rPr>
        <w:fldChar w:fldCharType="end"/>
      </w:r>
      <w:r w:rsidRPr="00881D73">
        <w:instrText>)</w:instrText>
      </w:r>
      <w:bookmarkEnd w:id="116"/>
      <w:r w:rsidRPr="00881D73">
        <w:fldChar w:fldCharType="end"/>
      </w:r>
    </w:p>
    <w:p w14:paraId="1BB72F21" w14:textId="77777777" w:rsidR="009C4F21" w:rsidRPr="00881D73" w:rsidRDefault="009C4F21" w:rsidP="009C4F21">
      <w:pPr>
        <w:pStyle w:val="231"/>
        <w:spacing w:before="206" w:after="206"/>
      </w:pPr>
      <w:bookmarkStart w:id="117" w:name="_Toc227680635"/>
      <w:r w:rsidRPr="00881D73">
        <w:t>能耗模型</w:t>
      </w:r>
      <w:bookmarkEnd w:id="117"/>
    </w:p>
    <w:p w14:paraId="5D97B59E" w14:textId="77777777" w:rsidR="009C4F21" w:rsidRPr="00881D73" w:rsidRDefault="009C4F21" w:rsidP="009C4F21">
      <w:pPr>
        <w:pStyle w:val="-"/>
        <w:ind w:firstLine="503"/>
      </w:pPr>
      <w:r w:rsidRPr="00881D73">
        <w:t>卫星</w:t>
      </w:r>
      <w:r w:rsidRPr="00881D73">
        <w:rPr>
          <w:position w:val="-12"/>
        </w:rPr>
        <w:object w:dxaOrig="202" w:dyaOrig="358" w14:anchorId="74DC1E5D">
          <v:shape id="_x0000_i1147" type="#_x0000_t75" style="width:10.35pt;height:18pt" o:ole="">
            <v:imagedata r:id="rId39" o:title=""/>
          </v:shape>
          <o:OLEObject Type="Embed" ProgID="Equation.AxMath" ShapeID="_x0000_i1147" DrawAspect="Content" ObjectID="_1838353556" r:id="rId221"/>
        </w:object>
      </w:r>
      <w:r w:rsidRPr="00881D73">
        <w:t>在执行任务时的总能耗</w:t>
      </w:r>
      <w:r w:rsidRPr="00881D73">
        <w:rPr>
          <w:position w:val="-12"/>
        </w:rPr>
        <w:object w:dxaOrig="326" w:dyaOrig="359" w14:anchorId="3B85C5A7">
          <v:shape id="_x0000_i1148" type="#_x0000_t75" style="width:16.35pt;height:18pt" o:ole="">
            <v:imagedata r:id="rId222" o:title=""/>
          </v:shape>
          <o:OLEObject Type="Embed" ProgID="Equation.AxMath" ShapeID="_x0000_i1148" DrawAspect="Content" ObjectID="_1838353557" r:id="rId223"/>
        </w:object>
      </w:r>
      <w:r w:rsidRPr="00881D73">
        <w:t>由通信能耗</w:t>
      </w:r>
      <w:r w:rsidRPr="00881D73">
        <w:rPr>
          <w:position w:val="-12"/>
        </w:rPr>
        <w:object w:dxaOrig="612" w:dyaOrig="362" w14:anchorId="15FC78DA">
          <v:shape id="_x0000_i1149" type="#_x0000_t75" style="width:30.55pt;height:18.55pt" o:ole="">
            <v:imagedata r:id="rId224" o:title=""/>
          </v:shape>
          <o:OLEObject Type="Embed" ProgID="Equation.AxMath" ShapeID="_x0000_i1149" DrawAspect="Content" ObjectID="_1838353558" r:id="rId225"/>
        </w:object>
      </w:r>
      <w:r w:rsidRPr="00881D73">
        <w:t>与计算能耗</w:t>
      </w:r>
      <w:r w:rsidRPr="00881D73">
        <w:rPr>
          <w:position w:val="-12"/>
        </w:rPr>
        <w:object w:dxaOrig="610" w:dyaOrig="362" w14:anchorId="11B50D3A">
          <v:shape id="_x0000_i1150" type="#_x0000_t75" style="width:30.55pt;height:18pt" o:ole="">
            <v:imagedata r:id="rId226" o:title=""/>
          </v:shape>
          <o:OLEObject Type="Embed" ProgID="Equation.AxMath" ShapeID="_x0000_i1150" DrawAspect="Content" ObjectID="_1838353559" r:id="rId227"/>
        </w:object>
      </w:r>
      <w:r w:rsidRPr="00881D73">
        <w:t>两部分构成</w:t>
      </w:r>
      <w:r w:rsidRPr="00881D73">
        <w:rPr>
          <w:rFonts w:hint="eastAsia"/>
        </w:rPr>
        <w:t>：</w:t>
      </w:r>
    </w:p>
    <w:p w14:paraId="201F43D2" w14:textId="77777777" w:rsidR="009C4F21" w:rsidRPr="00881D73" w:rsidRDefault="009C4F21" w:rsidP="009C4F21">
      <w:pPr>
        <w:pStyle w:val="-"/>
        <w:ind w:firstLine="505"/>
      </w:pPr>
      <w:r w:rsidRPr="00881D73">
        <w:rPr>
          <w:rFonts w:hint="eastAsia"/>
          <w:b/>
          <w:bCs/>
        </w:rPr>
        <w:t>（</w:t>
      </w:r>
      <w:r w:rsidRPr="00881D73">
        <w:rPr>
          <w:rFonts w:hint="eastAsia"/>
          <w:b/>
          <w:bCs/>
        </w:rPr>
        <w:t>1</w:t>
      </w:r>
      <w:r w:rsidRPr="00881D73">
        <w:rPr>
          <w:rFonts w:hint="eastAsia"/>
          <w:b/>
          <w:bCs/>
        </w:rPr>
        <w:t>）</w:t>
      </w:r>
      <w:r w:rsidRPr="00881D73">
        <w:rPr>
          <w:b/>
          <w:bCs/>
        </w:rPr>
        <w:t>通信能耗：</w:t>
      </w:r>
      <w:r w:rsidRPr="00881D73">
        <w:t>对于节点</w:t>
      </w:r>
      <w:r w:rsidRPr="00881D73">
        <w:rPr>
          <w:position w:val="-12"/>
        </w:rPr>
        <w:object w:dxaOrig="202" w:dyaOrig="358" w14:anchorId="69C92F3A">
          <v:shape id="_x0000_i1151" type="#_x0000_t75" style="width:10.35pt;height:18pt" o:ole="">
            <v:imagedata r:id="rId39" o:title=""/>
          </v:shape>
          <o:OLEObject Type="Embed" ProgID="Equation.AxMath" ShapeID="_x0000_i1151" DrawAspect="Content" ObjectID="_1838353560" r:id="rId228"/>
        </w:object>
      </w:r>
      <w:r w:rsidRPr="00881D73">
        <w:t>向节点</w:t>
      </w:r>
      <w:r w:rsidRPr="00881D73">
        <w:rPr>
          <w:position w:val="-12"/>
        </w:rPr>
        <w:object w:dxaOrig="224" w:dyaOrig="358" w14:anchorId="6625B702">
          <v:shape id="_x0000_i1152" type="#_x0000_t75" style="width:11.45pt;height:18pt" o:ole="">
            <v:imagedata r:id="rId79" o:title=""/>
          </v:shape>
          <o:OLEObject Type="Embed" ProgID="Equation.AxMath" ShapeID="_x0000_i1152" DrawAspect="Content" ObjectID="_1838353561" r:id="rId229"/>
        </w:object>
      </w:r>
      <w:r w:rsidRPr="00881D73">
        <w:t>传输数据量</w:t>
      </w:r>
      <w:r w:rsidRPr="00881D73">
        <w:rPr>
          <w:position w:val="-12"/>
        </w:rPr>
        <w:object w:dxaOrig="476" w:dyaOrig="362" w14:anchorId="4FEAB9FE">
          <v:shape id="_x0000_i1153" type="#_x0000_t75" style="width:23.45pt;height:17.45pt" o:ole="">
            <v:imagedata r:id="rId130" o:title=""/>
          </v:shape>
          <o:OLEObject Type="Embed" ProgID="Equation.AxMath" ShapeID="_x0000_i1153" DrawAspect="Content" ObjectID="_1838353562" r:id="rId230"/>
        </w:object>
      </w:r>
      <w:r w:rsidRPr="00881D73">
        <w:t>的任务，其通信能耗为发射功率</w:t>
      </w:r>
      <w:r w:rsidRPr="00881D73">
        <w:rPr>
          <w:position w:val="-12"/>
        </w:rPr>
        <w:object w:dxaOrig="346" w:dyaOrig="362" w14:anchorId="7AEE1F2F">
          <v:shape id="_x0000_i1154" type="#_x0000_t75" style="width:17.45pt;height:18pt" o:ole="">
            <v:imagedata r:id="rId231" o:title=""/>
          </v:shape>
          <o:OLEObject Type="Embed" ProgID="Equation.AxMath" ShapeID="_x0000_i1154" DrawAspect="Content" ObjectID="_1838353563" r:id="rId232"/>
        </w:object>
      </w:r>
      <w:r w:rsidRPr="00881D73">
        <w:t>与</w:t>
      </w:r>
      <w:r w:rsidRPr="00881D73">
        <w:rPr>
          <w:rFonts w:hint="eastAsia"/>
        </w:rPr>
        <w:t>通信</w:t>
      </w:r>
      <w:r w:rsidRPr="00881D73">
        <w:t>时间</w:t>
      </w:r>
      <w:r w:rsidRPr="00881D73">
        <w:rPr>
          <w:position w:val="-12"/>
        </w:rPr>
        <w:object w:dxaOrig="624" w:dyaOrig="362" w14:anchorId="1C2F4D15">
          <v:shape id="_x0000_i1155" type="#_x0000_t75" style="width:31.65pt;height:18pt" o:ole="">
            <v:imagedata r:id="rId233" o:title=""/>
          </v:shape>
          <o:OLEObject Type="Embed" ProgID="Equation.AxMath" ShapeID="_x0000_i1155" DrawAspect="Content" ObjectID="_1838353564" r:id="rId234"/>
        </w:object>
      </w:r>
      <w:r w:rsidRPr="00881D73">
        <w:t>的乘积：</w:t>
      </w:r>
    </w:p>
    <w:p w14:paraId="6A798576" w14:textId="77777777" w:rsidR="009C4F21" w:rsidRPr="00881D73" w:rsidRDefault="009C4F21" w:rsidP="009C4F21">
      <w:pPr>
        <w:pStyle w:val="Axmath"/>
      </w:pPr>
      <w:r w:rsidRPr="00881D73">
        <w:rPr>
          <w:rFonts w:hint="eastAsia"/>
        </w:rPr>
        <w:tab/>
      </w:r>
      <w:r w:rsidRPr="00881D73">
        <w:rPr>
          <w:rFonts w:hint="eastAsia"/>
          <w:position w:val="-12"/>
        </w:rPr>
        <w:object w:dxaOrig="1795" w:dyaOrig="363" w14:anchorId="5DACCD9C">
          <v:shape id="_x0000_i1156" type="#_x0000_t75" style="width:90pt;height:17.45pt" o:ole="">
            <v:imagedata r:id="rId235" o:title=""/>
          </v:shape>
          <o:OLEObject Type="Embed" ProgID="Equation.AxMath" ShapeID="_x0000_i1156" DrawAspect="Content" ObjectID="_1838353565" r:id="rId236"/>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18" w:name="ZEqnNum151014"/>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21</w:instrText>
      </w:r>
      <w:r>
        <w:rPr>
          <w:noProof/>
        </w:rPr>
        <w:fldChar w:fldCharType="end"/>
      </w:r>
      <w:r w:rsidRPr="00881D73">
        <w:instrText>)</w:instrText>
      </w:r>
      <w:bookmarkEnd w:id="118"/>
      <w:r w:rsidRPr="00881D73">
        <w:fldChar w:fldCharType="end"/>
      </w:r>
    </w:p>
    <w:p w14:paraId="5301E638" w14:textId="77777777" w:rsidR="009C4F21" w:rsidRPr="00881D73" w:rsidRDefault="009C4F21" w:rsidP="009C4F21">
      <w:pPr>
        <w:pStyle w:val="-"/>
        <w:ind w:firstLineChars="0" w:firstLine="0"/>
      </w:pPr>
      <w:r w:rsidRPr="00881D73">
        <w:t>其中，</w:t>
      </w:r>
      <w:r w:rsidRPr="00881D73">
        <w:rPr>
          <w:rFonts w:hint="eastAsia"/>
        </w:rPr>
        <w:t>通信</w:t>
      </w:r>
      <w:r w:rsidRPr="00881D73">
        <w:t>时间</w:t>
      </w:r>
      <w:r w:rsidRPr="00881D73">
        <w:rPr>
          <w:position w:val="-12"/>
        </w:rPr>
        <w:object w:dxaOrig="624" w:dyaOrig="362" w14:anchorId="4958AF3D">
          <v:shape id="_x0000_i1157" type="#_x0000_t75" style="width:31.65pt;height:18pt" o:ole="">
            <v:imagedata r:id="rId233" o:title=""/>
          </v:shape>
          <o:OLEObject Type="Embed" ProgID="Equation.AxMath" ShapeID="_x0000_i1157" DrawAspect="Content" ObjectID="_1838353566" r:id="rId237"/>
        </w:object>
      </w:r>
      <w:r w:rsidRPr="00881D73">
        <w:t>由</w:t>
      </w:r>
      <w:r w:rsidRPr="00881D73">
        <w:fldChar w:fldCharType="begin"/>
      </w:r>
      <w:r w:rsidRPr="00881D73">
        <w:instrText xml:space="preserve"> REF _Ref226886477 \r \h  \* MERGEFORMAT </w:instrText>
      </w:r>
      <w:r w:rsidRPr="00881D73">
        <w:fldChar w:fldCharType="separate"/>
      </w:r>
      <w:r>
        <w:t>2.2.3</w:t>
      </w:r>
      <w:r w:rsidRPr="00881D73">
        <w:fldChar w:fldCharType="end"/>
      </w:r>
      <w:r w:rsidRPr="00881D73">
        <w:rPr>
          <w:rFonts w:hint="eastAsia"/>
        </w:rPr>
        <w:t>中</w:t>
      </w:r>
      <w:r w:rsidRPr="00881D73">
        <w:t>公式</w:t>
      </w:r>
      <w:r w:rsidRPr="00881D73">
        <w:fldChar w:fldCharType="begin"/>
      </w:r>
      <w:r w:rsidRPr="00881D73">
        <w:instrText xml:space="preserve"> GOTOBUTTON ZEqnNum658912  \* MERGEFORMAT </w:instrText>
      </w:r>
      <w:r>
        <w:fldChar w:fldCharType="begin"/>
      </w:r>
      <w:r>
        <w:instrText xml:space="preserve"> REF ZEqnNum658912 \* Charformat \! \* MERGEFORMAT </w:instrText>
      </w:r>
      <w:r>
        <w:fldChar w:fldCharType="separate"/>
      </w:r>
      <w:r w:rsidRPr="00881D73">
        <w:instrText>(</w:instrText>
      </w:r>
      <w:r>
        <w:instrText>2</w:instrText>
      </w:r>
      <w:r w:rsidRPr="00881D73">
        <w:instrText>-</w:instrText>
      </w:r>
      <w:r>
        <w:instrText>8</w:instrText>
      </w:r>
      <w:r w:rsidRPr="00881D73">
        <w:instrText>)</w:instrText>
      </w:r>
      <w:r>
        <w:fldChar w:fldCharType="end"/>
      </w:r>
      <w:r w:rsidRPr="00881D73">
        <w:fldChar w:fldCharType="end"/>
      </w:r>
      <w:r w:rsidRPr="00881D73">
        <w:t>定义。</w:t>
      </w:r>
    </w:p>
    <w:p w14:paraId="0AE9D0D5" w14:textId="77777777" w:rsidR="009C4F21" w:rsidRPr="00881D73" w:rsidRDefault="009C4F21" w:rsidP="009C4F21">
      <w:pPr>
        <w:pStyle w:val="-"/>
        <w:ind w:firstLine="505"/>
      </w:pPr>
      <w:r w:rsidRPr="00881D73">
        <w:rPr>
          <w:rFonts w:hint="eastAsia"/>
          <w:b/>
          <w:bCs/>
        </w:rPr>
        <w:t>（</w:t>
      </w:r>
      <w:r w:rsidRPr="00881D73">
        <w:rPr>
          <w:rFonts w:hint="eastAsia"/>
          <w:b/>
          <w:bCs/>
        </w:rPr>
        <w:t>2</w:t>
      </w:r>
      <w:r w:rsidRPr="00881D73">
        <w:rPr>
          <w:rFonts w:hint="eastAsia"/>
          <w:b/>
          <w:bCs/>
        </w:rPr>
        <w:t>）</w:t>
      </w:r>
      <w:r w:rsidRPr="00881D73">
        <w:rPr>
          <w:b/>
          <w:bCs/>
        </w:rPr>
        <w:t>计算能耗：</w:t>
      </w:r>
      <w:r w:rsidRPr="00881D73">
        <w:t>可建模为计算功率</w:t>
      </w:r>
      <w:r w:rsidRPr="00881D73">
        <w:rPr>
          <w:position w:val="-12"/>
        </w:rPr>
        <w:object w:dxaOrig="591" w:dyaOrig="362" w14:anchorId="6A47A1A2">
          <v:shape id="_x0000_i1158" type="#_x0000_t75" style="width:30pt;height:18.55pt" o:ole="">
            <v:imagedata r:id="rId238" o:title=""/>
          </v:shape>
          <o:OLEObject Type="Embed" ProgID="Equation.AxMath" ShapeID="_x0000_i1158" DrawAspect="Content" ObjectID="_1838353567" r:id="rId239"/>
        </w:object>
      </w:r>
      <w:r w:rsidRPr="00881D73">
        <w:t>与计算时延</w:t>
      </w:r>
      <w:r w:rsidRPr="00881D73">
        <w:rPr>
          <w:position w:val="-12"/>
        </w:rPr>
        <w:object w:dxaOrig="582" w:dyaOrig="362" w14:anchorId="5910A1F6">
          <v:shape id="_x0000_i1159" type="#_x0000_t75" style="width:30pt;height:18.55pt" o:ole="">
            <v:imagedata r:id="rId240" o:title=""/>
          </v:shape>
          <o:OLEObject Type="Embed" ProgID="Equation.AxMath" ShapeID="_x0000_i1159" DrawAspect="Content" ObjectID="_1838353568" r:id="rId241"/>
        </w:object>
      </w:r>
      <w:r w:rsidRPr="00881D73">
        <w:t>的乘积：</w:t>
      </w:r>
    </w:p>
    <w:p w14:paraId="46FD30BA" w14:textId="77777777" w:rsidR="009C4F21" w:rsidRPr="00881D73" w:rsidRDefault="009C4F21" w:rsidP="009C4F21">
      <w:pPr>
        <w:pStyle w:val="Axmath"/>
      </w:pPr>
      <w:r w:rsidRPr="00881D73">
        <w:tab/>
      </w:r>
      <w:r w:rsidRPr="00881D73">
        <w:rPr>
          <w:position w:val="-12"/>
        </w:rPr>
        <w:object w:dxaOrig="2003" w:dyaOrig="363" w14:anchorId="6E223999">
          <v:shape id="_x0000_i1160" type="#_x0000_t75" style="width:100.35pt;height:18pt" o:ole="">
            <v:imagedata r:id="rId242" o:title=""/>
          </v:shape>
          <o:OLEObject Type="Embed" ProgID="Equation.AxMath" ShapeID="_x0000_i1160" DrawAspect="Content" ObjectID="_1838353569" r:id="rId243"/>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22</w:instrText>
      </w:r>
      <w:r>
        <w:rPr>
          <w:noProof/>
        </w:rPr>
        <w:fldChar w:fldCharType="end"/>
      </w:r>
      <w:r w:rsidRPr="00881D73">
        <w:instrText>)</w:instrText>
      </w:r>
      <w:r w:rsidRPr="00881D73">
        <w:fldChar w:fldCharType="end"/>
      </w:r>
    </w:p>
    <w:p w14:paraId="7A4335FE" w14:textId="77777777" w:rsidR="009C4F21" w:rsidRPr="00881D73" w:rsidRDefault="009C4F21" w:rsidP="009C4F21">
      <w:pPr>
        <w:pStyle w:val="-"/>
        <w:ind w:firstLineChars="0" w:firstLine="0"/>
      </w:pPr>
      <w:r w:rsidRPr="00881D73">
        <w:t>其中，计算时延</w:t>
      </w:r>
      <w:r w:rsidRPr="00881D73">
        <w:rPr>
          <w:position w:val="-12"/>
        </w:rPr>
        <w:object w:dxaOrig="582" w:dyaOrig="362" w14:anchorId="32089D9E">
          <v:shape id="_x0000_i1161" type="#_x0000_t75" style="width:30pt;height:18.55pt" o:ole="">
            <v:imagedata r:id="rId240" o:title=""/>
          </v:shape>
          <o:OLEObject Type="Embed" ProgID="Equation.AxMath" ShapeID="_x0000_i1161" DrawAspect="Content" ObjectID="_1838353570" r:id="rId244"/>
        </w:object>
      </w:r>
      <w:r w:rsidRPr="00881D73">
        <w:t>由</w:t>
      </w:r>
      <w:r w:rsidRPr="00881D73">
        <w:fldChar w:fldCharType="begin"/>
      </w:r>
      <w:r w:rsidRPr="00881D73">
        <w:instrText xml:space="preserve"> REF _Ref226886495 \r \h  \* MERGEFORMAT </w:instrText>
      </w:r>
      <w:r w:rsidRPr="00881D73">
        <w:fldChar w:fldCharType="separate"/>
      </w:r>
      <w:r>
        <w:t>2.2.4</w:t>
      </w:r>
      <w:r w:rsidRPr="00881D73">
        <w:fldChar w:fldCharType="end"/>
      </w:r>
      <w:r w:rsidRPr="00881D73">
        <w:rPr>
          <w:rFonts w:hint="eastAsia"/>
        </w:rPr>
        <w:t>中</w:t>
      </w:r>
      <w:r w:rsidRPr="00881D73">
        <w:t>公式</w:t>
      </w:r>
      <w:r w:rsidRPr="00881D73">
        <w:fldChar w:fldCharType="begin"/>
      </w:r>
      <w:r w:rsidRPr="00881D73">
        <w:instrText xml:space="preserve"> GOTOBUTTON ZEqnNum753445  \* MERGEFORMAT </w:instrText>
      </w:r>
      <w:r>
        <w:fldChar w:fldCharType="begin"/>
      </w:r>
      <w:r>
        <w:instrText xml:space="preserve"> REF ZEqnNum753445 \* Charformat \! \* MERGEFORMAT </w:instrText>
      </w:r>
      <w:r>
        <w:fldChar w:fldCharType="separate"/>
      </w:r>
      <w:r w:rsidRPr="00881D73">
        <w:instrText>(</w:instrText>
      </w:r>
      <w:r>
        <w:instrText>2</w:instrText>
      </w:r>
      <w:r w:rsidRPr="00881D73">
        <w:instrText>-</w:instrText>
      </w:r>
      <w:r>
        <w:instrText>20</w:instrText>
      </w:r>
      <w:r w:rsidRPr="00881D73">
        <w:instrText>)</w:instrText>
      </w:r>
      <w:r>
        <w:fldChar w:fldCharType="end"/>
      </w:r>
      <w:r w:rsidRPr="00881D73">
        <w:fldChar w:fldCharType="end"/>
      </w:r>
      <w:r w:rsidRPr="00881D73">
        <w:t>定义</w:t>
      </w:r>
      <w:r w:rsidRPr="00881D73">
        <w:rPr>
          <w:rFonts w:hint="eastAsia"/>
        </w:rPr>
        <w:t>，</w:t>
      </w:r>
      <w:r w:rsidRPr="00881D73">
        <w:rPr>
          <w:position w:val="-12"/>
        </w:rPr>
        <w:object w:dxaOrig="591" w:dyaOrig="362" w14:anchorId="0F9373C5">
          <v:shape id="_x0000_i1162" type="#_x0000_t75" style="width:30pt;height:18.55pt" o:ole="">
            <v:imagedata r:id="rId238" o:title=""/>
          </v:shape>
          <o:OLEObject Type="Embed" ProgID="Equation.AxMath" ShapeID="_x0000_i1162" DrawAspect="Content" ObjectID="_1838353571" r:id="rId245"/>
        </w:object>
      </w:r>
      <w:r w:rsidRPr="00881D73">
        <w:rPr>
          <w:rFonts w:hint="eastAsia"/>
        </w:rPr>
        <w:t>为节点</w:t>
      </w:r>
      <w:r w:rsidRPr="00881D73">
        <w:rPr>
          <w:position w:val="-12"/>
        </w:rPr>
        <w:object w:dxaOrig="202" w:dyaOrig="358" w14:anchorId="26CCF6FA">
          <v:shape id="_x0000_i1163" type="#_x0000_t75" style="width:10.35pt;height:18pt" o:ole="">
            <v:imagedata r:id="rId39" o:title=""/>
          </v:shape>
          <o:OLEObject Type="Embed" ProgID="Equation.AxMath" ShapeID="_x0000_i1163" DrawAspect="Content" ObjectID="_1838353572" r:id="rId246"/>
        </w:object>
      </w:r>
      <w:r w:rsidRPr="00881D73">
        <w:rPr>
          <w:rFonts w:hint="eastAsia"/>
        </w:rPr>
        <w:t>的</w:t>
      </w:r>
      <w:r w:rsidRPr="00881D73">
        <w:t>计算功率</w:t>
      </w:r>
      <w:r w:rsidRPr="00881D73">
        <w:rPr>
          <w:rFonts w:hint="eastAsia"/>
        </w:rPr>
        <w:t>。</w:t>
      </w:r>
    </w:p>
    <w:p w14:paraId="7F7B5D16" w14:textId="77777777" w:rsidR="009C4F21" w:rsidRPr="00881D73" w:rsidRDefault="009C4F21" w:rsidP="009C4F21">
      <w:pPr>
        <w:pStyle w:val="-"/>
        <w:ind w:firstLine="503"/>
      </w:pPr>
      <w:r w:rsidRPr="00881D73">
        <w:t>每颗卫星</w:t>
      </w:r>
      <w:r w:rsidRPr="00881D73">
        <w:rPr>
          <w:position w:val="-12"/>
        </w:rPr>
        <w:object w:dxaOrig="202" w:dyaOrig="358" w14:anchorId="202BA752">
          <v:shape id="_x0000_i1164" type="#_x0000_t75" style="width:10.35pt;height:18pt" o:ole="">
            <v:imagedata r:id="rId39" o:title=""/>
          </v:shape>
          <o:OLEObject Type="Embed" ProgID="Equation.AxMath" ShapeID="_x0000_i1164" DrawAspect="Content" ObjectID="_1838353573" r:id="rId247"/>
        </w:object>
      </w:r>
      <w:r w:rsidRPr="00881D73">
        <w:t>具有有限的能源系统，为其设定一个能耗预算上限</w:t>
      </w:r>
      <w:r w:rsidRPr="00881D73">
        <w:rPr>
          <w:position w:val="-12"/>
        </w:rPr>
        <w:object w:dxaOrig="719" w:dyaOrig="362" w14:anchorId="45BEA7BE">
          <v:shape id="_x0000_i1165" type="#_x0000_t75" style="width:36.55pt;height:18pt" o:ole="">
            <v:imagedata r:id="rId248" o:title=""/>
          </v:shape>
          <o:OLEObject Type="Embed" ProgID="Equation.AxMath" ShapeID="_x0000_i1165" DrawAspect="Content" ObjectID="_1838353574" r:id="rId249"/>
        </w:object>
      </w:r>
      <w:r w:rsidRPr="00881D73">
        <w:t>。任何任务调度方案都必须确保分配给卫星</w:t>
      </w:r>
      <w:r w:rsidRPr="00881D73">
        <w:rPr>
          <w:position w:val="-6"/>
        </w:rPr>
        <w:object w:dxaOrig="206" w:dyaOrig="235" w14:anchorId="3E35EB48">
          <v:shape id="_x0000_i1166" type="#_x0000_t75" style="width:10.35pt;height:12pt" o:ole="">
            <v:imagedata r:id="rId250" o:title=""/>
          </v:shape>
          <o:OLEObject Type="Embed" ProgID="Equation.AxMath" ShapeID="_x0000_i1166" DrawAspect="Content" ObjectID="_1838353575" r:id="rId251"/>
        </w:object>
      </w:r>
      <w:r w:rsidRPr="00881D73">
        <w:t>的总能耗不超过其预算：</w:t>
      </w:r>
    </w:p>
    <w:p w14:paraId="3AAF1319" w14:textId="77777777" w:rsidR="009C4F21" w:rsidRPr="00881D73" w:rsidRDefault="009C4F21" w:rsidP="009C4F21">
      <w:pPr>
        <w:pStyle w:val="Axmath"/>
      </w:pPr>
      <w:r w:rsidRPr="00881D73">
        <w:tab/>
      </w:r>
      <w:r w:rsidRPr="00881D73">
        <w:rPr>
          <w:position w:val="-7"/>
        </w:rPr>
        <w:object w:dxaOrig="2132" w:dyaOrig="249" w14:anchorId="358FF908">
          <v:shape id="_x0000_i1167" type="#_x0000_t75" style="width:106.9pt;height:12.55pt" o:ole="">
            <v:imagedata r:id="rId252" o:title=""/>
          </v:shape>
          <o:OLEObject Type="Embed" ProgID="Equation.AxMath" ShapeID="_x0000_i1167" DrawAspect="Content" ObjectID="_1838353576" r:id="rId253"/>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23</w:instrText>
      </w:r>
      <w:r>
        <w:rPr>
          <w:noProof/>
        </w:rPr>
        <w:fldChar w:fldCharType="end"/>
      </w:r>
      <w:r w:rsidRPr="00881D73">
        <w:instrText>)</w:instrText>
      </w:r>
      <w:r w:rsidRPr="00881D73">
        <w:fldChar w:fldCharType="end"/>
      </w:r>
    </w:p>
    <w:p w14:paraId="697C7488" w14:textId="77777777" w:rsidR="009C4F21" w:rsidRPr="00881D73" w:rsidRDefault="009C4F21" w:rsidP="009C4F21">
      <w:pPr>
        <w:pStyle w:val="231"/>
        <w:spacing w:before="206" w:after="206"/>
      </w:pPr>
      <w:bookmarkStart w:id="119" w:name="_Toc227680636"/>
      <w:r w:rsidRPr="00881D73">
        <w:rPr>
          <w:rFonts w:hint="eastAsia"/>
        </w:rPr>
        <w:t>卫星可见性</w:t>
      </w:r>
      <w:r w:rsidRPr="00881D73">
        <w:t>模型</w:t>
      </w:r>
      <w:bookmarkEnd w:id="119"/>
    </w:p>
    <w:p w14:paraId="668F6610" w14:textId="77777777" w:rsidR="009C4F21" w:rsidRPr="00881D73" w:rsidRDefault="009C4F21" w:rsidP="009C4F21">
      <w:pPr>
        <w:pStyle w:val="-"/>
        <w:ind w:firstLine="503"/>
      </w:pPr>
      <w:r w:rsidRPr="00881D73">
        <w:t>如</w:t>
      </w:r>
      <w:r w:rsidRPr="00881D73">
        <w:fldChar w:fldCharType="begin"/>
      </w:r>
      <w:r w:rsidRPr="00881D73">
        <w:instrText xml:space="preserve"> REF _Ref226747544 \r \h  \* MERGEFORMAT </w:instrText>
      </w:r>
      <w:r w:rsidRPr="00881D73">
        <w:fldChar w:fldCharType="separate"/>
      </w:r>
      <w:r>
        <w:t>2.2.1</w:t>
      </w:r>
      <w:r w:rsidRPr="00881D73">
        <w:fldChar w:fldCharType="end"/>
      </w:r>
      <w:r w:rsidRPr="00881D73">
        <w:t>所述，</w:t>
      </w:r>
      <w:r w:rsidRPr="00881D73">
        <w:rPr>
          <w:rFonts w:hint="eastAsia"/>
        </w:rPr>
        <w:t>LEO-LEO</w:t>
      </w:r>
      <w:r w:rsidRPr="00881D73">
        <w:rPr>
          <w:rFonts w:hint="eastAsia"/>
        </w:rPr>
        <w:t>链路视为准静态拓扑，</w:t>
      </w:r>
      <w:r w:rsidRPr="00881D73">
        <w:rPr>
          <w:rFonts w:hint="eastAsia"/>
        </w:rPr>
        <w:t>RS-LEO</w:t>
      </w:r>
      <w:r w:rsidRPr="00881D73">
        <w:rPr>
          <w:rFonts w:hint="eastAsia"/>
        </w:rPr>
        <w:t>跨层链路和星地链路</w:t>
      </w:r>
      <w:r w:rsidRPr="00881D73">
        <w:rPr>
          <w:rFonts w:hint="eastAsia"/>
        </w:rPr>
        <w:t>SGL</w:t>
      </w:r>
      <w:r w:rsidRPr="00881D73">
        <w:rPr>
          <w:rFonts w:hint="eastAsia"/>
        </w:rPr>
        <w:t>视为动态链路，需</w:t>
      </w:r>
      <w:r w:rsidRPr="00881D73">
        <w:t>建立相应的可见性约束。</w:t>
      </w:r>
      <w:r w:rsidRPr="00881D73">
        <w:rPr>
          <w:rFonts w:hint="eastAsia"/>
        </w:rPr>
        <w:t>若节点</w:t>
      </w:r>
      <w:r w:rsidRPr="00881D73">
        <w:rPr>
          <w:rFonts w:hint="eastAsia"/>
          <w:position w:val="-12"/>
        </w:rPr>
        <w:object w:dxaOrig="202" w:dyaOrig="358" w14:anchorId="6F517382">
          <v:shape id="_x0000_i1168" type="#_x0000_t75" style="width:10.9pt;height:18pt" o:ole="">
            <v:imagedata r:id="rId39" o:title=""/>
          </v:shape>
          <o:OLEObject Type="Embed" ProgID="Equation.AxMath" ShapeID="_x0000_i1168" DrawAspect="Content" ObjectID="_1838353577" r:id="rId254"/>
        </w:object>
      </w:r>
      <w:r w:rsidRPr="00881D73">
        <w:rPr>
          <w:rFonts w:hint="eastAsia"/>
        </w:rPr>
        <w:t>和节点</w:t>
      </w:r>
      <w:r w:rsidRPr="00881D73">
        <w:rPr>
          <w:rFonts w:hint="eastAsia"/>
          <w:position w:val="-12"/>
        </w:rPr>
        <w:object w:dxaOrig="224" w:dyaOrig="358" w14:anchorId="22C926A2">
          <v:shape id="_x0000_i1169" type="#_x0000_t75" style="width:12pt;height:18pt" o:ole="">
            <v:imagedata r:id="rId79" o:title=""/>
          </v:shape>
          <o:OLEObject Type="Embed" ProgID="Equation.AxMath" ShapeID="_x0000_i1169" DrawAspect="Content" ObjectID="_1838353578" r:id="rId255"/>
        </w:object>
      </w:r>
      <w:r w:rsidRPr="00881D73">
        <w:rPr>
          <w:rFonts w:hint="eastAsia"/>
        </w:rPr>
        <w:t>互相可见，二者之间的通信链路可建立。二者之间的可见窗口可表示为</w:t>
      </w:r>
      <w:r w:rsidRPr="00881D73">
        <w:rPr>
          <w:rFonts w:hint="eastAsia"/>
          <w:position w:val="-13"/>
        </w:rPr>
        <w:object w:dxaOrig="1885" w:dyaOrig="377" w14:anchorId="19DBD79E">
          <v:shape id="_x0000_i1170" type="#_x0000_t75" style="width:93.8pt;height:18.55pt" o:ole="">
            <v:imagedata r:id="rId256" o:title=""/>
          </v:shape>
          <o:OLEObject Type="Embed" ProgID="Equation.AxMath" ShapeID="_x0000_i1170" DrawAspect="Content" ObjectID="_1838353579" r:id="rId257"/>
        </w:object>
      </w:r>
      <w:r w:rsidRPr="00881D73">
        <w:rPr>
          <w:rFonts w:hint="eastAsia"/>
        </w:rPr>
        <w:t>，长度为</w:t>
      </w:r>
      <w:r w:rsidRPr="00881D73">
        <w:rPr>
          <w:position w:val="-13"/>
        </w:rPr>
        <w:object w:dxaOrig="2048" w:dyaOrig="377" w14:anchorId="21EB75CF">
          <v:shape id="_x0000_i1171" type="#_x0000_t75" style="width:102.55pt;height:19.65pt" o:ole="">
            <v:imagedata r:id="rId258" o:title=""/>
          </v:shape>
          <o:OLEObject Type="Embed" ProgID="Equation.AxMath" ShapeID="_x0000_i1171" DrawAspect="Content" ObjectID="_1838353580" r:id="rId259"/>
        </w:object>
      </w:r>
      <w:r w:rsidRPr="00881D73">
        <w:rPr>
          <w:rFonts w:hint="eastAsia"/>
        </w:rPr>
        <w:t>。</w:t>
      </w:r>
    </w:p>
    <w:p w14:paraId="264B59CB" w14:textId="77777777" w:rsidR="009C4F21" w:rsidRPr="00881D73" w:rsidRDefault="009C4F21" w:rsidP="009C4F21">
      <w:pPr>
        <w:pStyle w:val="-"/>
        <w:ind w:firstLine="503"/>
      </w:pPr>
      <w:r w:rsidRPr="00881D73">
        <w:t>对于任意需要在节点</w:t>
      </w:r>
      <w:r w:rsidRPr="00881D73">
        <w:rPr>
          <w:position w:val="-12"/>
        </w:rPr>
        <w:object w:dxaOrig="202" w:dyaOrig="358" w14:anchorId="61133C85">
          <v:shape id="_x0000_i1172" type="#_x0000_t75" style="width:10.35pt;height:18pt" o:ole="">
            <v:imagedata r:id="rId39" o:title=""/>
          </v:shape>
          <o:OLEObject Type="Embed" ProgID="Equation.AxMath" ShapeID="_x0000_i1172" DrawAspect="Content" ObjectID="_1838353581" r:id="rId260"/>
        </w:object>
      </w:r>
      <w:r w:rsidRPr="00881D73">
        <w:t>与</w:t>
      </w:r>
      <w:r w:rsidRPr="00881D73">
        <w:rPr>
          <w:position w:val="-12"/>
        </w:rPr>
        <w:object w:dxaOrig="224" w:dyaOrig="358" w14:anchorId="3A05AE9B">
          <v:shape id="_x0000_i1173" type="#_x0000_t75" style="width:10.9pt;height:18pt" o:ole="">
            <v:imagedata r:id="rId79" o:title=""/>
          </v:shape>
          <o:OLEObject Type="Embed" ProgID="Equation.AxMath" ShapeID="_x0000_i1173" DrawAspect="Content" ObjectID="_1838353582" r:id="rId261"/>
        </w:object>
      </w:r>
      <w:r w:rsidRPr="00881D73">
        <w:t>之间传输数据量</w:t>
      </w:r>
      <w:r w:rsidRPr="00881D73">
        <w:rPr>
          <w:position w:val="-12"/>
        </w:rPr>
        <w:object w:dxaOrig="476" w:dyaOrig="362" w14:anchorId="0708468E">
          <v:shape id="_x0000_i1174" type="#_x0000_t75" style="width:23.45pt;height:17.45pt" o:ole="">
            <v:imagedata r:id="rId130" o:title=""/>
          </v:shape>
          <o:OLEObject Type="Embed" ProgID="Equation.AxMath" ShapeID="_x0000_i1174" DrawAspect="Content" ObjectID="_1838353583" r:id="rId262"/>
        </w:object>
      </w:r>
      <w:r w:rsidRPr="00881D73">
        <w:t>的通信任务，其所需的</w:t>
      </w:r>
      <w:r w:rsidRPr="00881D73">
        <w:rPr>
          <w:rFonts w:hint="eastAsia"/>
        </w:rPr>
        <w:t>通信</w:t>
      </w:r>
      <w:r w:rsidRPr="00881D73">
        <w:t>时间</w:t>
      </w:r>
      <w:r w:rsidRPr="00881D73">
        <w:rPr>
          <w:position w:val="-12"/>
        </w:rPr>
        <w:object w:dxaOrig="575" w:dyaOrig="362" w14:anchorId="63876BAF">
          <v:shape id="_x0000_i1175" type="#_x0000_t75" style="width:29.45pt;height:18pt" o:ole="">
            <v:imagedata r:id="rId263" o:title=""/>
          </v:shape>
          <o:OLEObject Type="Embed" ProgID="Equation.AxMath" ShapeID="_x0000_i1175" DrawAspect="Content" ObjectID="_1838353584" r:id="rId264"/>
        </w:object>
      </w:r>
      <w:r w:rsidRPr="00881D73">
        <w:t>必须小于当前可见窗口剩余时长</w:t>
      </w:r>
      <w:r w:rsidRPr="00881D73">
        <w:rPr>
          <w:position w:val="-13"/>
        </w:rPr>
        <w:object w:dxaOrig="657" w:dyaOrig="377" w14:anchorId="5D3AF7F5">
          <v:shape id="_x0000_i1176" type="#_x0000_t75" style="width:33.25pt;height:19.65pt" o:ole="">
            <v:imagedata r:id="rId265" o:title=""/>
          </v:shape>
          <o:OLEObject Type="Embed" ProgID="Equation.AxMath" ShapeID="_x0000_i1176" DrawAspect="Content" ObjectID="_1838353585" r:id="rId266"/>
        </w:object>
      </w:r>
      <w:r w:rsidRPr="00881D73">
        <w:t>：</w:t>
      </w:r>
    </w:p>
    <w:p w14:paraId="33C07C64" w14:textId="77777777" w:rsidR="009C4F21" w:rsidRPr="00881D73" w:rsidRDefault="009C4F21" w:rsidP="009C4F21">
      <w:pPr>
        <w:pStyle w:val="Axmath"/>
      </w:pPr>
      <w:r w:rsidRPr="00881D73">
        <w:lastRenderedPageBreak/>
        <w:tab/>
      </w:r>
      <w:r w:rsidRPr="00881D73">
        <w:rPr>
          <w:position w:val="-22"/>
        </w:rPr>
        <w:object w:dxaOrig="4357" w:dyaOrig="531" w14:anchorId="3A47549C">
          <v:shape id="_x0000_i1177" type="#_x0000_t75" style="width:217.65pt;height:26.2pt" o:ole="">
            <v:imagedata r:id="rId267" o:title=""/>
          </v:shape>
          <o:OLEObject Type="Embed" ProgID="Equation.AxMath" ShapeID="_x0000_i1177" DrawAspect="Content" ObjectID="_1838353586" r:id="rId268"/>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24</w:instrText>
      </w:r>
      <w:r>
        <w:rPr>
          <w:noProof/>
        </w:rPr>
        <w:fldChar w:fldCharType="end"/>
      </w:r>
      <w:r w:rsidRPr="00881D73">
        <w:instrText>)</w:instrText>
      </w:r>
      <w:r w:rsidRPr="00881D73">
        <w:fldChar w:fldCharType="end"/>
      </w:r>
    </w:p>
    <w:p w14:paraId="7A70D247" w14:textId="77777777" w:rsidR="009C4F21" w:rsidRPr="00881D73" w:rsidRDefault="009C4F21" w:rsidP="009C4F21">
      <w:pPr>
        <w:pStyle w:val="231"/>
        <w:spacing w:before="206" w:after="206"/>
      </w:pPr>
      <w:bookmarkStart w:id="120" w:name="_Toc227680637"/>
      <w:r w:rsidRPr="00881D73">
        <w:rPr>
          <w:rFonts w:hint="eastAsia"/>
        </w:rPr>
        <w:t>内存资源模型</w:t>
      </w:r>
      <w:bookmarkEnd w:id="120"/>
    </w:p>
    <w:p w14:paraId="553FF8B6" w14:textId="77777777" w:rsidR="009C4F21" w:rsidRPr="00881D73" w:rsidRDefault="009C4F21" w:rsidP="009C4F21">
      <w:pPr>
        <w:pStyle w:val="-"/>
        <w:ind w:firstLine="503"/>
      </w:pPr>
      <w:r w:rsidRPr="00881D73">
        <w:t>在卫星分布式推理任务中，每个卫星节点</w:t>
      </w:r>
      <w:r w:rsidRPr="00881D73">
        <w:rPr>
          <w:position w:val="-12"/>
        </w:rPr>
        <w:object w:dxaOrig="230" w:dyaOrig="358" w14:anchorId="5D85C002">
          <v:shape id="_x0000_i1178" type="#_x0000_t75" style="width:12.55pt;height:18pt" o:ole="">
            <v:imagedata r:id="rId269" o:title=""/>
          </v:shape>
          <o:OLEObject Type="Embed" ProgID="Equation.AxMath" ShapeID="_x0000_i1178" DrawAspect="Content" ObjectID="_1838353587" r:id="rId270"/>
        </w:object>
      </w:r>
      <w:r w:rsidRPr="00881D73">
        <w:t>的物理内存资源</w:t>
      </w:r>
      <w:r w:rsidRPr="00881D73">
        <w:rPr>
          <w:position w:val="-12"/>
        </w:rPr>
        <w:object w:dxaOrig="714" w:dyaOrig="359" w14:anchorId="6F23F6AC">
          <v:shape id="_x0000_i1179" type="#_x0000_t75" style="width:36.55pt;height:18pt" o:ole="">
            <v:imagedata r:id="rId271" o:title=""/>
          </v:shape>
          <o:OLEObject Type="Embed" ProgID="Equation.AxMath" ShapeID="_x0000_i1179" DrawAspect="Content" ObjectID="_1838353588" r:id="rId272"/>
        </w:object>
      </w:r>
      <w:r w:rsidRPr="00881D73">
        <w:t>是有限的。当卫星</w:t>
      </w:r>
      <w:r w:rsidRPr="00881D73">
        <w:rPr>
          <w:position w:val="-12"/>
        </w:rPr>
        <w:object w:dxaOrig="230" w:dyaOrig="358" w14:anchorId="51BB1E8B">
          <v:shape id="_x0000_i1180" type="#_x0000_t75" style="width:12.55pt;height:18pt" o:ole="">
            <v:imagedata r:id="rId269" o:title=""/>
          </v:shape>
          <o:OLEObject Type="Embed" ProgID="Equation.AxMath" ShapeID="_x0000_i1180" DrawAspect="Content" ObjectID="_1838353589" r:id="rId273"/>
        </w:object>
      </w:r>
      <w:r w:rsidRPr="00881D73">
        <w:t>被分配执行</w:t>
      </w:r>
      <w:r w:rsidRPr="00881D73">
        <w:rPr>
          <w:rFonts w:hint="eastAsia"/>
        </w:rPr>
        <w:t>DNN</w:t>
      </w:r>
      <w:r w:rsidRPr="00881D73">
        <w:t>模型中从</w:t>
      </w:r>
      <w:r w:rsidRPr="00881D73">
        <w:rPr>
          <w:rFonts w:hint="eastAsia"/>
        </w:rPr>
        <w:t>第</w:t>
      </w:r>
      <w:r w:rsidRPr="00881D73">
        <w:rPr>
          <w:position w:val="-12"/>
        </w:rPr>
        <w:object w:dxaOrig="858" w:dyaOrig="358" w14:anchorId="128F904B">
          <v:shape id="_x0000_i1181" type="#_x0000_t75" style="width:43.1pt;height:18pt" o:ole="">
            <v:imagedata r:id="rId274" o:title=""/>
          </v:shape>
          <o:OLEObject Type="Embed" ProgID="Equation.AxMath" ShapeID="_x0000_i1181" DrawAspect="Content" ObjectID="_1838353590" r:id="rId275"/>
        </w:object>
      </w:r>
      <w:r w:rsidRPr="00881D73">
        <w:t>层到第</w:t>
      </w:r>
      <w:r w:rsidRPr="00881D73">
        <w:rPr>
          <w:position w:val="-12"/>
        </w:rPr>
        <w:object w:dxaOrig="233" w:dyaOrig="358" w14:anchorId="289F3FE6">
          <v:shape id="_x0000_i1182" type="#_x0000_t75" style="width:12pt;height:18pt" o:ole="">
            <v:imagedata r:id="rId276" o:title=""/>
          </v:shape>
          <o:OLEObject Type="Embed" ProgID="Equation.AxMath" ShapeID="_x0000_i1182" DrawAspect="Content" ObjectID="_1838353591" r:id="rId277"/>
        </w:object>
      </w:r>
      <w:r w:rsidRPr="00881D73">
        <w:rPr>
          <w:rFonts w:hint="eastAsia"/>
        </w:rPr>
        <w:t>层</w:t>
      </w:r>
      <w:r w:rsidRPr="00881D73">
        <w:t>的计算任务时</w:t>
      </w:r>
      <w:r w:rsidRPr="00881D73">
        <w:rPr>
          <w:rFonts w:hint="eastAsia"/>
        </w:rPr>
        <w:t>，</w:t>
      </w:r>
      <w:r w:rsidRPr="00881D73">
        <w:t>其所需的总内存</w:t>
      </w:r>
      <w:r w:rsidRPr="00881D73">
        <w:rPr>
          <w:rFonts w:hint="eastAsia"/>
        </w:rPr>
        <w:t>应小于</w:t>
      </w:r>
      <w:r w:rsidRPr="00881D73">
        <w:rPr>
          <w:position w:val="-12"/>
        </w:rPr>
        <w:object w:dxaOrig="703" w:dyaOrig="359" w14:anchorId="00632C4E">
          <v:shape id="_x0000_i1183" type="#_x0000_t75" style="width:36.55pt;height:18pt" o:ole="">
            <v:imagedata r:id="rId278" o:title=""/>
          </v:shape>
          <o:OLEObject Type="Embed" ProgID="Equation.AxMath" ShapeID="_x0000_i1183" DrawAspect="Content" ObjectID="_1838353592" r:id="rId279"/>
        </w:object>
      </w:r>
      <w:r w:rsidRPr="00881D73">
        <w:t>：</w:t>
      </w:r>
    </w:p>
    <w:p w14:paraId="12352EF8" w14:textId="77777777" w:rsidR="009C4F21" w:rsidRPr="00881D73" w:rsidRDefault="009C4F21" w:rsidP="009C4F21">
      <w:pPr>
        <w:pStyle w:val="Axmath"/>
      </w:pPr>
      <w:r w:rsidRPr="00881D73">
        <w:rPr>
          <w:rFonts w:hint="eastAsia"/>
        </w:rPr>
        <w:tab/>
      </w:r>
      <w:r w:rsidRPr="00881D73">
        <w:rPr>
          <w:rFonts w:hint="eastAsia"/>
          <w:position w:val="-32"/>
        </w:rPr>
        <w:object w:dxaOrig="3890" w:dyaOrig="776" w14:anchorId="77A76654">
          <v:shape id="_x0000_i1184" type="#_x0000_t75" style="width:195.25pt;height:38.2pt" o:ole="">
            <v:imagedata r:id="rId280" o:title=""/>
          </v:shape>
          <o:OLEObject Type="Embed" ProgID="Equation.AxMath" ShapeID="_x0000_i1184" DrawAspect="Content" ObjectID="_1838353593" r:id="rId281"/>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25</w:instrText>
      </w:r>
      <w:r>
        <w:rPr>
          <w:noProof/>
        </w:rPr>
        <w:fldChar w:fldCharType="end"/>
      </w:r>
      <w:r w:rsidRPr="00881D73">
        <w:instrText>)</w:instrText>
      </w:r>
      <w:r w:rsidRPr="00881D73">
        <w:fldChar w:fldCharType="end"/>
      </w:r>
    </w:p>
    <w:p w14:paraId="1D579333" w14:textId="77777777" w:rsidR="009C4F21" w:rsidRPr="00881D73" w:rsidRDefault="009C4F21" w:rsidP="009C4F21">
      <w:pPr>
        <w:pStyle w:val="-"/>
        <w:ind w:firstLine="503"/>
      </w:pPr>
      <w:r w:rsidRPr="00881D73">
        <w:rPr>
          <w:rFonts w:hint="eastAsia"/>
        </w:rPr>
        <w:t>左式第一项表示加载模型的大小，其中</w:t>
      </w:r>
      <w:r w:rsidRPr="00881D73">
        <w:rPr>
          <w:position w:val="-12"/>
        </w:rPr>
        <w:object w:dxaOrig="361" w:dyaOrig="358" w14:anchorId="6C0D94FB">
          <v:shape id="_x0000_i1185" type="#_x0000_t75" style="width:18.55pt;height:18pt" o:ole="">
            <v:imagedata r:id="rId63" o:title=""/>
          </v:shape>
          <o:OLEObject Type="Embed" ProgID="Equation.AxMath" ShapeID="_x0000_i1185" DrawAspect="Content" ObjectID="_1838353594" r:id="rId282"/>
        </w:object>
      </w:r>
      <w:r w:rsidRPr="00881D73">
        <w:rPr>
          <w:rFonts w:hint="eastAsia"/>
        </w:rPr>
        <w:t>为模型</w:t>
      </w:r>
      <w:r w:rsidRPr="00881D73">
        <w:rPr>
          <w:position w:val="-11"/>
        </w:rPr>
        <w:object w:dxaOrig="303" w:dyaOrig="354" w14:anchorId="60196222">
          <v:shape id="_x0000_i1186" type="#_x0000_t75" style="width:16.35pt;height:18pt" o:ole="">
            <v:imagedata r:id="rId180" o:title=""/>
          </v:shape>
          <o:OLEObject Type="Embed" ProgID="Equation.AxMath" ShapeID="_x0000_i1186" DrawAspect="Content" ObjectID="_1838353595" r:id="rId283"/>
        </w:object>
      </w:r>
      <w:r w:rsidRPr="00881D73">
        <w:rPr>
          <w:rFonts w:hint="eastAsia"/>
        </w:rPr>
        <w:t>第</w:t>
      </w:r>
      <w:r w:rsidRPr="00881D73">
        <w:rPr>
          <w:position w:val="-11"/>
        </w:rPr>
        <w:object w:dxaOrig="133" w:dyaOrig="354" w14:anchorId="48D6A36B">
          <v:shape id="_x0000_i1187" type="#_x0000_t75" style="width:7.1pt;height:18pt" o:ole="">
            <v:imagedata r:id="rId57" o:title=""/>
          </v:shape>
          <o:OLEObject Type="Embed" ProgID="Equation.AxMath" ShapeID="_x0000_i1187" DrawAspect="Content" ObjectID="_1838353596" r:id="rId284"/>
        </w:object>
      </w:r>
      <w:r w:rsidRPr="00881D73">
        <w:rPr>
          <w:rFonts w:hint="eastAsia"/>
        </w:rPr>
        <w:t>层的参数量；左式第二项表示</w:t>
      </w:r>
      <w:r w:rsidRPr="00881D73">
        <w:t>推理计算过程中</w:t>
      </w:r>
      <w:r w:rsidRPr="00881D73">
        <w:rPr>
          <w:rFonts w:hint="eastAsia"/>
        </w:rPr>
        <w:t>由于</w:t>
      </w:r>
      <w:r w:rsidRPr="00881D73">
        <w:t>产生的中间特征图</w:t>
      </w:r>
      <w:r w:rsidRPr="00881D73">
        <w:rPr>
          <w:rFonts w:hint="eastAsia"/>
        </w:rPr>
        <w:t>大小需要开辟的缓存大小，其中左式中的因子“</w:t>
      </w:r>
      <w:r w:rsidRPr="00881D73">
        <w:rPr>
          <w:rFonts w:hint="eastAsia"/>
        </w:rPr>
        <w:t>8</w:t>
      </w:r>
      <w:r w:rsidRPr="00881D73">
        <w:rPr>
          <w:rFonts w:hint="eastAsia"/>
        </w:rPr>
        <w:t>”来自内存单位转化。</w:t>
      </w:r>
    </w:p>
    <w:p w14:paraId="43B6BA5C" w14:textId="77777777" w:rsidR="009C4F21" w:rsidRPr="00881D73" w:rsidRDefault="009C4F21" w:rsidP="009C4F21">
      <w:pPr>
        <w:pStyle w:val="23"/>
        <w:tabs>
          <w:tab w:val="left" w:pos="420"/>
        </w:tabs>
        <w:spacing w:before="206" w:after="206"/>
        <w:outlineLvl w:val="1"/>
        <w:rPr>
          <w:rFonts w:hint="eastAsia"/>
          <w:noProof/>
        </w:rPr>
      </w:pPr>
      <w:bookmarkStart w:id="121" w:name="_Toc227680638"/>
      <w:r w:rsidRPr="00881D73">
        <w:rPr>
          <w:rFonts w:hint="eastAsia"/>
          <w:noProof/>
        </w:rPr>
        <w:t>协同推理框架</w:t>
      </w:r>
      <w:bookmarkEnd w:id="121"/>
    </w:p>
    <w:p w14:paraId="5418230D" w14:textId="77777777" w:rsidR="009C4F21" w:rsidRPr="00881D73" w:rsidRDefault="009C4F21" w:rsidP="009C4F21">
      <w:pPr>
        <w:pStyle w:val="-"/>
        <w:ind w:firstLine="503"/>
      </w:pPr>
      <w:r w:rsidRPr="00881D73">
        <w:t>本系统支持两种分布式推理模式：</w:t>
      </w:r>
    </w:p>
    <w:p w14:paraId="3D059C70" w14:textId="77777777" w:rsidR="009C4F21" w:rsidRPr="00503B7D" w:rsidRDefault="009C4F21" w:rsidP="009C4F21">
      <w:pPr>
        <w:pStyle w:val="-"/>
        <w:ind w:firstLine="503"/>
      </w:pPr>
      <w:r w:rsidRPr="00503B7D">
        <w:rPr>
          <w:rFonts w:hint="eastAsia"/>
        </w:rPr>
        <w:t>（</w:t>
      </w:r>
      <w:r w:rsidRPr="00503B7D">
        <w:rPr>
          <w:rFonts w:hint="eastAsia"/>
        </w:rPr>
        <w:t>1</w:t>
      </w:r>
      <w:r w:rsidRPr="00503B7D">
        <w:rPr>
          <w:rFonts w:hint="eastAsia"/>
        </w:rPr>
        <w:t>）</w:t>
      </w:r>
      <w:r w:rsidRPr="00503B7D">
        <w:t>流水线</w:t>
      </w:r>
      <w:r w:rsidRPr="00503B7D">
        <w:rPr>
          <w:rFonts w:hint="eastAsia"/>
        </w:rPr>
        <w:t>模型拆分（</w:t>
      </w:r>
      <w:r w:rsidRPr="00503B7D">
        <w:t>Pipeline</w:t>
      </w:r>
      <w:r w:rsidRPr="00503B7D">
        <w:rPr>
          <w:rFonts w:hint="eastAsia"/>
        </w:rPr>
        <w:t xml:space="preserve"> </w:t>
      </w:r>
      <w:r w:rsidRPr="00503B7D">
        <w:t>Model Partitioning, PMP</w:t>
      </w:r>
      <w:r w:rsidRPr="00503B7D">
        <w:rPr>
          <w:rFonts w:hint="eastAsia"/>
        </w:rPr>
        <w:t xml:space="preserve"> </w:t>
      </w:r>
      <w:r w:rsidRPr="00503B7D">
        <w:rPr>
          <w:rFonts w:hint="eastAsia"/>
        </w:rPr>
        <w:t>）：</w:t>
      </w:r>
      <w:r w:rsidRPr="00503B7D">
        <w:t>将</w:t>
      </w:r>
      <w:r w:rsidRPr="00503B7D">
        <w:rPr>
          <w:rFonts w:hint="eastAsia"/>
        </w:rPr>
        <w:t>DNN</w:t>
      </w:r>
      <w:r w:rsidRPr="00503B7D">
        <w:t>模型按层顺序拆分为多个连续段，由多颗</w:t>
      </w:r>
      <w:r w:rsidRPr="00503B7D">
        <w:rPr>
          <w:rFonts w:hint="eastAsia"/>
        </w:rPr>
        <w:t>节点</w:t>
      </w:r>
      <w:r w:rsidRPr="00503B7D">
        <w:t>按流水线方式接力计算。</w:t>
      </w:r>
    </w:p>
    <w:p w14:paraId="1B4F520D" w14:textId="77777777" w:rsidR="009C4F21" w:rsidRPr="00881D73" w:rsidRDefault="009C4F21" w:rsidP="009C4F21">
      <w:pPr>
        <w:pStyle w:val="-"/>
        <w:ind w:firstLine="503"/>
      </w:pPr>
      <w:r w:rsidRPr="00503B7D">
        <w:rPr>
          <w:rFonts w:hint="eastAsia"/>
        </w:rPr>
        <w:t>（</w:t>
      </w:r>
      <w:r w:rsidRPr="00503B7D">
        <w:rPr>
          <w:rFonts w:hint="eastAsia"/>
        </w:rPr>
        <w:t>2</w:t>
      </w:r>
      <w:r w:rsidRPr="00503B7D">
        <w:rPr>
          <w:rFonts w:hint="eastAsia"/>
        </w:rPr>
        <w:t>）</w:t>
      </w:r>
      <w:r w:rsidRPr="00503B7D">
        <w:t>协同数据并行</w:t>
      </w:r>
      <w:r w:rsidRPr="00503B7D">
        <w:t xml:space="preserve"> (Collaborative Data Parallelism, CDP)</w:t>
      </w:r>
      <w:r w:rsidRPr="00503B7D">
        <w:rPr>
          <w:rFonts w:hint="eastAsia"/>
        </w:rPr>
        <w:t>：</w:t>
      </w:r>
      <w:r w:rsidRPr="00881D73">
        <w:t>将输入数据划分为多个子数据块，由多颗卫星并行执行完整模型推理，最终聚合结果。</w:t>
      </w:r>
    </w:p>
    <w:p w14:paraId="4D0B7CA3" w14:textId="77777777" w:rsidR="009C4F21" w:rsidRPr="00881D73" w:rsidRDefault="009C4F21" w:rsidP="009C4F21">
      <w:pPr>
        <w:pStyle w:val="-"/>
        <w:ind w:firstLine="503"/>
      </w:pPr>
      <w:r w:rsidRPr="00881D73">
        <w:t>在实际运行中，系统根据以下因素动态选择</w:t>
      </w:r>
      <w:r w:rsidRPr="00881D73">
        <w:rPr>
          <w:rFonts w:hint="eastAsia"/>
        </w:rPr>
        <w:t>总时延更小的</w:t>
      </w:r>
      <w:r w:rsidRPr="00881D73">
        <w:t>推理模式。</w:t>
      </w:r>
      <w:r w:rsidRPr="00881D73">
        <w:rPr>
          <w:rFonts w:ascii="Cambria Math" w:hAnsi="Cambria Math" w:cs="Cambria Math" w:hint="eastAsia"/>
        </w:rPr>
        <w:t>①</w:t>
      </w:r>
      <w:r w:rsidRPr="00881D73">
        <w:rPr>
          <w:rFonts w:hint="eastAsia"/>
        </w:rPr>
        <w:t>内存资源</w:t>
      </w:r>
      <w:r w:rsidRPr="00881D73">
        <w:t>：若单星内存足以加载完整模型，可采用并行推理发挥多星算力优势；否则需将模型拆分，通过流水线推理分段执行。</w:t>
      </w:r>
      <w:r w:rsidRPr="00881D73">
        <w:rPr>
          <w:rFonts w:hint="eastAsia"/>
        </w:rPr>
        <w:t>②能耗预算：若</w:t>
      </w:r>
      <w:r w:rsidRPr="00881D73">
        <w:t>完整模型计算能耗若超出单星预算，则需通过流水线推理将计算与能耗分散至多星</w:t>
      </w:r>
      <w:r w:rsidRPr="00881D73">
        <w:rPr>
          <w:rFonts w:hint="eastAsia"/>
        </w:rPr>
        <w:t>。</w:t>
      </w:r>
    </w:p>
    <w:p w14:paraId="4CB950BB" w14:textId="77777777" w:rsidR="009C4F21" w:rsidRPr="00881D73" w:rsidRDefault="009C4F21" w:rsidP="009C4F21">
      <w:pPr>
        <w:pStyle w:val="231"/>
        <w:spacing w:before="206" w:after="206"/>
        <w:rPr>
          <w:noProof/>
        </w:rPr>
      </w:pPr>
      <w:bookmarkStart w:id="122" w:name="_Toc227680639"/>
      <w:r w:rsidRPr="00881D73">
        <w:lastRenderedPageBreak/>
        <w:t>流水线</w:t>
      </w:r>
      <w:r w:rsidRPr="00881D73">
        <w:rPr>
          <w:rFonts w:hint="eastAsia"/>
        </w:rPr>
        <w:t>模型拆分</w:t>
      </w:r>
      <w:bookmarkEnd w:id="122"/>
    </w:p>
    <w:p w14:paraId="7C5AF5C3" w14:textId="77777777" w:rsidR="009C4F21" w:rsidRPr="00881D73" w:rsidRDefault="009C4F21" w:rsidP="009C4F21">
      <w:r>
        <w:rPr>
          <w:noProof/>
        </w:rPr>
        <w:drawing>
          <wp:inline distT="0" distB="0" distL="0" distR="0" wp14:anchorId="3FECC5E8" wp14:editId="79711D82">
            <wp:extent cx="5400040" cy="3037205"/>
            <wp:effectExtent l="0" t="0" r="0" b="0"/>
            <wp:docPr id="1993131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1014" name=""/>
                    <pic:cNvPicPr/>
                  </pic:nvPicPr>
                  <pic:blipFill>
                    <a:blip r:embed="rId285"/>
                    <a:stretch>
                      <a:fillRect/>
                    </a:stretch>
                  </pic:blipFill>
                  <pic:spPr>
                    <a:xfrm>
                      <a:off x="0" y="0"/>
                      <a:ext cx="5400040" cy="3037205"/>
                    </a:xfrm>
                    <a:prstGeom prst="rect">
                      <a:avLst/>
                    </a:prstGeom>
                  </pic:spPr>
                </pic:pic>
              </a:graphicData>
            </a:graphic>
          </wp:inline>
        </w:drawing>
      </w:r>
    </w:p>
    <w:p w14:paraId="48934641" w14:textId="77777777" w:rsidR="009C4F21" w:rsidRPr="00881D73" w:rsidRDefault="009C4F21" w:rsidP="009C4F21">
      <w:pPr>
        <w:pStyle w:val="a0"/>
        <w:numPr>
          <w:ilvl w:val="3"/>
          <w:numId w:val="1"/>
        </w:numPr>
        <w:spacing w:after="206"/>
        <w:rPr>
          <w:rFonts w:ascii="宋体" w:hAnsi="宋体" w:hint="eastAsia"/>
        </w:rPr>
      </w:pPr>
      <w:bookmarkStart w:id="123" w:name="_Ref220872713"/>
      <w:r w:rsidRPr="00881D73">
        <w:rPr>
          <w:rFonts w:ascii="宋体" w:hAnsi="宋体"/>
        </w:rPr>
        <w:t>流水线模型</w:t>
      </w:r>
      <w:r w:rsidRPr="00881D73">
        <w:rPr>
          <w:rFonts w:ascii="宋体" w:hAnsi="宋体" w:hint="eastAsia"/>
        </w:rPr>
        <w:t>拆分</w:t>
      </w:r>
      <w:r w:rsidRPr="00881D73">
        <w:t>（</w:t>
      </w:r>
      <w:r w:rsidRPr="00881D73">
        <w:t>PMP</w:t>
      </w:r>
      <w:r w:rsidRPr="00881D73">
        <w:t>）</w:t>
      </w:r>
      <w:r w:rsidRPr="00881D73">
        <w:rPr>
          <w:rFonts w:ascii="宋体" w:hAnsi="宋体"/>
        </w:rPr>
        <w:t>推理模式示意图</w:t>
      </w:r>
      <w:bookmarkEnd w:id="123"/>
    </w:p>
    <w:p w14:paraId="54FB14BD" w14:textId="77777777" w:rsidR="009C4F21" w:rsidRPr="00881D73" w:rsidRDefault="009C4F21" w:rsidP="009C4F21">
      <w:pPr>
        <w:pStyle w:val="-"/>
        <w:ind w:firstLine="503"/>
      </w:pPr>
      <w:r w:rsidRPr="00881D73">
        <w:rPr>
          <w:rFonts w:hint="eastAsia"/>
        </w:rPr>
        <w:t>如</w:t>
      </w:r>
      <w:r w:rsidRPr="00881D73">
        <w:fldChar w:fldCharType="begin"/>
      </w:r>
      <w:r w:rsidRPr="00881D73">
        <w:instrText xml:space="preserve"> </w:instrText>
      </w:r>
      <w:r w:rsidRPr="00881D73">
        <w:rPr>
          <w:rFonts w:hint="eastAsia"/>
        </w:rPr>
        <w:instrText>REF _Ref220872713 \r \h</w:instrText>
      </w:r>
      <w:r w:rsidRPr="00881D73">
        <w:instrText xml:space="preserve">  \* MERGEFORMAT </w:instrText>
      </w:r>
      <w:r w:rsidRPr="00881D73">
        <w:fldChar w:fldCharType="separate"/>
      </w:r>
      <w:r>
        <w:rPr>
          <w:rFonts w:hint="eastAsia"/>
        </w:rPr>
        <w:t>图</w:t>
      </w:r>
      <w:r>
        <w:rPr>
          <w:rFonts w:hint="eastAsia"/>
        </w:rPr>
        <w:t>2-2</w:t>
      </w:r>
      <w:r w:rsidRPr="00881D73">
        <w:fldChar w:fldCharType="end"/>
      </w:r>
      <w:r w:rsidRPr="00881D73">
        <w:rPr>
          <w:rFonts w:hint="eastAsia"/>
        </w:rPr>
        <w:t>所示，</w:t>
      </w:r>
      <w:r w:rsidRPr="00881D73">
        <w:rPr>
          <w:rFonts w:hint="eastAsia"/>
        </w:rPr>
        <w:t>PMP</w:t>
      </w:r>
      <w:r w:rsidRPr="00881D73">
        <w:t>将模型</w:t>
      </w:r>
      <w:r w:rsidRPr="00881D73">
        <w:rPr>
          <w:position w:val="-12"/>
        </w:rPr>
        <w:object w:dxaOrig="1196" w:dyaOrig="369" w14:anchorId="6D481D61">
          <v:shape id="_x0000_i1188" type="#_x0000_t75" style="width:60pt;height:18.55pt" o:ole="">
            <v:imagedata r:id="rId51" o:title=""/>
          </v:shape>
          <o:OLEObject Type="Embed" ProgID="Equation.AxMath" ShapeID="_x0000_i1188" DrawAspect="Content" ObjectID="_1838353597" r:id="rId286"/>
        </w:object>
      </w:r>
      <w:r w:rsidRPr="00881D73">
        <w:t>划分为</w:t>
      </w:r>
      <w:r w:rsidRPr="00881D73">
        <w:rPr>
          <w:position w:val="-11"/>
        </w:rPr>
        <w:object w:dxaOrig="269" w:dyaOrig="354" w14:anchorId="029C0675">
          <v:shape id="_x0000_i1189" type="#_x0000_t75" style="width:13.1pt;height:18pt" o:ole="">
            <v:imagedata r:id="rId287" o:title=""/>
          </v:shape>
          <o:OLEObject Type="Embed" ProgID="Equation.AxMath" ShapeID="_x0000_i1189" DrawAspect="Content" ObjectID="_1838353598" r:id="rId288"/>
        </w:object>
      </w:r>
      <w:r w:rsidRPr="00881D73">
        <w:t>个连续子段，分配至</w:t>
      </w:r>
      <w:r w:rsidRPr="00881D73">
        <w:rPr>
          <w:rFonts w:hint="eastAsia"/>
        </w:rPr>
        <w:t>选定</w:t>
      </w:r>
      <w:r w:rsidRPr="00881D73">
        <w:t>路由</w:t>
      </w:r>
      <w:r w:rsidRPr="00881D73">
        <w:rPr>
          <w:noProof/>
          <w:position w:val="-7"/>
        </w:rPr>
        <w:drawing>
          <wp:inline distT="0" distB="0" distL="0" distR="0" wp14:anchorId="03860854" wp14:editId="47FA3AFC">
            <wp:extent cx="1303020" cy="160020"/>
            <wp:effectExtent l="0" t="0" r="0" b="0"/>
            <wp:docPr id="7062521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1303020" cy="160020"/>
                    </a:xfrm>
                    <a:prstGeom prst="rect">
                      <a:avLst/>
                    </a:prstGeom>
                    <a:noFill/>
                    <a:ln>
                      <a:noFill/>
                    </a:ln>
                  </pic:spPr>
                </pic:pic>
              </a:graphicData>
            </a:graphic>
          </wp:inline>
        </w:drawing>
      </w:r>
      <w:r w:rsidRPr="00881D73">
        <w:t>中的各节点执行</w:t>
      </w:r>
      <w:r w:rsidRPr="00881D73">
        <w:rPr>
          <w:rFonts w:hint="eastAsia"/>
        </w:rPr>
        <w:t>，其中</w:t>
      </w:r>
      <w:r w:rsidRPr="00881D73">
        <w:rPr>
          <w:position w:val="-12"/>
        </w:rPr>
        <w:object w:dxaOrig="325" w:dyaOrig="358" w14:anchorId="36B05F7E">
          <v:shape id="_x0000_i1190" type="#_x0000_t75" style="width:15.8pt;height:18pt" o:ole="">
            <v:imagedata r:id="rId290" o:title=""/>
          </v:shape>
          <o:OLEObject Type="Embed" ProgID="Equation.AxMath" ShapeID="_x0000_i1190" DrawAspect="Content" ObjectID="_1838353599" r:id="rId291"/>
        </w:object>
      </w:r>
      <w:r w:rsidRPr="00881D73">
        <w:rPr>
          <w:rFonts w:hint="eastAsia"/>
        </w:rPr>
        <w:t>为地面站</w:t>
      </w:r>
      <w:r w:rsidRPr="00881D73">
        <w:rPr>
          <w:position w:val="-12"/>
        </w:rPr>
        <w:object w:dxaOrig="347" w:dyaOrig="358" w14:anchorId="274C25F7">
          <v:shape id="_x0000_i1191" type="#_x0000_t75" style="width:17.45pt;height:18pt" o:ole="">
            <v:imagedata r:id="rId292" o:title=""/>
          </v:shape>
          <o:OLEObject Type="Embed" ProgID="Equation.AxMath" ShapeID="_x0000_i1191" DrawAspect="Content" ObjectID="_1838353600" r:id="rId293"/>
        </w:object>
      </w:r>
      <w:r w:rsidRPr="00881D73">
        <w:rPr>
          <w:rFonts w:hint="eastAsia"/>
        </w:rPr>
        <w:t>；节点</w:t>
      </w:r>
      <w:r w:rsidRPr="00881D73">
        <w:rPr>
          <w:position w:val="-12"/>
        </w:rPr>
        <w:object w:dxaOrig="268" w:dyaOrig="358" w14:anchorId="2F594042">
          <v:shape id="_x0000_i1192" type="#_x0000_t75" style="width:13.65pt;height:18pt" o:ole="">
            <v:imagedata r:id="rId294" o:title=""/>
          </v:shape>
          <o:OLEObject Type="Embed" ProgID="Equation.AxMath" ShapeID="_x0000_i1192" DrawAspect="Content" ObjectID="_1838353601" r:id="rId295"/>
        </w:object>
      </w:r>
      <w:r w:rsidRPr="00881D73">
        <w:rPr>
          <w:rFonts w:hint="eastAsia"/>
        </w:rPr>
        <w:t>执行子模型</w:t>
      </w:r>
      <w:r w:rsidRPr="00881D73">
        <w:rPr>
          <w:position w:val="-12"/>
        </w:rPr>
        <w:object w:dxaOrig="2002" w:dyaOrig="374" w14:anchorId="0E03016A">
          <v:shape id="_x0000_i1193" type="#_x0000_t75" style="width:100.35pt;height:19.1pt" o:ole="">
            <v:imagedata r:id="rId296" o:title=""/>
          </v:shape>
          <o:OLEObject Type="Embed" ProgID="Equation.AxMath" ShapeID="_x0000_i1193" DrawAspect="Content" ObjectID="_1838353602" r:id="rId297"/>
        </w:object>
      </w:r>
      <w:r w:rsidRPr="00881D73">
        <w:rPr>
          <w:rFonts w:hint="eastAsia"/>
        </w:rPr>
        <w:t>，其中</w:t>
      </w:r>
      <w:r w:rsidRPr="00881D73">
        <w:rPr>
          <w:position w:val="-12"/>
        </w:rPr>
        <w:object w:dxaOrig="233" w:dyaOrig="358" w14:anchorId="245A0664">
          <v:shape id="_x0000_i1194" type="#_x0000_t75" style="width:11.45pt;height:18pt" o:ole="">
            <v:imagedata r:id="rId276" o:title=""/>
          </v:shape>
          <o:OLEObject Type="Embed" ProgID="Equation.AxMath" ShapeID="_x0000_i1194" DrawAspect="Content" ObjectID="_1838353603" r:id="rId298"/>
        </w:object>
      </w:r>
      <w:r w:rsidRPr="00881D73">
        <w:rPr>
          <w:rFonts w:hint="eastAsia"/>
        </w:rPr>
        <w:t>表示前</w:t>
      </w:r>
      <w:r w:rsidRPr="00881D73">
        <w:rPr>
          <w:position w:val="-11"/>
        </w:rPr>
        <w:object w:dxaOrig="177" w:dyaOrig="354" w14:anchorId="2CB3FDBA">
          <v:shape id="_x0000_i1195" type="#_x0000_t75" style="width:9.25pt;height:18pt" o:ole="">
            <v:imagedata r:id="rId190" o:title=""/>
          </v:shape>
          <o:OLEObject Type="Embed" ProgID="Equation.AxMath" ShapeID="_x0000_i1195" DrawAspect="Content" ObjectID="_1838353604" r:id="rId299"/>
        </w:object>
      </w:r>
      <w:r w:rsidRPr="00881D73">
        <w:rPr>
          <w:rFonts w:hint="eastAsia"/>
        </w:rPr>
        <w:t>个节点计算的模型层数，若</w:t>
      </w:r>
      <w:r w:rsidRPr="00881D73">
        <w:rPr>
          <w:position w:val="-12"/>
        </w:rPr>
        <w:object w:dxaOrig="934" w:dyaOrig="358" w14:anchorId="1019826B">
          <v:shape id="_x0000_i1196" type="#_x0000_t75" style="width:46.9pt;height:18pt" o:ole="">
            <v:imagedata r:id="rId300" o:title=""/>
          </v:shape>
          <o:OLEObject Type="Embed" ProgID="Equation.AxMath" ShapeID="_x0000_i1196" DrawAspect="Content" ObjectID="_1838353605" r:id="rId301"/>
        </w:object>
      </w:r>
      <w:r w:rsidRPr="00881D73">
        <w:rPr>
          <w:rFonts w:hint="eastAsia"/>
        </w:rPr>
        <w:t>则表示子模型</w:t>
      </w:r>
      <w:r w:rsidRPr="00881D73">
        <w:rPr>
          <w:position w:val="-12"/>
        </w:rPr>
        <w:object w:dxaOrig="365" w:dyaOrig="358" w14:anchorId="3DACFF0A">
          <v:shape id="_x0000_i1197" type="#_x0000_t75" style="width:18pt;height:18pt" o:ole="">
            <v:imagedata r:id="rId302" o:title=""/>
          </v:shape>
          <o:OLEObject Type="Embed" ProgID="Equation.AxMath" ShapeID="_x0000_i1197" DrawAspect="Content" ObjectID="_1838353606" r:id="rId303"/>
        </w:object>
      </w:r>
      <w:r w:rsidRPr="00881D73">
        <w:rPr>
          <w:rFonts w:hint="eastAsia"/>
        </w:rPr>
        <w:t>为空，节点</w:t>
      </w:r>
      <w:r w:rsidRPr="00881D73">
        <w:rPr>
          <w:position w:val="-12"/>
        </w:rPr>
        <w:object w:dxaOrig="268" w:dyaOrig="358" w14:anchorId="30C0F701">
          <v:shape id="_x0000_i1198" type="#_x0000_t75" style="width:13.65pt;height:18pt" o:ole="">
            <v:imagedata r:id="rId294" o:title=""/>
          </v:shape>
          <o:OLEObject Type="Embed" ProgID="Equation.AxMath" ShapeID="_x0000_i1198" DrawAspect="Content" ObjectID="_1838353607" r:id="rId304"/>
        </w:object>
      </w:r>
      <w:r w:rsidRPr="00881D73">
        <w:rPr>
          <w:rFonts w:hint="eastAsia"/>
        </w:rPr>
        <w:t>仅作透传节点；</w:t>
      </w:r>
      <w:r w:rsidRPr="00881D73">
        <w:rPr>
          <w:position w:val="-12"/>
        </w:rPr>
        <w:object w:dxaOrig="268" w:dyaOrig="358" w14:anchorId="75D0A911">
          <v:shape id="_x0000_i1199" type="#_x0000_t75" style="width:13.65pt;height:18pt" o:ole="">
            <v:imagedata r:id="rId294" o:title=""/>
          </v:shape>
          <o:OLEObject Type="Embed" ProgID="Equation.AxMath" ShapeID="_x0000_i1199" DrawAspect="Content" ObjectID="_1838353608" r:id="rId305"/>
        </w:object>
      </w:r>
      <w:r w:rsidRPr="00881D73">
        <w:rPr>
          <w:rFonts w:hint="eastAsia"/>
        </w:rPr>
        <w:t>输出中间特征图</w:t>
      </w:r>
      <w:r w:rsidRPr="00881D73">
        <w:rPr>
          <w:position w:val="-12"/>
        </w:rPr>
        <w:object w:dxaOrig="476" w:dyaOrig="362" w14:anchorId="60F2EADC">
          <v:shape id="_x0000_i1200" type="#_x0000_t75" style="width:23.45pt;height:18.55pt" o:ole="">
            <v:imagedata r:id="rId306" o:title=""/>
          </v:shape>
          <o:OLEObject Type="Embed" ProgID="Equation.AxMath" ShapeID="_x0000_i1200" DrawAspect="Content" ObjectID="_1838353609" r:id="rId307"/>
        </w:object>
      </w:r>
      <w:r w:rsidRPr="00881D73">
        <w:t>沿路由</w:t>
      </w:r>
      <w:r w:rsidRPr="00881D73">
        <w:rPr>
          <w:position w:val="-13"/>
        </w:rPr>
        <w:object w:dxaOrig="237" w:dyaOrig="376" w14:anchorId="6228D329">
          <v:shape id="_x0000_i1201" type="#_x0000_t75" style="width:11.45pt;height:18.55pt" o:ole="">
            <v:imagedata r:id="rId81" o:title=""/>
          </v:shape>
          <o:OLEObject Type="Embed" ProgID="Equation.AxMath" ShapeID="_x0000_i1201" DrawAspect="Content" ObjectID="_1838353610" r:id="rId308"/>
        </w:object>
      </w:r>
      <w:r w:rsidRPr="00881D73">
        <w:t>传递</w:t>
      </w:r>
      <w:r w:rsidRPr="00881D73">
        <w:rPr>
          <w:rFonts w:hint="eastAsia"/>
        </w:rPr>
        <w:t>到下一个节点</w:t>
      </w:r>
      <w:r w:rsidRPr="00881D73">
        <w:rPr>
          <w:position w:val="-12"/>
        </w:rPr>
        <w:object w:dxaOrig="494" w:dyaOrig="358" w14:anchorId="5339B28C">
          <v:shape id="_x0000_i1202" type="#_x0000_t75" style="width:24.55pt;height:18pt" o:ole="">
            <v:imagedata r:id="rId309" o:title=""/>
          </v:shape>
          <o:OLEObject Type="Embed" ProgID="Equation.AxMath" ShapeID="_x0000_i1202" DrawAspect="Content" ObjectID="_1838353611" r:id="rId310"/>
        </w:object>
      </w:r>
      <w:r w:rsidRPr="00881D73">
        <w:rPr>
          <w:rFonts w:hint="eastAsia"/>
        </w:rPr>
        <w:t>，直到地面站</w:t>
      </w:r>
      <w:r w:rsidRPr="00881D73">
        <w:rPr>
          <w:position w:val="-12"/>
        </w:rPr>
        <w:object w:dxaOrig="836" w:dyaOrig="374" w14:anchorId="678378DA">
          <v:shape id="_x0000_i1203" type="#_x0000_t75" style="width:42pt;height:18.55pt" o:ole="">
            <v:imagedata r:id="rId311" o:title=""/>
          </v:shape>
          <o:OLEObject Type="Embed" ProgID="Equation.AxMath" ShapeID="_x0000_i1203" DrawAspect="Content" ObjectID="_1838353612" r:id="rId312"/>
        </w:object>
      </w:r>
      <w:r w:rsidRPr="00881D73">
        <w:rPr>
          <w:rFonts w:hint="eastAsia"/>
        </w:rPr>
        <w:t>完成计算，得到最终推理结果</w:t>
      </w:r>
      <w:r w:rsidRPr="00881D73">
        <w:rPr>
          <w:position w:val="-12"/>
        </w:rPr>
        <w:object w:dxaOrig="490" w:dyaOrig="362" w14:anchorId="39C034CA">
          <v:shape id="_x0000_i1204" type="#_x0000_t75" style="width:24pt;height:18.55pt" o:ole="">
            <v:imagedata r:id="rId313" o:title=""/>
          </v:shape>
          <o:OLEObject Type="Embed" ProgID="Equation.AxMath" ShapeID="_x0000_i1204" DrawAspect="Content" ObjectID="_1838353613" r:id="rId314"/>
        </w:object>
      </w:r>
      <w:r w:rsidRPr="00881D73">
        <w:rPr>
          <w:rFonts w:hint="eastAsia"/>
        </w:rPr>
        <w:t>。</w:t>
      </w:r>
    </w:p>
    <w:p w14:paraId="3F576A6E" w14:textId="77777777" w:rsidR="009C4F21" w:rsidRPr="00881D73" w:rsidRDefault="009C4F21" w:rsidP="009C4F21">
      <w:pPr>
        <w:pStyle w:val="-"/>
        <w:ind w:firstLine="503"/>
      </w:pPr>
      <w:r w:rsidRPr="00881D73">
        <w:t xml:space="preserve">PMP </w:t>
      </w:r>
      <w:r w:rsidRPr="00881D73">
        <w:t>系统总时延为所有节点计算时延与链路</w:t>
      </w:r>
      <w:r w:rsidRPr="00881D73">
        <w:rPr>
          <w:rFonts w:hint="eastAsia"/>
        </w:rPr>
        <w:t>通信</w:t>
      </w:r>
      <w:r w:rsidRPr="00881D73">
        <w:t>时延之和</w:t>
      </w:r>
      <w:r w:rsidRPr="00881D73">
        <w:rPr>
          <w:rFonts w:hint="eastAsia"/>
        </w:rPr>
        <w:t>：</w:t>
      </w:r>
    </w:p>
    <w:p w14:paraId="179ADAA6" w14:textId="77777777" w:rsidR="009C4F21" w:rsidRPr="00881D73" w:rsidRDefault="009C4F21" w:rsidP="009C4F21">
      <w:pPr>
        <w:pStyle w:val="Axmath"/>
      </w:pPr>
      <w:r w:rsidRPr="00881D73">
        <w:rPr>
          <w:rFonts w:hint="eastAsia"/>
        </w:rPr>
        <w:tab/>
      </w:r>
      <w:r w:rsidRPr="00881D73">
        <w:rPr>
          <w:rFonts w:hint="eastAsia"/>
          <w:position w:val="-31"/>
        </w:rPr>
        <w:object w:dxaOrig="5166" w:dyaOrig="759" w14:anchorId="1DB5EAF3">
          <v:shape id="_x0000_i1205" type="#_x0000_t75" style="width:258pt;height:37.1pt" o:ole="">
            <v:imagedata r:id="rId315" o:title=""/>
          </v:shape>
          <o:OLEObject Type="Embed" ProgID="Equation.AxMath" ShapeID="_x0000_i1205" DrawAspect="Content" ObjectID="_1838353614" r:id="rId316"/>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26</w:instrText>
      </w:r>
      <w:r>
        <w:rPr>
          <w:noProof/>
        </w:rPr>
        <w:fldChar w:fldCharType="end"/>
      </w:r>
      <w:r w:rsidRPr="00881D73">
        <w:instrText>)</w:instrText>
      </w:r>
      <w:r w:rsidRPr="00881D73">
        <w:fldChar w:fldCharType="end"/>
      </w:r>
    </w:p>
    <w:p w14:paraId="2AC2E03B" w14:textId="77777777" w:rsidR="009C4F21" w:rsidRPr="00881D73" w:rsidRDefault="009C4F21" w:rsidP="009C4F21">
      <w:pPr>
        <w:pStyle w:val="-"/>
        <w:ind w:firstLine="503"/>
      </w:pPr>
      <w:r w:rsidRPr="00881D73">
        <w:rPr>
          <w:rFonts w:hint="eastAsia"/>
        </w:rPr>
        <w:t>其中</w:t>
      </w:r>
      <w:r w:rsidRPr="00881D73">
        <w:rPr>
          <w:position w:val="-12"/>
        </w:rPr>
        <w:object w:dxaOrig="918" w:dyaOrig="362" w14:anchorId="67031D47">
          <v:shape id="_x0000_i1206" type="#_x0000_t75" style="width:44.75pt;height:18.55pt" o:ole="">
            <v:imagedata r:id="rId317" o:title=""/>
          </v:shape>
          <o:OLEObject Type="Embed" ProgID="Equation.AxMath" ShapeID="_x0000_i1206" DrawAspect="Content" ObjectID="_1838353615" r:id="rId318"/>
        </w:object>
      </w:r>
      <w:r w:rsidRPr="00881D73">
        <w:t>分别为节点</w:t>
      </w:r>
      <w:r w:rsidRPr="00881D73">
        <w:rPr>
          <w:position w:val="-12"/>
        </w:rPr>
        <w:object w:dxaOrig="268" w:dyaOrig="358" w14:anchorId="7D87250D">
          <v:shape id="_x0000_i1207" type="#_x0000_t75" style="width:13.65pt;height:18pt" o:ole="">
            <v:imagedata r:id="rId294" o:title=""/>
          </v:shape>
          <o:OLEObject Type="Embed" ProgID="Equation.AxMath" ShapeID="_x0000_i1207" DrawAspect="Content" ObjectID="_1838353616" r:id="rId319"/>
        </w:object>
      </w:r>
      <w:r w:rsidRPr="00881D73">
        <w:t>的计算量与输出数据量</w:t>
      </w:r>
      <w:r w:rsidRPr="00881D73">
        <w:rPr>
          <w:rFonts w:hint="eastAsia"/>
        </w:rPr>
        <w:t>，由公式</w:t>
      </w:r>
      <w:r w:rsidRPr="00881D73">
        <w:fldChar w:fldCharType="begin"/>
      </w:r>
      <w:r w:rsidRPr="00881D73">
        <w:instrText xml:space="preserve"> GOTOBUTTON ZEqnNum865243  \* MERGEFORMAT </w:instrText>
      </w:r>
      <w:r>
        <w:fldChar w:fldCharType="begin"/>
      </w:r>
      <w:r>
        <w:instrText xml:space="preserve"> REF ZEqnNum865243 \* Charformat \! \* MERGEFORMAT </w:instrText>
      </w:r>
      <w:r>
        <w:fldChar w:fldCharType="separate"/>
      </w:r>
      <w:r w:rsidRPr="00881D73">
        <w:instrText>(</w:instrText>
      </w:r>
      <w:r>
        <w:instrText>2</w:instrText>
      </w:r>
      <w:r w:rsidRPr="00881D73">
        <w:instrText>-</w:instrText>
      </w:r>
      <w:r>
        <w:instrText>16</w:instrText>
      </w:r>
      <w:r w:rsidRPr="00881D73">
        <w:instrText>)</w:instrText>
      </w:r>
      <w:r>
        <w:fldChar w:fldCharType="end"/>
      </w:r>
      <w:r w:rsidRPr="00881D73">
        <w:fldChar w:fldCharType="end"/>
      </w:r>
      <w:r w:rsidRPr="00881D73">
        <w:rPr>
          <w:rFonts w:hint="eastAsia"/>
        </w:rPr>
        <w:t>、</w:t>
      </w:r>
      <w:r w:rsidRPr="00881D73">
        <w:fldChar w:fldCharType="begin"/>
      </w:r>
      <w:r w:rsidRPr="00881D73">
        <w:instrText xml:space="preserve"> GOTOBUTTON ZEqnNum985067  \* MERGEFORMAT </w:instrText>
      </w:r>
      <w:r>
        <w:fldChar w:fldCharType="begin"/>
      </w:r>
      <w:r>
        <w:instrText xml:space="preserve"> REF ZEqnNum985067 \* Charformat \! \* MERGEFORMAT </w:instrText>
      </w:r>
      <w:r>
        <w:fldChar w:fldCharType="separate"/>
      </w:r>
      <w:r w:rsidRPr="00881D73">
        <w:instrText>(</w:instrText>
      </w:r>
      <w:r>
        <w:instrText>2</w:instrText>
      </w:r>
      <w:r w:rsidRPr="00881D73">
        <w:instrText>-</w:instrText>
      </w:r>
      <w:r>
        <w:instrText>17</w:instrText>
      </w:r>
      <w:r w:rsidRPr="00881D73">
        <w:instrText>)</w:instrText>
      </w:r>
      <w:r>
        <w:fldChar w:fldCharType="end"/>
      </w:r>
      <w:r w:rsidRPr="00881D73">
        <w:fldChar w:fldCharType="end"/>
      </w:r>
      <w:r w:rsidRPr="00881D73">
        <w:rPr>
          <w:rFonts w:hint="eastAsia"/>
        </w:rPr>
        <w:t>定义；</w:t>
      </w:r>
      <w:r w:rsidRPr="00881D73">
        <w:rPr>
          <w:position w:val="-12"/>
        </w:rPr>
        <w:object w:dxaOrig="1315" w:dyaOrig="358" w14:anchorId="44A55204">
          <v:shape id="_x0000_i1208" type="#_x0000_t75" style="width:64.9pt;height:18pt" o:ole="">
            <v:imagedata r:id="rId320" o:title=""/>
          </v:shape>
          <o:OLEObject Type="Embed" ProgID="Equation.AxMath" ShapeID="_x0000_i1208" DrawAspect="Content" ObjectID="_1838353617" r:id="rId321"/>
        </w:object>
      </w:r>
      <w:r w:rsidRPr="00881D73">
        <w:rPr>
          <w:rFonts w:hint="eastAsia"/>
        </w:rPr>
        <w:t>为节点</w:t>
      </w:r>
      <w:r w:rsidRPr="00881D73">
        <w:rPr>
          <w:position w:val="-12"/>
        </w:rPr>
        <w:object w:dxaOrig="805" w:dyaOrig="358" w14:anchorId="15484BAE">
          <v:shape id="_x0000_i1209" type="#_x0000_t75" style="width:40.35pt;height:18pt" o:ole="">
            <v:imagedata r:id="rId322" o:title=""/>
          </v:shape>
          <o:OLEObject Type="Embed" ProgID="Equation.AxMath" ShapeID="_x0000_i1209" DrawAspect="Content" ObjectID="_1838353618" r:id="rId323"/>
        </w:object>
      </w:r>
      <w:r w:rsidRPr="00881D73">
        <w:rPr>
          <w:rFonts w:hint="eastAsia"/>
        </w:rPr>
        <w:t>之间的带宽</w:t>
      </w:r>
      <w:r w:rsidRPr="00881D73">
        <w:rPr>
          <w:rFonts w:hint="eastAsia"/>
        </w:rPr>
        <w:t>,</w:t>
      </w:r>
      <w:r w:rsidRPr="00881D73">
        <w:rPr>
          <w:rFonts w:hint="eastAsia"/>
        </w:rPr>
        <w:t>距离和信噪比，其中</w:t>
      </w:r>
      <w:r w:rsidRPr="00881D73">
        <w:rPr>
          <w:position w:val="-12"/>
        </w:rPr>
        <w:object w:dxaOrig="641" w:dyaOrig="358" w14:anchorId="118C1F17">
          <v:shape id="_x0000_i1210" type="#_x0000_t75" style="width:31.65pt;height:18pt" o:ole="">
            <v:imagedata r:id="rId324" o:title=""/>
          </v:shape>
          <o:OLEObject Type="Embed" ProgID="Equation.AxMath" ShapeID="_x0000_i1210" DrawAspect="Content" ObjectID="_1838353619" r:id="rId325"/>
        </w:object>
      </w:r>
      <w:r w:rsidRPr="00881D73">
        <w:rPr>
          <w:rFonts w:hint="eastAsia"/>
        </w:rPr>
        <w:t>由公式</w:t>
      </w:r>
      <w:r w:rsidRPr="00881D73">
        <w:fldChar w:fldCharType="begin"/>
      </w:r>
      <w:r w:rsidRPr="00881D73">
        <w:instrText xml:space="preserve"> GOTOBUTTON ZEqnNum696328  \* MERGEFORMAT </w:instrText>
      </w:r>
      <w:r>
        <w:fldChar w:fldCharType="begin"/>
      </w:r>
      <w:r>
        <w:instrText xml:space="preserve"> REF ZEqnNum696328 \* Charformat \! \* MERGEFORMAT </w:instrText>
      </w:r>
      <w:r>
        <w:fldChar w:fldCharType="separate"/>
      </w:r>
      <w:r w:rsidRPr="00881D73">
        <w:instrText>(</w:instrText>
      </w:r>
      <w:r>
        <w:instrText>2</w:instrText>
      </w:r>
      <w:r w:rsidRPr="00881D73">
        <w:instrText>-</w:instrText>
      </w:r>
      <w:r>
        <w:instrText>1</w:instrText>
      </w:r>
      <w:r w:rsidRPr="00881D73">
        <w:instrText>)</w:instrText>
      </w:r>
      <w:r>
        <w:fldChar w:fldCharType="end"/>
      </w:r>
      <w:r w:rsidRPr="00881D73">
        <w:fldChar w:fldCharType="end"/>
      </w:r>
      <w:r w:rsidRPr="00881D73">
        <w:rPr>
          <w:rFonts w:hint="eastAsia"/>
        </w:rPr>
        <w:t>、公式</w:t>
      </w:r>
      <w:r w:rsidRPr="00881D73">
        <w:fldChar w:fldCharType="begin"/>
      </w:r>
      <w:r w:rsidRPr="00881D73">
        <w:instrText xml:space="preserve"> GOTOBUTTON ZEqnNum799764  \* MERGEFORMAT </w:instrText>
      </w:r>
      <w:r>
        <w:fldChar w:fldCharType="begin"/>
      </w:r>
      <w:r>
        <w:instrText xml:space="preserve"> REF ZEqnNum799764 \* Charformat \! \* MERGEFORMAT </w:instrText>
      </w:r>
      <w:r>
        <w:fldChar w:fldCharType="separate"/>
      </w:r>
      <w:r w:rsidRPr="00881D73">
        <w:instrText>(</w:instrText>
      </w:r>
      <w:r>
        <w:instrText>2</w:instrText>
      </w:r>
      <w:r w:rsidRPr="00881D73">
        <w:instrText>-</w:instrText>
      </w:r>
      <w:r>
        <w:instrText>5</w:instrText>
      </w:r>
      <w:r w:rsidRPr="00881D73">
        <w:instrText>)</w:instrText>
      </w:r>
      <w:r>
        <w:fldChar w:fldCharType="end"/>
      </w:r>
      <w:r w:rsidRPr="00881D73">
        <w:fldChar w:fldCharType="end"/>
      </w:r>
      <w:r w:rsidRPr="00881D73">
        <w:rPr>
          <w:rFonts w:hint="eastAsia"/>
        </w:rPr>
        <w:t>定义。</w:t>
      </w:r>
    </w:p>
    <w:p w14:paraId="11210DAE" w14:textId="77777777" w:rsidR="009C4F21" w:rsidRPr="00881D73" w:rsidRDefault="009C4F21" w:rsidP="009C4F21">
      <w:pPr>
        <w:pStyle w:val="231"/>
        <w:spacing w:before="206" w:after="206"/>
      </w:pPr>
      <w:bookmarkStart w:id="124" w:name="_Toc227680640"/>
      <w:r w:rsidRPr="00881D73">
        <w:t>协同数据并行</w:t>
      </w:r>
      <w:bookmarkEnd w:id="124"/>
    </w:p>
    <w:p w14:paraId="3C16824F" w14:textId="77777777" w:rsidR="009C4F21" w:rsidRPr="00881D73" w:rsidRDefault="009C4F21" w:rsidP="009C4F21">
      <w:pPr>
        <w:pStyle w:val="-"/>
        <w:ind w:firstLine="503"/>
      </w:pPr>
      <w:r w:rsidRPr="00881D73">
        <w:t>如</w:t>
      </w:r>
      <w:r w:rsidRPr="00881D73">
        <w:fldChar w:fldCharType="begin"/>
      </w:r>
      <w:r w:rsidRPr="00881D73">
        <w:instrText xml:space="preserve"> REF _Ref226748392 \r \h  \* MERGEFORMAT </w:instrText>
      </w:r>
      <w:r w:rsidRPr="00881D73">
        <w:fldChar w:fldCharType="separate"/>
      </w:r>
      <w:r>
        <w:rPr>
          <w:rFonts w:hint="eastAsia"/>
        </w:rPr>
        <w:t>图</w:t>
      </w:r>
      <w:r>
        <w:rPr>
          <w:rFonts w:hint="eastAsia"/>
        </w:rPr>
        <w:t>2-3</w:t>
      </w:r>
      <w:r w:rsidRPr="00881D73">
        <w:fldChar w:fldCharType="end"/>
      </w:r>
      <w:r w:rsidRPr="00881D73">
        <w:t>所示，</w:t>
      </w:r>
      <w:r w:rsidRPr="00881D73">
        <w:rPr>
          <w:rFonts w:hint="eastAsia"/>
        </w:rPr>
        <w:t>遥感卫星</w:t>
      </w:r>
      <w:r w:rsidRPr="00881D73">
        <w:rPr>
          <w:caps/>
          <w:position w:val="-12"/>
        </w:rPr>
        <w:object w:dxaOrig="355" w:dyaOrig="358" w14:anchorId="479176C5">
          <v:shape id="_x0000_i1211" type="#_x0000_t75" style="width:17.45pt;height:18pt" o:ole="">
            <v:imagedata r:id="rId326" o:title=""/>
          </v:shape>
          <o:OLEObject Type="Embed" ProgID="Equation.AxMath" ShapeID="_x0000_i1211" DrawAspect="Content" ObjectID="_1838353620" r:id="rId327"/>
        </w:object>
      </w:r>
      <w:r w:rsidRPr="00881D73">
        <w:rPr>
          <w:rFonts w:hint="eastAsia"/>
        </w:rPr>
        <w:t>在其可见</w:t>
      </w:r>
      <w:r w:rsidRPr="00881D73">
        <w:t>卫星</w:t>
      </w:r>
      <w:r w:rsidRPr="00881D73">
        <w:rPr>
          <w:rFonts w:hint="eastAsia"/>
        </w:rPr>
        <w:t>集</w:t>
      </w:r>
      <w:r w:rsidRPr="00881D73">
        <w:rPr>
          <w:position w:val="-13"/>
        </w:rPr>
        <w:object w:dxaOrig="217" w:dyaOrig="376" w14:anchorId="32862CFF">
          <v:shape id="_x0000_i1212" type="#_x0000_t75" style="width:10.9pt;height:18.55pt" o:ole="">
            <v:imagedata r:id="rId328" o:title=""/>
          </v:shape>
          <o:OLEObject Type="Embed" ProgID="Equation.AxMath" ShapeID="_x0000_i1212" DrawAspect="Content" ObjectID="_1838353621" r:id="rId329"/>
        </w:object>
      </w:r>
      <w:r w:rsidRPr="00881D73">
        <w:rPr>
          <w:rFonts w:hint="eastAsia"/>
        </w:rPr>
        <w:t>中选择</w:t>
      </w:r>
      <w:r w:rsidRPr="00881D73">
        <w:rPr>
          <w:position w:val="-13"/>
        </w:rPr>
        <w:object w:dxaOrig="399" w:dyaOrig="391" w14:anchorId="60790CC6">
          <v:shape id="_x0000_i1213" type="#_x0000_t75" style="width:19.65pt;height:19.1pt" o:ole="">
            <v:imagedata r:id="rId330" o:title=""/>
          </v:shape>
          <o:OLEObject Type="Embed" ProgID="Equation.AxMath" ShapeID="_x0000_i1213" DrawAspect="Content" ObjectID="_1838353622" r:id="rId331"/>
        </w:object>
      </w:r>
      <w:r w:rsidRPr="00881D73">
        <w:t>颗</w:t>
      </w:r>
      <w:r w:rsidRPr="00881D73">
        <w:rPr>
          <w:rFonts w:hint="eastAsia"/>
        </w:rPr>
        <w:t>满足内存约束的</w:t>
      </w:r>
      <w:r w:rsidRPr="00881D73">
        <w:t>卫星</w:t>
      </w:r>
      <w:r w:rsidRPr="00881D73">
        <w:rPr>
          <w:position w:val="-13"/>
        </w:rPr>
        <w:object w:dxaOrig="1934" w:dyaOrig="390" w14:anchorId="1EEBF57A">
          <v:shape id="_x0000_i1214" type="#_x0000_t75" style="width:96.55pt;height:19.65pt" o:ole="">
            <v:imagedata r:id="rId332" o:title=""/>
          </v:shape>
          <o:OLEObject Type="Embed" ProgID="Equation.AxMath" ShapeID="_x0000_i1214" DrawAspect="Content" ObjectID="_1838353623" r:id="rId333"/>
        </w:object>
      </w:r>
      <w:r w:rsidRPr="00881D73">
        <w:rPr>
          <w:rFonts w:hint="eastAsia"/>
        </w:rPr>
        <w:t>，每颗卫星均有一条路由传输</w:t>
      </w:r>
      <w:r w:rsidRPr="00881D73">
        <w:t>至</w:t>
      </w:r>
      <w:r w:rsidRPr="00881D73">
        <w:rPr>
          <w:rFonts w:hint="eastAsia"/>
        </w:rPr>
        <w:t>下沉</w:t>
      </w:r>
      <w:r w:rsidRPr="00881D73">
        <w:t>节点</w:t>
      </w:r>
      <w:r w:rsidRPr="00881D73">
        <w:rPr>
          <w:position w:val="-12"/>
        </w:rPr>
        <w:object w:dxaOrig="426" w:dyaOrig="358" w14:anchorId="5D351239">
          <v:shape id="_x0000_i1215" type="#_x0000_t75" style="width:21.8pt;height:18pt" o:ole="">
            <v:imagedata r:id="rId334" o:title=""/>
          </v:shape>
          <o:OLEObject Type="Embed" ProgID="Equation.AxMath" ShapeID="_x0000_i1215" DrawAspect="Content" ObjectID="_1838353624" r:id="rId335"/>
        </w:object>
      </w:r>
      <w:r w:rsidRPr="00881D73">
        <w:rPr>
          <w:rFonts w:hint="eastAsia"/>
        </w:rPr>
        <w:t>，并且可通过下沉节点传输至地面站</w:t>
      </w:r>
      <w:r w:rsidRPr="00881D73">
        <w:rPr>
          <w:position w:val="-12"/>
        </w:rPr>
        <w:object w:dxaOrig="347" w:dyaOrig="358" w14:anchorId="58090ACB">
          <v:shape id="_x0000_i1216" type="#_x0000_t75" style="width:17.45pt;height:18pt" o:ole="">
            <v:imagedata r:id="rId336" o:title=""/>
          </v:shape>
          <o:OLEObject Type="Embed" ProgID="Equation.AxMath" ShapeID="_x0000_i1216" DrawAspect="Content" ObjectID="_1838353625" r:id="rId337"/>
        </w:object>
      </w:r>
      <w:r w:rsidRPr="00881D73">
        <w:rPr>
          <w:rFonts w:hint="eastAsia"/>
        </w:rPr>
        <w:t>。遥感卫星</w:t>
      </w:r>
      <w:r w:rsidRPr="00881D73">
        <w:rPr>
          <w:position w:val="-6"/>
        </w:rPr>
        <w:object w:dxaOrig="358" w:dyaOrig="235" w14:anchorId="6DEFF1C6">
          <v:shape id="_x0000_i1217" type="#_x0000_t75" style="width:18pt;height:12pt" o:ole="">
            <v:imagedata r:id="rId338" o:title=""/>
          </v:shape>
          <o:OLEObject Type="Embed" ProgID="Equation.AxMath" ShapeID="_x0000_i1217" DrawAspect="Content" ObjectID="_1838353626" r:id="rId339"/>
        </w:object>
      </w:r>
      <w:r w:rsidRPr="00881D73">
        <w:t>将输入数据</w:t>
      </w:r>
      <w:r w:rsidRPr="00881D73">
        <w:rPr>
          <w:position w:val="-12"/>
        </w:rPr>
        <w:object w:dxaOrig="380" w:dyaOrig="358" w14:anchorId="291B2594">
          <v:shape id="_x0000_i1218" type="#_x0000_t75" style="width:18.55pt;height:18pt" o:ole="">
            <v:imagedata r:id="rId340" o:title=""/>
          </v:shape>
          <o:OLEObject Type="Embed" ProgID="Equation.AxMath" ShapeID="_x0000_i1218" DrawAspect="Content" ObjectID="_1838353627" r:id="rId341"/>
        </w:object>
      </w:r>
      <w:r w:rsidRPr="00881D73">
        <w:t>划分为</w:t>
      </w:r>
      <w:r w:rsidRPr="00881D73">
        <w:rPr>
          <w:position w:val="-13"/>
        </w:rPr>
        <w:object w:dxaOrig="399" w:dyaOrig="391" w14:anchorId="117D60EE">
          <v:shape id="_x0000_i1219" type="#_x0000_t75" style="width:19.65pt;height:19.1pt" o:ole="">
            <v:imagedata r:id="rId330" o:title=""/>
          </v:shape>
          <o:OLEObject Type="Embed" ProgID="Equation.AxMath" ShapeID="_x0000_i1219" DrawAspect="Content" ObjectID="_1838353628" r:id="rId342"/>
        </w:object>
      </w:r>
      <w:r w:rsidRPr="00881D73">
        <w:t>份，</w:t>
      </w:r>
      <w:r w:rsidRPr="00881D73">
        <w:rPr>
          <w:rFonts w:hint="eastAsia"/>
        </w:rPr>
        <w:t>即</w:t>
      </w:r>
    </w:p>
    <w:p w14:paraId="4691F015" w14:textId="77777777" w:rsidR="009C4F21" w:rsidRPr="00881D73" w:rsidRDefault="009C4F21" w:rsidP="009C4F21">
      <w:pPr>
        <w:pStyle w:val="Axmath"/>
      </w:pPr>
      <w:r w:rsidRPr="00881D73">
        <w:rPr>
          <w:rFonts w:hint="eastAsia"/>
        </w:rPr>
        <w:lastRenderedPageBreak/>
        <w:tab/>
      </w:r>
      <w:r w:rsidRPr="00881D73">
        <w:rPr>
          <w:rFonts w:hint="eastAsia"/>
          <w:position w:val="-31"/>
        </w:rPr>
        <w:object w:dxaOrig="1428" w:dyaOrig="779" w14:anchorId="11FC4CDA">
          <v:shape id="_x0000_i1220" type="#_x0000_t75" style="width:71.45pt;height:38.2pt" o:ole="">
            <v:imagedata r:id="rId343" o:title=""/>
          </v:shape>
          <o:OLEObject Type="Embed" ProgID="Equation.AxMath" ShapeID="_x0000_i1220" DrawAspect="Content" ObjectID="_1838353629" r:id="rId344"/>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27</w:instrText>
      </w:r>
      <w:r>
        <w:rPr>
          <w:noProof/>
        </w:rPr>
        <w:fldChar w:fldCharType="end"/>
      </w:r>
      <w:r w:rsidRPr="00881D73">
        <w:instrText>)</w:instrText>
      </w:r>
      <w:r w:rsidRPr="00881D73">
        <w:fldChar w:fldCharType="end"/>
      </w:r>
    </w:p>
    <w:p w14:paraId="67B4383C" w14:textId="77777777" w:rsidR="009C4F21" w:rsidRPr="00881D73" w:rsidRDefault="009C4F21" w:rsidP="009C4F21">
      <w:pPr>
        <w:pStyle w:val="-"/>
        <w:ind w:firstLine="503"/>
      </w:pPr>
      <w:r w:rsidRPr="00881D73">
        <w:rPr>
          <w:rFonts w:hint="eastAsia"/>
        </w:rPr>
        <w:t>将数据</w:t>
      </w:r>
      <w:r w:rsidRPr="00881D73">
        <w:t>分发至</w:t>
      </w:r>
      <w:r w:rsidRPr="00881D73">
        <w:rPr>
          <w:noProof/>
          <w:position w:val="-9"/>
        </w:rPr>
        <w:drawing>
          <wp:inline distT="0" distB="0" distL="0" distR="0" wp14:anchorId="65B59F6D" wp14:editId="03B1F630">
            <wp:extent cx="220980" cy="190500"/>
            <wp:effectExtent l="0" t="0" r="7620" b="0"/>
            <wp:docPr id="6954908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20980" cy="190500"/>
                    </a:xfrm>
                    <a:prstGeom prst="rect">
                      <a:avLst/>
                    </a:prstGeom>
                    <a:noFill/>
                    <a:ln>
                      <a:noFill/>
                    </a:ln>
                  </pic:spPr>
                </pic:pic>
              </a:graphicData>
            </a:graphic>
          </wp:inline>
        </w:drawing>
      </w:r>
      <w:r w:rsidRPr="00881D73">
        <w:t>颗</w:t>
      </w:r>
      <w:r w:rsidRPr="00881D73">
        <w:rPr>
          <w:rFonts w:hint="eastAsia"/>
        </w:rPr>
        <w:t>遥感卫星可见</w:t>
      </w:r>
      <w:r w:rsidRPr="00881D73">
        <w:t>卫星</w:t>
      </w:r>
      <w:r w:rsidRPr="00881D73">
        <w:rPr>
          <w:noProof/>
          <w:position w:val="-8"/>
        </w:rPr>
        <w:drawing>
          <wp:inline distT="0" distB="0" distL="0" distR="0" wp14:anchorId="5D3E3DE4" wp14:editId="37D94558">
            <wp:extent cx="1082040" cy="182880"/>
            <wp:effectExtent l="0" t="0" r="3810" b="7620"/>
            <wp:docPr id="20735078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1082040" cy="182880"/>
                    </a:xfrm>
                    <a:prstGeom prst="rect">
                      <a:avLst/>
                    </a:prstGeom>
                    <a:noFill/>
                    <a:ln>
                      <a:noFill/>
                    </a:ln>
                  </pic:spPr>
                </pic:pic>
              </a:graphicData>
            </a:graphic>
          </wp:inline>
        </w:drawing>
      </w:r>
      <w:r w:rsidRPr="00881D73">
        <w:t>；各卫星独立完成完整模型推理，输出子结果</w:t>
      </w:r>
      <w:r w:rsidRPr="00881D73">
        <w:rPr>
          <w:position w:val="-12"/>
        </w:rPr>
        <w:object w:dxaOrig="2280" w:dyaOrig="374" w14:anchorId="171CF820">
          <v:shape id="_x0000_i1221" type="#_x0000_t75" style="width:114.55pt;height:18.55pt" o:ole="">
            <v:imagedata r:id="rId347" o:title=""/>
          </v:shape>
          <o:OLEObject Type="Embed" ProgID="Equation.AxMath" ShapeID="_x0000_i1221" DrawAspect="Content" ObjectID="_1838353630" r:id="rId348"/>
        </w:object>
      </w:r>
      <w:r w:rsidRPr="00881D73">
        <w:rPr>
          <w:rFonts w:hint="eastAsia"/>
        </w:rPr>
        <w:t>沿各自回传路由传输</w:t>
      </w:r>
      <w:r w:rsidRPr="00881D73">
        <w:t>至</w:t>
      </w:r>
      <w:r w:rsidRPr="00881D73">
        <w:rPr>
          <w:rFonts w:hint="eastAsia"/>
        </w:rPr>
        <w:t>下沉</w:t>
      </w:r>
      <w:r w:rsidRPr="00881D73">
        <w:t>节点</w:t>
      </w:r>
      <w:r w:rsidRPr="00881D73">
        <w:rPr>
          <w:position w:val="-12"/>
        </w:rPr>
        <w:object w:dxaOrig="426" w:dyaOrig="358" w14:anchorId="4D67AE8E">
          <v:shape id="_x0000_i1222" type="#_x0000_t75" style="width:21.8pt;height:18pt" o:ole="">
            <v:imagedata r:id="rId334" o:title=""/>
          </v:shape>
          <o:OLEObject Type="Embed" ProgID="Equation.AxMath" ShapeID="_x0000_i1222" DrawAspect="Content" ObjectID="_1838353631" r:id="rId349"/>
        </w:object>
      </w:r>
      <w:r w:rsidRPr="00881D73">
        <w:t>，</w:t>
      </w:r>
      <w:r w:rsidRPr="00881D73">
        <w:rPr>
          <w:rFonts w:hint="eastAsia"/>
        </w:rPr>
        <w:t>并</w:t>
      </w:r>
      <w:r w:rsidRPr="00881D73">
        <w:t>将</w:t>
      </w:r>
      <w:r w:rsidRPr="00881D73">
        <w:rPr>
          <w:rFonts w:hint="eastAsia"/>
        </w:rPr>
        <w:t>各子</w:t>
      </w:r>
      <w:r w:rsidRPr="00881D73">
        <w:t>结果</w:t>
      </w:r>
      <w:r w:rsidRPr="00881D73">
        <w:rPr>
          <w:rFonts w:hint="eastAsia"/>
        </w:rPr>
        <w:t>聚合</w:t>
      </w:r>
      <w:r w:rsidRPr="00881D73">
        <w:t>至地面站</w:t>
      </w:r>
      <w:r w:rsidRPr="00881D73">
        <w:rPr>
          <w:position w:val="-12"/>
        </w:rPr>
        <w:object w:dxaOrig="347" w:dyaOrig="358" w14:anchorId="1DA049A4">
          <v:shape id="_x0000_i1223" type="#_x0000_t75" style="width:17.45pt;height:18pt" o:ole="">
            <v:imagedata r:id="rId336" o:title=""/>
          </v:shape>
          <o:OLEObject Type="Embed" ProgID="Equation.AxMath" ShapeID="_x0000_i1223" DrawAspect="Content" ObjectID="_1838353632" r:id="rId350"/>
        </w:object>
      </w:r>
      <w:r w:rsidRPr="00881D73">
        <w:t>。</w:t>
      </w:r>
    </w:p>
    <w:p w14:paraId="07DE3123" w14:textId="77777777" w:rsidR="009C4F21" w:rsidRPr="00881D73" w:rsidRDefault="009C4F21" w:rsidP="009C4F21">
      <w:pPr>
        <w:pStyle w:val="-"/>
        <w:ind w:firstLine="503"/>
      </w:pPr>
      <w:r w:rsidRPr="00881D73">
        <w:t xml:space="preserve">CDP </w:t>
      </w:r>
      <w:r w:rsidRPr="00881D73">
        <w:t>系统总时延由数据分发、并行计算</w:t>
      </w:r>
      <w:r w:rsidRPr="00881D73">
        <w:rPr>
          <w:rFonts w:hint="eastAsia"/>
        </w:rPr>
        <w:t>和</w:t>
      </w:r>
      <w:r w:rsidRPr="00881D73">
        <w:t>结果回传</w:t>
      </w:r>
      <w:r w:rsidRPr="00881D73">
        <w:rPr>
          <w:rFonts w:hint="eastAsia"/>
        </w:rPr>
        <w:t>三</w:t>
      </w:r>
      <w:r w:rsidRPr="00881D73">
        <w:t>个阶段构成，且受最慢支路制约：</w:t>
      </w:r>
    </w:p>
    <w:p w14:paraId="720FCF4C" w14:textId="77777777" w:rsidR="009C4F21" w:rsidRPr="00881D73" w:rsidRDefault="009C4F21" w:rsidP="009C4F21">
      <w:pPr>
        <w:pStyle w:val="Axmath"/>
      </w:pPr>
      <w:r w:rsidRPr="00881D73">
        <w:rPr>
          <w:rFonts w:hint="eastAsia"/>
        </w:rPr>
        <w:tab/>
      </w:r>
      <w:r w:rsidRPr="00881D73">
        <w:rPr>
          <w:rFonts w:hint="eastAsia"/>
          <w:position w:val="-29"/>
        </w:rPr>
        <w:object w:dxaOrig="7168" w:dyaOrig="710" w14:anchorId="2935DA11">
          <v:shape id="_x0000_i1224" type="#_x0000_t75" style="width:355.65pt;height:36pt" o:ole="">
            <v:imagedata r:id="rId351" o:title=""/>
          </v:shape>
          <o:OLEObject Type="Embed" ProgID="Equation.AxMath" ShapeID="_x0000_i1224" DrawAspect="Content" ObjectID="_1838353633" r:id="rId352"/>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25" w:name="ZEqnNum931442"/>
      <w:r w:rsidRPr="00881D73">
        <w:instrText>(</w:instrText>
      </w:r>
      <w:r>
        <w:fldChar w:fldCharType="begin"/>
      </w:r>
      <w:r>
        <w:instrText xml:space="preserve"> SEQ AMChap \c \* Arabic \* MERGEFORMAT </w:instrText>
      </w:r>
      <w:r>
        <w:fldChar w:fldCharType="separate"/>
      </w:r>
      <w:r>
        <w:rPr>
          <w:noProof/>
        </w:rPr>
        <w:instrText>2</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28</w:instrText>
      </w:r>
      <w:r>
        <w:rPr>
          <w:noProof/>
        </w:rPr>
        <w:fldChar w:fldCharType="end"/>
      </w:r>
      <w:r w:rsidRPr="00881D73">
        <w:instrText>)</w:instrText>
      </w:r>
      <w:bookmarkEnd w:id="125"/>
      <w:r w:rsidRPr="00881D73">
        <w:fldChar w:fldCharType="end"/>
      </w:r>
    </w:p>
    <w:p w14:paraId="639090AA" w14:textId="77777777" w:rsidR="009C4F21" w:rsidRDefault="009C4F21" w:rsidP="009C4F21">
      <w:pPr>
        <w:pStyle w:val="-"/>
        <w:ind w:firstLine="503"/>
      </w:pPr>
      <w:r w:rsidRPr="00881D73">
        <w:rPr>
          <w:rFonts w:hint="eastAsia"/>
        </w:rPr>
        <w:t>其中</w:t>
      </w:r>
      <w:r w:rsidRPr="00881D73">
        <w:t>，</w:t>
      </w:r>
      <w:r w:rsidRPr="00881D73">
        <w:rPr>
          <w:position w:val="-31"/>
        </w:rPr>
        <w:object w:dxaOrig="2909" w:dyaOrig="759" w14:anchorId="11FB8E94">
          <v:shape id="_x0000_i1225" type="#_x0000_t75" style="width:145.1pt;height:38.2pt" o:ole="">
            <v:imagedata r:id="rId353" o:title=""/>
          </v:shape>
          <o:OLEObject Type="Embed" ProgID="Equation.AxMath" ShapeID="_x0000_i1225" DrawAspect="Content" ObjectID="_1838353634" r:id="rId354"/>
        </w:object>
      </w:r>
      <w:r w:rsidRPr="00881D73">
        <w:t>为卫星</w:t>
      </w:r>
      <w:r w:rsidRPr="00881D73">
        <w:rPr>
          <w:position w:val="-12"/>
        </w:rPr>
        <w:object w:dxaOrig="293" w:dyaOrig="358" w14:anchorId="7A99736B">
          <v:shape id="_x0000_i1226" type="#_x0000_t75" style="width:15.25pt;height:18pt" o:ole="">
            <v:imagedata r:id="rId355" o:title=""/>
          </v:shape>
          <o:OLEObject Type="Embed" ProgID="Equation.AxMath" ShapeID="_x0000_i1226" DrawAspect="Content" ObjectID="_1838353635" r:id="rId356"/>
        </w:object>
      </w:r>
      <w:r w:rsidRPr="00881D73">
        <w:t>的计算量，由公式</w:t>
      </w:r>
      <w:r w:rsidRPr="00881D73">
        <w:fldChar w:fldCharType="begin"/>
      </w:r>
      <w:r w:rsidRPr="00881D73">
        <w:instrText xml:space="preserve"> GOTOBUTTON ZEqnNum865243  \* MERGEFORMAT </w:instrText>
      </w:r>
      <w:r>
        <w:fldChar w:fldCharType="begin"/>
      </w:r>
      <w:r>
        <w:instrText xml:space="preserve"> REF ZEqnNum865243 \* Charformat \! \* MERGEFORMAT </w:instrText>
      </w:r>
      <w:r>
        <w:fldChar w:fldCharType="separate"/>
      </w:r>
      <w:r w:rsidRPr="00881D73">
        <w:instrText>(</w:instrText>
      </w:r>
      <w:r>
        <w:instrText>2</w:instrText>
      </w:r>
      <w:r w:rsidRPr="00881D73">
        <w:instrText>-</w:instrText>
      </w:r>
      <w:r>
        <w:instrText>16</w:instrText>
      </w:r>
      <w:r w:rsidRPr="00881D73">
        <w:instrText>)</w:instrText>
      </w:r>
      <w:r>
        <w:fldChar w:fldCharType="end"/>
      </w:r>
      <w:r w:rsidRPr="00881D73">
        <w:fldChar w:fldCharType="end"/>
      </w:r>
      <w:r w:rsidRPr="00881D73">
        <w:t>定义；</w:t>
      </w:r>
      <w:r w:rsidRPr="00881D73">
        <w:rPr>
          <w:position w:val="-12"/>
        </w:rPr>
        <w:object w:dxaOrig="948" w:dyaOrig="359" w14:anchorId="6BEDBDCA">
          <v:shape id="_x0000_i1227" type="#_x0000_t75" style="width:47.45pt;height:18pt" o:ole="">
            <v:imagedata r:id="rId357" o:title=""/>
          </v:shape>
          <o:OLEObject Type="Embed" ProgID="Equation.AxMath" ShapeID="_x0000_i1227" DrawAspect="Content" ObjectID="_1838353636" r:id="rId358"/>
        </w:object>
      </w:r>
      <w:r w:rsidRPr="00881D73">
        <w:t>为遥感卫星</w:t>
      </w:r>
      <w:r w:rsidRPr="00881D73">
        <w:rPr>
          <w:position w:val="-12"/>
        </w:rPr>
        <w:object w:dxaOrig="355" w:dyaOrig="358" w14:anchorId="1A96DA35">
          <v:shape id="_x0000_i1228" type="#_x0000_t75" style="width:17.45pt;height:18pt" o:ole="">
            <v:imagedata r:id="rId326" o:title=""/>
          </v:shape>
          <o:OLEObject Type="Embed" ProgID="Equation.AxMath" ShapeID="_x0000_i1228" DrawAspect="Content" ObjectID="_1838353637" r:id="rId359"/>
        </w:object>
      </w:r>
      <w:r w:rsidRPr="00881D73">
        <w:t>与工作卫星</w:t>
      </w:r>
      <w:r w:rsidRPr="00881D73">
        <w:rPr>
          <w:position w:val="-12"/>
        </w:rPr>
        <w:object w:dxaOrig="293" w:dyaOrig="358" w14:anchorId="283DE56B">
          <v:shape id="_x0000_i1229" type="#_x0000_t75" style="width:15.25pt;height:18pt" o:ole="">
            <v:imagedata r:id="rId355" o:title=""/>
          </v:shape>
          <o:OLEObject Type="Embed" ProgID="Equation.AxMath" ShapeID="_x0000_i1229" DrawAspect="Content" ObjectID="_1838353638" r:id="rId360"/>
        </w:object>
      </w:r>
      <w:r w:rsidRPr="00881D73">
        <w:t>之间的信噪比，由公式</w:t>
      </w:r>
      <w:r w:rsidRPr="00881D73">
        <w:fldChar w:fldCharType="begin"/>
      </w:r>
      <w:r w:rsidRPr="00881D73">
        <w:instrText xml:space="preserve"> GOTOBUTTON ZEqnNum799764  \* MERGEFORMAT </w:instrText>
      </w:r>
      <w:r>
        <w:fldChar w:fldCharType="begin"/>
      </w:r>
      <w:r>
        <w:instrText xml:space="preserve"> REF ZEqnNum799764 \* Charformat \! \* MERGEFORMAT </w:instrText>
      </w:r>
      <w:r>
        <w:fldChar w:fldCharType="separate"/>
      </w:r>
      <w:r w:rsidRPr="00881D73">
        <w:instrText>(</w:instrText>
      </w:r>
      <w:r>
        <w:instrText>2</w:instrText>
      </w:r>
      <w:r w:rsidRPr="00881D73">
        <w:instrText>-</w:instrText>
      </w:r>
      <w:r>
        <w:instrText>5</w:instrText>
      </w:r>
      <w:r w:rsidRPr="00881D73">
        <w:instrText>)</w:instrText>
      </w:r>
      <w:r>
        <w:fldChar w:fldCharType="end"/>
      </w:r>
      <w:r w:rsidRPr="00881D73">
        <w:fldChar w:fldCharType="end"/>
      </w:r>
      <w:r w:rsidRPr="00881D73">
        <w:t>定义；</w:t>
      </w:r>
      <w:r w:rsidRPr="00881D73">
        <w:t xml:space="preserve"> </w:t>
      </w:r>
      <w:r w:rsidRPr="00881D73">
        <w:rPr>
          <w:position w:val="-12"/>
        </w:rPr>
        <w:object w:dxaOrig="1007" w:dyaOrig="359" w14:anchorId="6996FC41">
          <v:shape id="_x0000_i1230" type="#_x0000_t75" style="width:50.2pt;height:17.45pt" o:ole="">
            <v:imagedata r:id="rId361" o:title=""/>
          </v:shape>
          <o:OLEObject Type="Embed" ProgID="Equation.AxMath" ShapeID="_x0000_i1230" DrawAspect="Content" ObjectID="_1838353639" r:id="rId362"/>
        </w:object>
      </w:r>
      <w:r w:rsidRPr="00881D73">
        <w:t> </w:t>
      </w:r>
      <w:r w:rsidRPr="00881D73">
        <w:t>为回传路由中节点</w:t>
      </w:r>
      <w:r w:rsidRPr="00881D73">
        <w:rPr>
          <w:position w:val="-12"/>
        </w:rPr>
        <w:object w:dxaOrig="268" w:dyaOrig="358" w14:anchorId="60584744">
          <v:shape id="_x0000_i1231" type="#_x0000_t75" style="width:13.65pt;height:18pt" o:ole="">
            <v:imagedata r:id="rId294" o:title=""/>
          </v:shape>
          <o:OLEObject Type="Embed" ProgID="Equation.AxMath" ShapeID="_x0000_i1231" DrawAspect="Content" ObjectID="_1838353640" r:id="rId363"/>
        </w:object>
      </w:r>
      <w:r w:rsidRPr="00881D73">
        <w:t>与节点</w:t>
      </w:r>
      <w:r w:rsidRPr="00881D73">
        <w:rPr>
          <w:position w:val="-12"/>
        </w:rPr>
        <w:object w:dxaOrig="494" w:dyaOrig="358" w14:anchorId="35B2ECFF">
          <v:shape id="_x0000_i1232" type="#_x0000_t75" style="width:24.55pt;height:18pt" o:ole="">
            <v:imagedata r:id="rId309" o:title=""/>
          </v:shape>
          <o:OLEObject Type="Embed" ProgID="Equation.AxMath" ShapeID="_x0000_i1232" DrawAspect="Content" ObjectID="_1838353641" r:id="rId364"/>
        </w:object>
      </w:r>
      <w:r w:rsidRPr="00881D73">
        <w:t>之间的信噪比，对于星间链路</w:t>
      </w:r>
      <w:r w:rsidRPr="00881D73">
        <w:rPr>
          <w:rFonts w:hint="eastAsia"/>
        </w:rPr>
        <w:t>，</w:t>
      </w:r>
      <w:r w:rsidRPr="00881D73">
        <w:t>由公式</w:t>
      </w:r>
      <w:r w:rsidRPr="00881D73">
        <w:fldChar w:fldCharType="begin"/>
      </w:r>
      <w:r w:rsidRPr="00881D73">
        <w:instrText xml:space="preserve"> GOTOBUTTON ZEqnNum799764  \* MERGEFORMAT </w:instrText>
      </w:r>
      <w:r>
        <w:fldChar w:fldCharType="begin"/>
      </w:r>
      <w:r>
        <w:instrText xml:space="preserve"> REF ZEqnNum799764 \* Charformat \! \* MERGEFORMAT </w:instrText>
      </w:r>
      <w:r>
        <w:fldChar w:fldCharType="separate"/>
      </w:r>
      <w:r w:rsidRPr="00881D73">
        <w:instrText>(</w:instrText>
      </w:r>
      <w:r>
        <w:instrText>2</w:instrText>
      </w:r>
      <w:r w:rsidRPr="00881D73">
        <w:instrText>-</w:instrText>
      </w:r>
      <w:r>
        <w:instrText>5</w:instrText>
      </w:r>
      <w:r w:rsidRPr="00881D73">
        <w:instrText>)</w:instrText>
      </w:r>
      <w:r>
        <w:fldChar w:fldCharType="end"/>
      </w:r>
      <w:r w:rsidRPr="00881D73">
        <w:fldChar w:fldCharType="end"/>
      </w:r>
      <w:r w:rsidRPr="00881D73">
        <w:t>定义，对于星地链路</w:t>
      </w:r>
      <w:r w:rsidRPr="00881D73">
        <w:rPr>
          <w:rFonts w:hint="eastAsia"/>
        </w:rPr>
        <w:t>，</w:t>
      </w:r>
      <w:r w:rsidRPr="00881D73">
        <w:t>由公式</w:t>
      </w:r>
      <w:r w:rsidRPr="00881D73">
        <w:fldChar w:fldCharType="begin"/>
      </w:r>
      <w:r w:rsidRPr="00881D73">
        <w:instrText xml:space="preserve"> GOTOBUTTON ZEqnNum696328  \* MERGEFORMAT </w:instrText>
      </w:r>
      <w:r>
        <w:fldChar w:fldCharType="begin"/>
      </w:r>
      <w:r>
        <w:instrText xml:space="preserve"> REF ZEqnNum696328 \* Charformat \! \* MERGEFORMAT </w:instrText>
      </w:r>
      <w:r>
        <w:fldChar w:fldCharType="separate"/>
      </w:r>
      <w:r w:rsidRPr="00881D73">
        <w:instrText>(</w:instrText>
      </w:r>
      <w:r>
        <w:instrText>2</w:instrText>
      </w:r>
      <w:r w:rsidRPr="00881D73">
        <w:instrText>-</w:instrText>
      </w:r>
      <w:r>
        <w:instrText>1</w:instrText>
      </w:r>
      <w:r w:rsidRPr="00881D73">
        <w:instrText>)</w:instrText>
      </w:r>
      <w:r>
        <w:fldChar w:fldCharType="end"/>
      </w:r>
      <w:r w:rsidRPr="00881D73">
        <w:fldChar w:fldCharType="end"/>
      </w:r>
      <w:r w:rsidRPr="00881D73">
        <w:t>定义</w:t>
      </w:r>
      <w:r w:rsidRPr="00881D73">
        <w:rPr>
          <w:rFonts w:hint="eastAsia"/>
        </w:rPr>
        <w:t>；</w:t>
      </w:r>
      <w:r w:rsidRPr="00881D73">
        <w:t xml:space="preserve"> </w:t>
      </w:r>
      <w:r w:rsidRPr="00881D73">
        <w:rPr>
          <w:position w:val="-12"/>
        </w:rPr>
        <w:object w:dxaOrig="304" w:dyaOrig="358" w14:anchorId="2C3ABEB1">
          <v:shape id="_x0000_i1233" type="#_x0000_t75" style="width:15.8pt;height:18pt" o:ole="">
            <v:imagedata r:id="rId365" o:title=""/>
          </v:shape>
          <o:OLEObject Type="Embed" ProgID="Equation.AxMath" ShapeID="_x0000_i1233" DrawAspect="Content" ObjectID="_1838353642" r:id="rId366"/>
        </w:object>
      </w:r>
      <w:r w:rsidRPr="00881D73">
        <w:rPr>
          <w:rFonts w:hint="eastAsia"/>
        </w:rPr>
        <w:t>表示为</w:t>
      </w:r>
      <w:r w:rsidRPr="00881D73">
        <w:rPr>
          <w:position w:val="-12"/>
        </w:rPr>
        <w:object w:dxaOrig="293" w:dyaOrig="358" w14:anchorId="64B24DC9">
          <v:shape id="_x0000_i1234" type="#_x0000_t75" style="width:15.25pt;height:18pt" o:ole="">
            <v:imagedata r:id="rId355" o:title=""/>
          </v:shape>
          <o:OLEObject Type="Embed" ProgID="Equation.AxMath" ShapeID="_x0000_i1234" DrawAspect="Content" ObjectID="_1838353643" r:id="rId367"/>
        </w:object>
      </w:r>
      <w:r w:rsidRPr="00881D73">
        <w:rPr>
          <w:rFonts w:hint="eastAsia"/>
        </w:rPr>
        <w:t>分配单位数据，</w:t>
      </w:r>
      <w:r w:rsidRPr="00881D73">
        <w:rPr>
          <w:position w:val="-12"/>
        </w:rPr>
        <w:object w:dxaOrig="293" w:dyaOrig="358" w14:anchorId="275F0EC8">
          <v:shape id="_x0000_i1235" type="#_x0000_t75" style="width:15.25pt;height:18pt" o:ole="">
            <v:imagedata r:id="rId355" o:title=""/>
          </v:shape>
          <o:OLEObject Type="Embed" ProgID="Equation.AxMath" ShapeID="_x0000_i1235" DrawAspect="Content" ObjectID="_1838353644" r:id="rId368"/>
        </w:object>
      </w:r>
      <w:r w:rsidRPr="00881D73">
        <w:rPr>
          <w:rFonts w:hint="eastAsia"/>
        </w:rPr>
        <w:t>输出数据从节点</w:t>
      </w:r>
      <w:r w:rsidRPr="00881D73">
        <w:rPr>
          <w:position w:val="-12"/>
        </w:rPr>
        <w:object w:dxaOrig="293" w:dyaOrig="358" w14:anchorId="04C6E4AE">
          <v:shape id="_x0000_i1236" type="#_x0000_t75" style="width:15.25pt;height:18pt" o:ole="">
            <v:imagedata r:id="rId355" o:title=""/>
          </v:shape>
          <o:OLEObject Type="Embed" ProgID="Equation.AxMath" ShapeID="_x0000_i1236" DrawAspect="Content" ObjectID="_1838353645" r:id="rId369"/>
        </w:object>
      </w:r>
      <w:r w:rsidRPr="00881D73">
        <w:rPr>
          <w:rFonts w:hint="eastAsia"/>
        </w:rPr>
        <w:t>回传至</w:t>
      </w:r>
      <w:r w:rsidRPr="00881D73">
        <w:rPr>
          <w:position w:val="-12"/>
        </w:rPr>
        <w:object w:dxaOrig="347" w:dyaOrig="358" w14:anchorId="5D3F8867">
          <v:shape id="_x0000_i1237" type="#_x0000_t75" style="width:17.45pt;height:18pt" o:ole="">
            <v:imagedata r:id="rId336" o:title=""/>
          </v:shape>
          <o:OLEObject Type="Embed" ProgID="Equation.AxMath" ShapeID="_x0000_i1237" DrawAspect="Content" ObjectID="_1838353646" r:id="rId370"/>
        </w:object>
      </w:r>
      <w:r w:rsidRPr="00881D73">
        <w:rPr>
          <w:rFonts w:hint="eastAsia"/>
        </w:rPr>
        <w:t>的传输时延，</w:t>
      </w:r>
      <w:r w:rsidRPr="00881D73">
        <w:rPr>
          <w:position w:val="-6"/>
        </w:rPr>
        <w:object w:dxaOrig="312" w:dyaOrig="235" w14:anchorId="6960C32A">
          <v:shape id="_x0000_i1238" type="#_x0000_t75" style="width:15.8pt;height:12pt" o:ole="">
            <v:imagedata r:id="rId371" o:title=""/>
          </v:shape>
          <o:OLEObject Type="Embed" ProgID="Equation.AxMath" ShapeID="_x0000_i1238" DrawAspect="Content" ObjectID="_1838353647" r:id="rId372"/>
        </w:object>
      </w:r>
      <w:r w:rsidRPr="00881D73">
        <w:rPr>
          <w:rFonts w:hint="eastAsia"/>
        </w:rPr>
        <w:t>表示从节点</w:t>
      </w:r>
      <w:r w:rsidRPr="00881D73">
        <w:rPr>
          <w:position w:val="-6"/>
        </w:rPr>
        <w:object w:dxaOrig="296" w:dyaOrig="235" w14:anchorId="402C03BD">
          <v:shape id="_x0000_i1239" type="#_x0000_t75" style="width:15.25pt;height:12pt" o:ole="">
            <v:imagedata r:id="rId373" o:title=""/>
          </v:shape>
          <o:OLEObject Type="Embed" ProgID="Equation.AxMath" ShapeID="_x0000_i1239" DrawAspect="Content" ObjectID="_1838353648" r:id="rId374"/>
        </w:object>
      </w:r>
      <w:r w:rsidRPr="00881D73">
        <w:rPr>
          <w:rFonts w:hint="eastAsia"/>
        </w:rPr>
        <w:t>回传至</w:t>
      </w:r>
      <w:r w:rsidRPr="00881D73">
        <w:rPr>
          <w:position w:val="-12"/>
        </w:rPr>
        <w:object w:dxaOrig="347" w:dyaOrig="358" w14:anchorId="73984F8F">
          <v:shape id="_x0000_i1240" type="#_x0000_t75" style="width:17.45pt;height:18pt" o:ole="">
            <v:imagedata r:id="rId336" o:title=""/>
          </v:shape>
          <o:OLEObject Type="Embed" ProgID="Equation.AxMath" ShapeID="_x0000_i1240" DrawAspect="Content" ObjectID="_1838353649" r:id="rId375"/>
        </w:object>
      </w:r>
      <w:r w:rsidRPr="00881D73">
        <w:rPr>
          <w:rFonts w:hint="eastAsia"/>
        </w:rPr>
        <w:t>需经历的链路的物理距离总和</w:t>
      </w:r>
      <w:r w:rsidRPr="00881D73">
        <w:t>。</w:t>
      </w:r>
    </w:p>
    <w:p w14:paraId="3C0AC5EA" w14:textId="77777777" w:rsidR="009C4F21" w:rsidRPr="00881D73" w:rsidRDefault="009C4F21" w:rsidP="009C4F21">
      <w:pPr>
        <w:pStyle w:val="-"/>
        <w:ind w:firstLineChars="0" w:firstLine="0"/>
      </w:pPr>
      <w:r>
        <w:rPr>
          <w:noProof/>
        </w:rPr>
        <w:drawing>
          <wp:inline distT="0" distB="0" distL="0" distR="0" wp14:anchorId="254621EE" wp14:editId="0E905C97">
            <wp:extent cx="5400040" cy="3037205"/>
            <wp:effectExtent l="0" t="0" r="0" b="0"/>
            <wp:docPr id="975843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43293" name=""/>
                    <pic:cNvPicPr/>
                  </pic:nvPicPr>
                  <pic:blipFill>
                    <a:blip r:embed="rId376"/>
                    <a:stretch>
                      <a:fillRect/>
                    </a:stretch>
                  </pic:blipFill>
                  <pic:spPr>
                    <a:xfrm>
                      <a:off x="0" y="0"/>
                      <a:ext cx="5400040" cy="3037205"/>
                    </a:xfrm>
                    <a:prstGeom prst="rect">
                      <a:avLst/>
                    </a:prstGeom>
                  </pic:spPr>
                </pic:pic>
              </a:graphicData>
            </a:graphic>
          </wp:inline>
        </w:drawing>
      </w:r>
    </w:p>
    <w:p w14:paraId="04577B07" w14:textId="77777777" w:rsidR="009C4F21" w:rsidRPr="00881D73" w:rsidRDefault="009C4F21" w:rsidP="009C4F21">
      <w:pPr>
        <w:pStyle w:val="a0"/>
        <w:numPr>
          <w:ilvl w:val="3"/>
          <w:numId w:val="1"/>
        </w:numPr>
        <w:spacing w:after="206"/>
        <w:rPr>
          <w:rFonts w:ascii="宋体" w:hAnsi="宋体" w:hint="eastAsia"/>
        </w:rPr>
      </w:pPr>
      <w:bookmarkStart w:id="126" w:name="_Ref226748392"/>
      <w:r w:rsidRPr="00881D73">
        <w:rPr>
          <w:rFonts w:ascii="宋体" w:hAnsi="宋体"/>
        </w:rPr>
        <w:t>协同数据并行</w:t>
      </w:r>
      <w:r w:rsidRPr="00881D73">
        <w:t>（</w:t>
      </w:r>
      <w:r w:rsidRPr="00881D73">
        <w:t>CDP</w:t>
      </w:r>
      <w:r w:rsidRPr="00881D73">
        <w:t>）</w:t>
      </w:r>
      <w:r w:rsidRPr="00881D73">
        <w:rPr>
          <w:rFonts w:ascii="宋体" w:hAnsi="宋体"/>
        </w:rPr>
        <w:t>推理模式示意图</w:t>
      </w:r>
      <w:bookmarkEnd w:id="126"/>
    </w:p>
    <w:p w14:paraId="2B1766EE" w14:textId="77777777" w:rsidR="009C4F21" w:rsidRPr="00881D73" w:rsidRDefault="009C4F21" w:rsidP="009C4F21">
      <w:pPr>
        <w:pStyle w:val="23"/>
        <w:tabs>
          <w:tab w:val="left" w:pos="420"/>
        </w:tabs>
        <w:spacing w:before="206" w:after="206"/>
        <w:outlineLvl w:val="1"/>
      </w:pPr>
      <w:bookmarkStart w:id="127" w:name="_Toc227680641"/>
      <w:r w:rsidRPr="00881D73">
        <w:rPr>
          <w:rFonts w:hint="eastAsia"/>
        </w:rPr>
        <w:t>本章小结</w:t>
      </w:r>
      <w:bookmarkEnd w:id="127"/>
    </w:p>
    <w:p w14:paraId="3BD47275" w14:textId="77777777" w:rsidR="009C4F21" w:rsidRDefault="009C4F21" w:rsidP="009C4F21">
      <w:pPr>
        <w:pStyle w:val="-"/>
        <w:ind w:firstLine="503"/>
      </w:pPr>
      <w:r w:rsidRPr="00881D73">
        <w:t>本章围绕分布式卫星协作推理的系统建模与资源约束展开工作。聚焦基于</w:t>
      </w:r>
      <w:r w:rsidRPr="00881D73">
        <w:lastRenderedPageBreak/>
        <w:t>Walker-Delta</w:t>
      </w:r>
      <w:r w:rsidRPr="00881D73">
        <w:t>星座的卫星网络框架，区分准静态的</w:t>
      </w:r>
      <w:r w:rsidRPr="00881D73">
        <w:t>LEO-LEO</w:t>
      </w:r>
      <w:r w:rsidRPr="00881D73">
        <w:t>链路与动态的</w:t>
      </w:r>
      <w:r w:rsidRPr="00881D73">
        <w:t>RS-LEO</w:t>
      </w:r>
      <w:r w:rsidRPr="00881D73">
        <w:t>、</w:t>
      </w:r>
      <w:r w:rsidRPr="00881D73">
        <w:t>LEO-GS</w:t>
      </w:r>
      <w:r w:rsidRPr="00881D73">
        <w:t>链路；针对遥感图像推理任务，详细推导</w:t>
      </w:r>
      <w:r w:rsidRPr="00881D73">
        <w:t>DNN</w:t>
      </w:r>
      <w:r w:rsidRPr="00881D73">
        <w:t>各层的计算量、参数量、输出数据量估算公式，并分别构建通信模型（星地</w:t>
      </w:r>
      <w:r w:rsidRPr="00881D73">
        <w:t>/</w:t>
      </w:r>
      <w:r w:rsidRPr="00881D73">
        <w:t>星间链路信噪比与传输速率）、计算模型（节点计算时延）、能耗模型、卫星可见性模型以及内存资源模型，形成完整的约束条件集。结合</w:t>
      </w:r>
      <w:r w:rsidRPr="00881D73">
        <w:t>PMP</w:t>
      </w:r>
      <w:r w:rsidRPr="00881D73">
        <w:t>与</w:t>
      </w:r>
      <w:r w:rsidRPr="00881D73">
        <w:t>CDP</w:t>
      </w:r>
      <w:r w:rsidRPr="00881D73">
        <w:t>两种协同推理框架，给出各自的端到端时延表达式。本章所建立的模型与框架为后续优化问题的形式化描述及求解算法提供准确的数学基础。</w:t>
      </w:r>
    </w:p>
    <w:p w14:paraId="6037BC9B" w14:textId="77777777" w:rsidR="009C4F21" w:rsidRDefault="009C4F21" w:rsidP="009C4F21">
      <w:pPr>
        <w:pStyle w:val="-"/>
        <w:ind w:firstLine="503"/>
      </w:pPr>
    </w:p>
    <w:p w14:paraId="554B78CC" w14:textId="77777777" w:rsidR="009C4F21" w:rsidRDefault="009C4F21" w:rsidP="009C4F21">
      <w:pPr>
        <w:pStyle w:val="-"/>
        <w:ind w:firstLine="503"/>
      </w:pPr>
    </w:p>
    <w:p w14:paraId="4B6618EE" w14:textId="77777777" w:rsidR="009C4F21" w:rsidRDefault="009C4F21" w:rsidP="009C4F21">
      <w:pPr>
        <w:pStyle w:val="-"/>
        <w:ind w:firstLine="503"/>
      </w:pPr>
    </w:p>
    <w:p w14:paraId="26D72EBD" w14:textId="77777777" w:rsidR="009C4F21" w:rsidRDefault="009C4F21" w:rsidP="009C4F21">
      <w:pPr>
        <w:pStyle w:val="-"/>
        <w:ind w:firstLine="503"/>
        <w:sectPr w:rsidR="009C4F21" w:rsidSect="009C4F21">
          <w:pgSz w:w="11906" w:h="16838"/>
          <w:pgMar w:top="1616" w:right="1701" w:bottom="1616" w:left="1701" w:header="1701" w:footer="1304" w:gutter="0"/>
          <w:cols w:space="0"/>
          <w:docGrid w:type="linesAndChars" w:linePitch="412" w:charSpace="2358"/>
        </w:sectPr>
      </w:pPr>
    </w:p>
    <w:p w14:paraId="2828DF0E" w14:textId="77777777" w:rsidR="009C4F21" w:rsidRPr="00881D73" w:rsidRDefault="009C4F21" w:rsidP="009C4F21">
      <w:pPr>
        <w:pStyle w:val="1"/>
        <w:spacing w:before="412" w:after="329"/>
      </w:pPr>
      <w:bookmarkStart w:id="128" w:name="_Toc227680642"/>
      <w:r w:rsidRPr="00881D73">
        <w:lastRenderedPageBreak/>
        <w:t>优化问题</w:t>
      </w:r>
      <w:r>
        <w:rPr>
          <w:rFonts w:hint="eastAsia"/>
        </w:rPr>
        <w:t>建立</w:t>
      </w:r>
      <w:r w:rsidRPr="00881D73">
        <w:t>与求解算法</w:t>
      </w:r>
      <w:r>
        <w:rPr>
          <w:rFonts w:hint="eastAsia"/>
        </w:rPr>
        <w:t>设计</w:t>
      </w:r>
      <w:bookmarkEnd w:id="128"/>
    </w:p>
    <w:p w14:paraId="4301E01F" w14:textId="77777777" w:rsidR="009C4F21" w:rsidRPr="00881D73" w:rsidRDefault="009C4F21" w:rsidP="009C4F21">
      <w:pPr>
        <w:pStyle w:val="23"/>
        <w:tabs>
          <w:tab w:val="left" w:pos="420"/>
        </w:tabs>
        <w:spacing w:before="206" w:after="206"/>
        <w:outlineLvl w:val="1"/>
      </w:pPr>
      <w:bookmarkStart w:id="129" w:name="_Toc227680643"/>
      <w:r w:rsidRPr="00881D73">
        <w:rPr>
          <w:rFonts w:hint="eastAsia"/>
        </w:rPr>
        <w:t>引言</w:t>
      </w:r>
      <w:bookmarkEnd w:id="129"/>
    </w:p>
    <w:p w14:paraId="39FFDC67" w14:textId="77777777" w:rsidR="009C4F21" w:rsidRPr="00881D73" w:rsidRDefault="009C4F21" w:rsidP="009C4F21">
      <w:pPr>
        <w:pStyle w:val="-"/>
        <w:ind w:firstLine="503"/>
      </w:pPr>
      <w:r w:rsidRPr="00881D73">
        <w:fldChar w:fldCharType="begin"/>
      </w:r>
      <w:r w:rsidRPr="00881D73">
        <w:instrText xml:space="preserve"> MACROBUTTON AMEditEquationSection2 </w:instrText>
      </w:r>
      <w:r w:rsidRPr="00881D73">
        <w:rPr>
          <w:rStyle w:val="AMEquationSection"/>
        </w:rPr>
        <w:instrText>Equation Chapter (Next) Section 1</w:instrText>
      </w:r>
      <w:r w:rsidRPr="00881D73">
        <w:fldChar w:fldCharType="begin"/>
      </w:r>
      <w:r w:rsidRPr="00881D73">
        <w:instrText xml:space="preserve"> SEQ AMEqn \r \h \* MERGEFORMAT </w:instrText>
      </w:r>
      <w:r w:rsidRPr="00881D73">
        <w:fldChar w:fldCharType="end"/>
      </w:r>
      <w:r w:rsidRPr="00881D73">
        <w:fldChar w:fldCharType="begin"/>
      </w:r>
      <w:r w:rsidRPr="00881D73">
        <w:instrText xml:space="preserve"> SEQ AMSec \r 1 \h \* MERGEFORMAT </w:instrText>
      </w:r>
      <w:r w:rsidRPr="00881D73">
        <w:fldChar w:fldCharType="end"/>
      </w:r>
      <w:r w:rsidRPr="00881D73">
        <w:fldChar w:fldCharType="begin"/>
      </w:r>
      <w:r w:rsidRPr="00881D73">
        <w:instrText xml:space="preserve"> SEQ AMChap \h \* MERGEFORMAT </w:instrText>
      </w:r>
      <w:r w:rsidRPr="00881D73">
        <w:fldChar w:fldCharType="end"/>
      </w:r>
      <w:r w:rsidRPr="00881D73">
        <w:fldChar w:fldCharType="end"/>
      </w:r>
      <w:r w:rsidRPr="00881D73">
        <w:t>本章聚焦协同推理任务的优化问题形式化与分层求解算法。首先，以端到端时延最小化为目标，综合考虑计算、通信、能耗、内存及可见性约束，建立混合整数非线性规划模型。针对该复杂问题，设计分层求解策略：上层基于约束过滤与特征加权动态选择推理模式（</w:t>
      </w:r>
      <w:r w:rsidRPr="00881D73">
        <w:t>PMP</w:t>
      </w:r>
      <w:r w:rsidRPr="00881D73">
        <w:t>或</w:t>
      </w:r>
      <w:r w:rsidRPr="00881D73">
        <w:t>CDP</w:t>
      </w:r>
      <w:r w:rsidRPr="00881D73">
        <w:t>）；下层分别针对</w:t>
      </w:r>
      <w:r w:rsidRPr="00881D73">
        <w:t>PMP</w:t>
      </w:r>
      <w:r w:rsidRPr="00881D73">
        <w:t>模式提出</w:t>
      </w:r>
      <w:r>
        <w:t>链路感知</w:t>
      </w:r>
      <w:r w:rsidRPr="00881D73">
        <w:t>动态规划算法（</w:t>
      </w:r>
      <w:r w:rsidRPr="00881D73">
        <w:t>LA</w:t>
      </w:r>
      <w:r w:rsidRPr="00881D73">
        <w:noBreakHyphen/>
        <w:t>DP</w:t>
      </w:r>
      <w:r w:rsidRPr="00881D73">
        <w:t>），针对</w:t>
      </w:r>
      <w:r w:rsidRPr="00881D73">
        <w:t>CDP</w:t>
      </w:r>
      <w:r w:rsidRPr="00881D73">
        <w:t>模式提出链路感知加权分配算法（</w:t>
      </w:r>
      <w:r w:rsidRPr="00881D73">
        <w:t>LAWA</w:t>
      </w:r>
      <w:r w:rsidRPr="00881D73">
        <w:t>）。通过最优子结构分析、拉格朗日乘子法与</w:t>
      </w:r>
      <w:r w:rsidRPr="00881D73">
        <w:t>KKT</w:t>
      </w:r>
      <w:r w:rsidRPr="00881D73">
        <w:t>条件推导，保证解的最优性，并结合离散化处理适配实际样本粒度。本章算法为第</w:t>
      </w:r>
      <w:r w:rsidRPr="00881D73">
        <w:t>4</w:t>
      </w:r>
      <w:r w:rsidRPr="00881D73">
        <w:t>章的仿真验证提供核心调度策略。</w:t>
      </w:r>
    </w:p>
    <w:p w14:paraId="27B73EC6" w14:textId="77777777" w:rsidR="009C4F21" w:rsidRPr="00881D73" w:rsidRDefault="009C4F21" w:rsidP="009C4F21">
      <w:pPr>
        <w:pStyle w:val="23"/>
        <w:tabs>
          <w:tab w:val="left" w:pos="420"/>
        </w:tabs>
        <w:spacing w:before="206" w:after="206"/>
        <w:outlineLvl w:val="1"/>
      </w:pPr>
      <w:bookmarkStart w:id="130" w:name="_Toc227680644"/>
      <w:r w:rsidRPr="00881D73">
        <w:rPr>
          <w:rFonts w:hint="eastAsia"/>
        </w:rPr>
        <w:t>优化问题建立</w:t>
      </w:r>
      <w:bookmarkEnd w:id="130"/>
    </w:p>
    <w:p w14:paraId="3BF00639" w14:textId="77777777" w:rsidR="009C4F21" w:rsidRPr="00881D73" w:rsidRDefault="009C4F21" w:rsidP="009C4F21">
      <w:pPr>
        <w:pStyle w:val="-"/>
        <w:ind w:firstLine="503"/>
      </w:pPr>
      <w:r w:rsidRPr="00881D73">
        <w:t>本</w:t>
      </w:r>
      <w:r>
        <w:rPr>
          <w:rFonts w:hint="eastAsia"/>
        </w:rPr>
        <w:t>研究</w:t>
      </w:r>
      <w:r w:rsidRPr="00881D73">
        <w:t>致力于优化协同推理任务的调度策略，目标是最小化端到端任务时延</w:t>
      </w:r>
      <w:r w:rsidRPr="00881D73">
        <w:rPr>
          <w:position w:val="-12"/>
        </w:rPr>
        <w:object w:dxaOrig="395" w:dyaOrig="358" w14:anchorId="3531225A">
          <v:shape id="_x0000_i1241" type="#_x0000_t75" style="width:19.65pt;height:18pt" o:ole="">
            <v:imagedata r:id="rId377" o:title=""/>
          </v:shape>
          <o:OLEObject Type="Embed" ProgID="Equation.AxMath" ShapeID="_x0000_i1241" DrawAspect="Content" ObjectID="_1838353650" r:id="rId378"/>
        </w:object>
      </w:r>
      <w:r w:rsidRPr="00881D73">
        <w:t>，包括两种推理模式下的计算时延和传输时延：</w:t>
      </w:r>
    </w:p>
    <w:p w14:paraId="022B9FD0" w14:textId="77777777" w:rsidR="009C4F21" w:rsidRPr="00881D73" w:rsidRDefault="009C4F21" w:rsidP="009C4F21">
      <w:pPr>
        <w:pStyle w:val="Axmath"/>
      </w:pPr>
      <w:r w:rsidRPr="00881D73">
        <w:rPr>
          <w:rFonts w:hint="eastAsia"/>
        </w:rPr>
        <w:tab/>
      </w:r>
      <w:r w:rsidRPr="00881D73">
        <w:rPr>
          <w:rFonts w:hint="eastAsia"/>
          <w:position w:val="-28"/>
        </w:rPr>
        <w:object w:dxaOrig="3663" w:dyaOrig="531" w14:anchorId="38FFA4D9">
          <v:shape id="_x0000_i1242" type="#_x0000_t75" style="width:183.8pt;height:26.2pt" o:ole="">
            <v:imagedata r:id="rId379" o:title=""/>
          </v:shape>
          <o:OLEObject Type="Embed" ProgID="Equation.AxMath" ShapeID="_x0000_i1242" DrawAspect="Content" ObjectID="_1838353651" r:id="rId380"/>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w:instrText>
      </w:r>
      <w:r>
        <w:rPr>
          <w:noProof/>
        </w:rPr>
        <w:fldChar w:fldCharType="end"/>
      </w:r>
      <w:r w:rsidRPr="00881D73">
        <w:instrText>)</w:instrText>
      </w:r>
      <w:r w:rsidRPr="00881D73">
        <w:fldChar w:fldCharType="end"/>
      </w:r>
    </w:p>
    <w:p w14:paraId="5E9E9FA4" w14:textId="77777777" w:rsidR="009C4F21" w:rsidRPr="00881D73" w:rsidRDefault="009C4F21" w:rsidP="009C4F21">
      <w:pPr>
        <w:pStyle w:val="Axmath"/>
      </w:pPr>
      <w:r w:rsidRPr="00881D73">
        <w:rPr>
          <w:rFonts w:hint="eastAsia"/>
        </w:rPr>
        <w:tab/>
      </w:r>
      <w:r w:rsidRPr="00881D73">
        <w:rPr>
          <w:rFonts w:hint="eastAsia"/>
          <w:position w:val="-12"/>
        </w:rPr>
        <w:object w:dxaOrig="2884" w:dyaOrig="362" w14:anchorId="4263DD9E">
          <v:shape id="_x0000_i1243" type="#_x0000_t75" style="width:2in;height:19.1pt" o:ole="">
            <v:imagedata r:id="rId381" o:title=""/>
          </v:shape>
          <o:OLEObject Type="Embed" ProgID="Equation.AxMath" ShapeID="_x0000_i1243" DrawAspect="Content" ObjectID="_1838353652" r:id="rId382"/>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31" w:name="ZEqnNum686419"/>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w:instrText>
      </w:r>
      <w:r>
        <w:rPr>
          <w:noProof/>
        </w:rPr>
        <w:fldChar w:fldCharType="end"/>
      </w:r>
      <w:r w:rsidRPr="00881D73">
        <w:instrText>)</w:instrText>
      </w:r>
      <w:bookmarkEnd w:id="131"/>
      <w:r w:rsidRPr="00881D73">
        <w:fldChar w:fldCharType="end"/>
      </w:r>
    </w:p>
    <w:p w14:paraId="065F2F73" w14:textId="77777777" w:rsidR="009C4F21" w:rsidRPr="00881D73" w:rsidRDefault="009C4F21" w:rsidP="009C4F21">
      <w:pPr>
        <w:pStyle w:val="Axmath"/>
      </w:pPr>
      <w:r w:rsidRPr="00881D73">
        <w:rPr>
          <w:rFonts w:hint="eastAsia"/>
        </w:rPr>
        <w:tab/>
      </w:r>
      <w:r w:rsidRPr="00881D73">
        <w:rPr>
          <w:rFonts w:hint="eastAsia"/>
          <w:position w:val="-28"/>
        </w:rPr>
        <w:object w:dxaOrig="4067" w:dyaOrig="680" w14:anchorId="0C39C680">
          <v:shape id="_x0000_i1244" type="#_x0000_t75" style="width:202.35pt;height:34.35pt" o:ole="">
            <v:imagedata r:id="rId383" o:title=""/>
          </v:shape>
          <o:OLEObject Type="Embed" ProgID="Equation.AxMath" ShapeID="_x0000_i1244" DrawAspect="Content" ObjectID="_1838353653" r:id="rId384"/>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32" w:name="ZEqnNum673630"/>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3</w:instrText>
      </w:r>
      <w:r>
        <w:rPr>
          <w:noProof/>
        </w:rPr>
        <w:fldChar w:fldCharType="end"/>
      </w:r>
      <w:r w:rsidRPr="00881D73">
        <w:instrText>)</w:instrText>
      </w:r>
      <w:bookmarkEnd w:id="132"/>
      <w:r w:rsidRPr="00881D73">
        <w:fldChar w:fldCharType="end"/>
      </w:r>
    </w:p>
    <w:p w14:paraId="0CAC033B" w14:textId="77777777" w:rsidR="009C4F21" w:rsidRPr="00881D73" w:rsidRDefault="009C4F21" w:rsidP="009C4F21">
      <w:pPr>
        <w:pStyle w:val="Axmath"/>
      </w:pPr>
      <w:r w:rsidRPr="00881D73">
        <w:rPr>
          <w:rFonts w:hint="eastAsia"/>
        </w:rPr>
        <w:tab/>
      </w:r>
      <w:r w:rsidRPr="00881D73">
        <w:rPr>
          <w:rFonts w:hint="eastAsia"/>
          <w:position w:val="-32"/>
        </w:rPr>
        <w:object w:dxaOrig="3890" w:dyaOrig="776" w14:anchorId="1F80D6A6">
          <v:shape id="_x0000_i1245" type="#_x0000_t75" style="width:195.25pt;height:38.2pt" o:ole="">
            <v:imagedata r:id="rId280" o:title=""/>
          </v:shape>
          <o:OLEObject Type="Embed" ProgID="Equation.AxMath" ShapeID="_x0000_i1245" DrawAspect="Content" ObjectID="_1838353654" r:id="rId385"/>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33" w:name="ZEqnNum972493"/>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4</w:instrText>
      </w:r>
      <w:r>
        <w:rPr>
          <w:noProof/>
        </w:rPr>
        <w:fldChar w:fldCharType="end"/>
      </w:r>
      <w:r w:rsidRPr="00881D73">
        <w:instrText>)</w:instrText>
      </w:r>
      <w:bookmarkEnd w:id="133"/>
      <w:r w:rsidRPr="00881D73">
        <w:fldChar w:fldCharType="end"/>
      </w:r>
    </w:p>
    <w:p w14:paraId="3E04A79B" w14:textId="77777777" w:rsidR="009C4F21" w:rsidRPr="00881D73" w:rsidRDefault="009C4F21" w:rsidP="009C4F21">
      <w:pPr>
        <w:pStyle w:val="Axmath"/>
      </w:pPr>
      <w:r w:rsidRPr="00881D73">
        <w:rPr>
          <w:rFonts w:hint="eastAsia"/>
        </w:rPr>
        <w:tab/>
      </w:r>
      <w:r w:rsidRPr="00881D73">
        <w:rPr>
          <w:rFonts w:hint="eastAsia"/>
          <w:position w:val="-50"/>
        </w:rPr>
        <w:object w:dxaOrig="3742" w:dyaOrig="1127" w14:anchorId="2CB74FFC">
          <v:shape id="_x0000_i1246" type="#_x0000_t75" style="width:187.65pt;height:55.65pt" o:ole="">
            <v:imagedata r:id="rId386" o:title=""/>
          </v:shape>
          <o:OLEObject Type="Embed" ProgID="Equation.AxMath" ShapeID="_x0000_i1246" DrawAspect="Content" ObjectID="_1838353655" r:id="rId387"/>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34" w:name="ZEqnNum158375"/>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5</w:instrText>
      </w:r>
      <w:r>
        <w:rPr>
          <w:noProof/>
        </w:rPr>
        <w:fldChar w:fldCharType="end"/>
      </w:r>
      <w:r w:rsidRPr="00881D73">
        <w:instrText>)</w:instrText>
      </w:r>
      <w:bookmarkEnd w:id="134"/>
      <w:r w:rsidRPr="00881D73">
        <w:fldChar w:fldCharType="end"/>
      </w:r>
    </w:p>
    <w:p w14:paraId="539EAF7D" w14:textId="77777777" w:rsidR="009C4F21" w:rsidRPr="00881D73" w:rsidRDefault="009C4F21" w:rsidP="009C4F21">
      <w:pPr>
        <w:pStyle w:val="Axmath"/>
      </w:pPr>
      <w:r w:rsidRPr="00881D73">
        <w:rPr>
          <w:rFonts w:hint="eastAsia"/>
        </w:rPr>
        <w:tab/>
      </w:r>
      <w:r w:rsidRPr="00881D73">
        <w:rPr>
          <w:rFonts w:hint="eastAsia"/>
          <w:position w:val="-13"/>
        </w:rPr>
        <w:object w:dxaOrig="3937" w:dyaOrig="376" w14:anchorId="0F843A6F">
          <v:shape id="_x0000_i1247" type="#_x0000_t75" style="width:197.45pt;height:18pt" o:ole="">
            <v:imagedata r:id="rId388" o:title=""/>
          </v:shape>
          <o:OLEObject Type="Embed" ProgID="Equation.AxMath" ShapeID="_x0000_i1247" DrawAspect="Content" ObjectID="_1838353656" r:id="rId389"/>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35" w:name="ZEqnNum916620"/>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6</w:instrText>
      </w:r>
      <w:r>
        <w:rPr>
          <w:noProof/>
        </w:rPr>
        <w:fldChar w:fldCharType="end"/>
      </w:r>
      <w:r w:rsidRPr="00881D73">
        <w:instrText>)</w:instrText>
      </w:r>
      <w:bookmarkEnd w:id="135"/>
      <w:r w:rsidRPr="00881D73">
        <w:fldChar w:fldCharType="end"/>
      </w:r>
    </w:p>
    <w:p w14:paraId="09BF2182" w14:textId="77777777" w:rsidR="009C4F21" w:rsidRPr="00881D73" w:rsidRDefault="009C4F21" w:rsidP="009C4F21">
      <w:pPr>
        <w:pStyle w:val="-"/>
        <w:ind w:firstLine="503"/>
      </w:pPr>
      <w:r w:rsidRPr="00881D73">
        <w:t>其中，约束</w:t>
      </w:r>
      <w:r w:rsidRPr="00881D73">
        <w:fldChar w:fldCharType="begin"/>
      </w:r>
      <w:r w:rsidRPr="00881D73">
        <w:instrText xml:space="preserve"> GOTOBUTTON ZEqnNum686419  \* MERGEFORMAT </w:instrText>
      </w:r>
      <w:r>
        <w:fldChar w:fldCharType="begin"/>
      </w:r>
      <w:r>
        <w:instrText xml:space="preserve"> REF ZEqnNum686419 \* Charformat \! \* MERGEFORMAT </w:instrText>
      </w:r>
      <w:r>
        <w:fldChar w:fldCharType="separate"/>
      </w:r>
      <w:r w:rsidRPr="00881D73">
        <w:instrText>(</w:instrText>
      </w:r>
      <w:r>
        <w:instrText>3</w:instrText>
      </w:r>
      <w:r w:rsidRPr="00881D73">
        <w:instrText>-</w:instrText>
      </w:r>
      <w:r>
        <w:instrText>2</w:instrText>
      </w:r>
      <w:r w:rsidRPr="00881D73">
        <w:instrText>)</w:instrText>
      </w:r>
      <w:r>
        <w:fldChar w:fldCharType="end"/>
      </w:r>
      <w:r w:rsidRPr="00881D73">
        <w:fldChar w:fldCharType="end"/>
      </w:r>
      <w:r w:rsidRPr="00881D73">
        <w:t>确保每个卫星节点的总能耗（包括通信能耗与计算能耗）不超过其能量预算，约束</w:t>
      </w:r>
      <w:r w:rsidRPr="00881D73">
        <w:fldChar w:fldCharType="begin"/>
      </w:r>
      <w:r w:rsidRPr="00881D73">
        <w:instrText xml:space="preserve"> GOTOBUTTON ZEqnNum673630  \* MERGEFORMAT </w:instrText>
      </w:r>
      <w:r>
        <w:fldChar w:fldCharType="begin"/>
      </w:r>
      <w:r>
        <w:instrText xml:space="preserve"> REF ZEqnNum673630 \* Charformat \! \* MERGEFORMAT </w:instrText>
      </w:r>
      <w:r>
        <w:fldChar w:fldCharType="separate"/>
      </w:r>
      <w:r w:rsidRPr="00881D73">
        <w:instrText>(</w:instrText>
      </w:r>
      <w:r>
        <w:instrText>3</w:instrText>
      </w:r>
      <w:r w:rsidRPr="00881D73">
        <w:instrText>-</w:instrText>
      </w:r>
      <w:r>
        <w:instrText>3</w:instrText>
      </w:r>
      <w:r w:rsidRPr="00881D73">
        <w:instrText>)</w:instrText>
      </w:r>
      <w:r>
        <w:fldChar w:fldCharType="end"/>
      </w:r>
      <w:r w:rsidRPr="00881D73">
        <w:fldChar w:fldCharType="end"/>
      </w:r>
      <w:r w:rsidRPr="00881D73">
        <w:t>保障数据传输在可见性窗口内完成，</w:t>
      </w:r>
      <w:r w:rsidRPr="00881D73">
        <w:rPr>
          <w:rFonts w:hint="eastAsia"/>
        </w:rPr>
        <w:t>约束</w:t>
      </w:r>
      <w:r w:rsidRPr="00881D73">
        <w:fldChar w:fldCharType="begin"/>
      </w:r>
      <w:r w:rsidRPr="00881D73">
        <w:instrText xml:space="preserve"> GOTOBUTTON ZEqnNum972493  \* MERGEFORMAT </w:instrText>
      </w:r>
      <w:r>
        <w:fldChar w:fldCharType="begin"/>
      </w:r>
      <w:r>
        <w:instrText xml:space="preserve"> REF ZEqnNum972493 \* Charformat \! \* MERGEFORMAT </w:instrText>
      </w:r>
      <w:r>
        <w:fldChar w:fldCharType="separate"/>
      </w:r>
      <w:r w:rsidRPr="00881D73">
        <w:instrText>(</w:instrText>
      </w:r>
      <w:r>
        <w:instrText>3</w:instrText>
      </w:r>
      <w:r w:rsidRPr="00881D73">
        <w:instrText>-</w:instrText>
      </w:r>
      <w:r>
        <w:instrText>4</w:instrText>
      </w:r>
      <w:r w:rsidRPr="00881D73">
        <w:instrText>)</w:instrText>
      </w:r>
      <w:r>
        <w:fldChar w:fldCharType="end"/>
      </w:r>
      <w:r w:rsidRPr="00881D73">
        <w:fldChar w:fldCharType="end"/>
      </w:r>
      <w:r w:rsidRPr="00881D73">
        <w:t>限制每个节点在执行</w:t>
      </w:r>
      <w:r w:rsidRPr="00881D73">
        <w:t>DNN</w:t>
      </w:r>
      <w:r w:rsidRPr="00881D73">
        <w:t>推理时的内存占用，包括模型参数与中间特征图缓存</w:t>
      </w:r>
      <w:r w:rsidRPr="00881D73">
        <w:rPr>
          <w:rFonts w:hint="eastAsia"/>
        </w:rPr>
        <w:t>，</w:t>
      </w:r>
      <w:r w:rsidRPr="00881D73">
        <w:t>约束</w:t>
      </w:r>
      <w:r w:rsidRPr="00881D73">
        <w:fldChar w:fldCharType="begin"/>
      </w:r>
      <w:r w:rsidRPr="00881D73">
        <w:instrText xml:space="preserve"> GOTOBUTTON ZEqnNum158375  \* MERGEFORMAT </w:instrText>
      </w:r>
      <w:r>
        <w:fldChar w:fldCharType="begin"/>
      </w:r>
      <w:r>
        <w:instrText xml:space="preserve"> REF ZEqnNum158375 \* Charformat \! \* MERGEFORMAT </w:instrText>
      </w:r>
      <w:r>
        <w:fldChar w:fldCharType="separate"/>
      </w:r>
      <w:r w:rsidRPr="00881D73">
        <w:instrText>(</w:instrText>
      </w:r>
      <w:r>
        <w:instrText>3</w:instrText>
      </w:r>
      <w:r w:rsidRPr="00881D73">
        <w:instrText>-</w:instrText>
      </w:r>
      <w:r>
        <w:instrText>5</w:instrText>
      </w:r>
      <w:r w:rsidRPr="00881D73">
        <w:instrText>)</w:instrText>
      </w:r>
      <w:r>
        <w:fldChar w:fldCharType="end"/>
      </w:r>
      <w:r w:rsidRPr="00881D73">
        <w:fldChar w:fldCharType="end"/>
      </w:r>
      <w:r w:rsidRPr="00881D73">
        <w:t>定义任务完整性：对于流水线模型</w:t>
      </w:r>
      <w:r w:rsidRPr="00881D73">
        <w:rPr>
          <w:rFonts w:hint="eastAsia"/>
        </w:rPr>
        <w:t>拆分</w:t>
      </w:r>
      <w:r w:rsidRPr="00881D73">
        <w:rPr>
          <w:position w:val="-12"/>
        </w:rPr>
        <w:object w:dxaOrig="775" w:dyaOrig="369" w14:anchorId="5EC27D87">
          <v:shape id="_x0000_i1248" type="#_x0000_t75" style="width:38.75pt;height:18.55pt" o:ole="">
            <v:imagedata r:id="rId390" o:title=""/>
          </v:shape>
          <o:OLEObject Type="Embed" ProgID="Equation.AxMath" ShapeID="_x0000_i1248" DrawAspect="Content" ObjectID="_1838353657" r:id="rId391"/>
        </w:object>
      </w:r>
      <w:r w:rsidRPr="00881D73">
        <w:t>，保证</w:t>
      </w:r>
      <w:r w:rsidRPr="00881D73">
        <w:t>DNN</w:t>
      </w:r>
      <w:r w:rsidRPr="00881D73">
        <w:t>模型被连续且完整地划分；对于协同数据并行</w:t>
      </w:r>
      <w:r w:rsidRPr="00881D73">
        <w:rPr>
          <w:position w:val="-12"/>
        </w:rPr>
        <w:object w:dxaOrig="798" w:dyaOrig="369" w14:anchorId="66568FA3">
          <v:shape id="_x0000_i1249" type="#_x0000_t75" style="width:40.35pt;height:18.55pt" o:ole="">
            <v:imagedata r:id="rId392" o:title=""/>
          </v:shape>
          <o:OLEObject Type="Embed" ProgID="Equation.AxMath" ShapeID="_x0000_i1249" DrawAspect="Content" ObjectID="_1838353658" r:id="rId393"/>
        </w:object>
      </w:r>
      <w:r w:rsidRPr="00881D73">
        <w:t>，保证划分后的子数据总和等于原始输入数据，约束</w:t>
      </w:r>
      <w:r w:rsidRPr="00881D73">
        <w:fldChar w:fldCharType="begin"/>
      </w:r>
      <w:r w:rsidRPr="00881D73">
        <w:instrText xml:space="preserve"> GOTOBUTTON ZEqnNum916620  \* MERGEFORMAT </w:instrText>
      </w:r>
      <w:r>
        <w:fldChar w:fldCharType="begin"/>
      </w:r>
      <w:r>
        <w:instrText xml:space="preserve"> REF ZEqnNum916620 \* Charformat \! \* MERGEFORMAT </w:instrText>
      </w:r>
      <w:r>
        <w:fldChar w:fldCharType="separate"/>
      </w:r>
      <w:r w:rsidRPr="00881D73">
        <w:instrText>(</w:instrText>
      </w:r>
      <w:r>
        <w:instrText>3</w:instrText>
      </w:r>
      <w:r w:rsidRPr="00881D73">
        <w:instrText>-</w:instrText>
      </w:r>
      <w:r>
        <w:instrText>6</w:instrText>
      </w:r>
      <w:r w:rsidRPr="00881D73">
        <w:instrText>)</w:instrText>
      </w:r>
      <w:r>
        <w:fldChar w:fldCharType="end"/>
      </w:r>
      <w:r w:rsidRPr="00881D73">
        <w:fldChar w:fldCharType="end"/>
      </w:r>
      <w:r w:rsidRPr="00881D73">
        <w:t>规定决策变量的取值范围。</w:t>
      </w:r>
    </w:p>
    <w:p w14:paraId="04753C91" w14:textId="77777777" w:rsidR="009C4F21" w:rsidRPr="00881D73" w:rsidRDefault="009C4F21" w:rsidP="009C4F21">
      <w:pPr>
        <w:pStyle w:val="23"/>
        <w:tabs>
          <w:tab w:val="left" w:pos="420"/>
        </w:tabs>
        <w:spacing w:before="206" w:after="206"/>
        <w:outlineLvl w:val="1"/>
      </w:pPr>
      <w:bookmarkStart w:id="136" w:name="_Toc227680645"/>
      <w:r w:rsidRPr="00881D73">
        <w:lastRenderedPageBreak/>
        <w:t>基于约束过滤与特征加权的模式选择算法</w:t>
      </w:r>
      <w:bookmarkEnd w:id="136"/>
    </w:p>
    <w:p w14:paraId="20A12CF7" w14:textId="77777777" w:rsidR="009C4F21" w:rsidRDefault="009C4F21" w:rsidP="009C4F21">
      <w:pPr>
        <w:pStyle w:val="231"/>
        <w:spacing w:before="206" w:after="206"/>
        <w:rPr>
          <w:lang w:val="en-US"/>
        </w:rPr>
      </w:pPr>
      <w:bookmarkStart w:id="137" w:name="_Toc227680646"/>
      <w:r w:rsidRPr="0081240D">
        <w:rPr>
          <w:lang w:val="en-US"/>
        </w:rPr>
        <w:t>决策特征分析</w:t>
      </w:r>
      <w:bookmarkEnd w:id="137"/>
    </w:p>
    <w:p w14:paraId="6246D299" w14:textId="77777777" w:rsidR="009C4F21" w:rsidRDefault="009C4F21" w:rsidP="009C4F21">
      <w:pPr>
        <w:pStyle w:val="-"/>
        <w:ind w:firstLine="503"/>
        <w:rPr>
          <w:rFonts w:hint="eastAsia"/>
        </w:rPr>
      </w:pPr>
      <w:r w:rsidRPr="00E378EE">
        <w:t>为支撑模式选择算法的设计，首先分析影响决策的关键特征。对</w:t>
      </w:r>
      <w:r w:rsidRPr="00E378EE">
        <w:t>VGG19</w:t>
      </w:r>
      <w:r w:rsidRPr="00E378EE">
        <w:t>、</w:t>
      </w:r>
      <w:r w:rsidRPr="00E378EE">
        <w:t>ResNet101</w:t>
      </w:r>
      <w:r w:rsidRPr="00E378EE">
        <w:t>、</w:t>
      </w:r>
      <w:r w:rsidRPr="00E378EE">
        <w:t>YOLOv5n</w:t>
      </w:r>
      <w:r w:rsidRPr="00E378EE">
        <w:t>、</w:t>
      </w:r>
      <w:r w:rsidRPr="00E378EE">
        <w:t>ViT</w:t>
      </w:r>
      <w:r w:rsidRPr="00E378EE">
        <w:noBreakHyphen/>
        <w:t>huge</w:t>
      </w:r>
      <w:r w:rsidRPr="00E378EE">
        <w:t>等典型网络开展逐层物理标定，重点考察各模型的权重大小及层级输出数据量变化规律。</w:t>
      </w:r>
    </w:p>
    <w:p w14:paraId="520A33BD" w14:textId="77777777" w:rsidR="009C4F21" w:rsidRDefault="009C4F21" w:rsidP="009C4F21">
      <w:pPr>
        <w:pStyle w:val="-"/>
        <w:ind w:firstLineChars="0" w:firstLine="0"/>
        <w:jc w:val="center"/>
        <w:rPr>
          <w:rFonts w:hint="eastAsia"/>
        </w:rPr>
      </w:pPr>
      <w:r w:rsidRPr="00881D73">
        <w:rPr>
          <w:noProof/>
          <w:lang w:val="zh-CN"/>
        </w:rPr>
        <w:drawing>
          <wp:inline distT="0" distB="0" distL="0" distR="0" wp14:anchorId="533CB803" wp14:editId="5B6C3CE8">
            <wp:extent cx="4392000" cy="1328230"/>
            <wp:effectExtent l="0" t="0" r="0" b="5715"/>
            <wp:docPr id="4861362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94" cstate="print">
                      <a:extLst>
                        <a:ext uri="{28A0092B-C50C-407E-A947-70E740481C1C}">
                          <a14:useLocalDpi xmlns:a14="http://schemas.microsoft.com/office/drawing/2010/main" val="0"/>
                        </a:ext>
                      </a:extLst>
                    </a:blip>
                    <a:srcRect t="3417" r="49707" b="66486"/>
                    <a:stretch>
                      <a:fillRect/>
                    </a:stretch>
                  </pic:blipFill>
                  <pic:spPr bwMode="auto">
                    <a:xfrm>
                      <a:off x="0" y="0"/>
                      <a:ext cx="4392000" cy="1328230"/>
                    </a:xfrm>
                    <a:prstGeom prst="rect">
                      <a:avLst/>
                    </a:prstGeom>
                    <a:noFill/>
                    <a:ln>
                      <a:noFill/>
                    </a:ln>
                    <a:extLst>
                      <a:ext uri="{53640926-AAD7-44D8-BBD7-CCE9431645EC}">
                        <a14:shadowObscured xmlns:a14="http://schemas.microsoft.com/office/drawing/2010/main"/>
                      </a:ext>
                    </a:extLst>
                  </pic:spPr>
                </pic:pic>
              </a:graphicData>
            </a:graphic>
          </wp:inline>
        </w:drawing>
      </w:r>
    </w:p>
    <w:p w14:paraId="6C6FB2AC" w14:textId="77777777" w:rsidR="009C4F21" w:rsidRDefault="009C4F21" w:rsidP="009C4F21">
      <w:pPr>
        <w:pStyle w:val="af5"/>
        <w:spacing w:after="206"/>
        <w:rPr>
          <w:rFonts w:hint="default"/>
        </w:rPr>
      </w:pPr>
      <w:r w:rsidRPr="00797762">
        <w:t>（</w:t>
      </w:r>
      <w:r w:rsidRPr="00797762">
        <w:t>a</w:t>
      </w:r>
      <w:r w:rsidRPr="00797762">
        <w:t>）</w:t>
      </w:r>
      <w:r w:rsidRPr="00797762">
        <w:t xml:space="preserve">VGG-19 </w:t>
      </w:r>
      <w:r w:rsidRPr="00881D73">
        <w:t>层级输出特征图数据量分布</w:t>
      </w:r>
    </w:p>
    <w:p w14:paraId="14266899" w14:textId="77777777" w:rsidR="009C4F21" w:rsidRDefault="009C4F21" w:rsidP="009C4F21">
      <w:pPr>
        <w:pStyle w:val="a0"/>
        <w:numPr>
          <w:ilvl w:val="0"/>
          <w:numId w:val="0"/>
        </w:numPr>
        <w:spacing w:after="206"/>
      </w:pPr>
      <w:r w:rsidRPr="00881D73">
        <w:rPr>
          <w:noProof/>
          <w:lang w:val="zh-CN"/>
        </w:rPr>
        <w:drawing>
          <wp:inline distT="0" distB="0" distL="0" distR="0" wp14:anchorId="626966BF" wp14:editId="00979EC2">
            <wp:extent cx="4392000" cy="1334736"/>
            <wp:effectExtent l="0" t="0" r="0" b="0"/>
            <wp:docPr id="6843927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94" cstate="print">
                      <a:extLst>
                        <a:ext uri="{28A0092B-C50C-407E-A947-70E740481C1C}">
                          <a14:useLocalDpi xmlns:a14="http://schemas.microsoft.com/office/drawing/2010/main" val="0"/>
                        </a:ext>
                      </a:extLst>
                    </a:blip>
                    <a:srcRect t="35451" r="49707" b="34304"/>
                    <a:stretch>
                      <a:fillRect/>
                    </a:stretch>
                  </pic:blipFill>
                  <pic:spPr bwMode="auto">
                    <a:xfrm>
                      <a:off x="0" y="0"/>
                      <a:ext cx="4392000" cy="1334736"/>
                    </a:xfrm>
                    <a:prstGeom prst="rect">
                      <a:avLst/>
                    </a:prstGeom>
                    <a:noFill/>
                    <a:ln>
                      <a:noFill/>
                    </a:ln>
                    <a:extLst>
                      <a:ext uri="{53640926-AAD7-44D8-BBD7-CCE9431645EC}">
                        <a14:shadowObscured xmlns:a14="http://schemas.microsoft.com/office/drawing/2010/main"/>
                      </a:ext>
                    </a:extLst>
                  </pic:spPr>
                </pic:pic>
              </a:graphicData>
            </a:graphic>
          </wp:inline>
        </w:drawing>
      </w:r>
    </w:p>
    <w:p w14:paraId="20876FA7" w14:textId="77777777" w:rsidR="009C4F21" w:rsidRPr="00797762" w:rsidRDefault="009C4F21" w:rsidP="009C4F21">
      <w:pPr>
        <w:pStyle w:val="af5"/>
        <w:spacing w:after="206"/>
      </w:pPr>
      <w:r>
        <w:t>(b)</w:t>
      </w:r>
      <w:r w:rsidRPr="00797762">
        <w:t xml:space="preserve"> </w:t>
      </w:r>
      <w:r>
        <w:t xml:space="preserve">Resnet101 </w:t>
      </w:r>
      <w:r w:rsidRPr="00881D73">
        <w:t>层级输出特征图数据量分布</w:t>
      </w:r>
    </w:p>
    <w:p w14:paraId="06D32ABF" w14:textId="77777777" w:rsidR="009C4F21" w:rsidRDefault="009C4F21" w:rsidP="009C4F21">
      <w:pPr>
        <w:pStyle w:val="-"/>
        <w:ind w:firstLineChars="0" w:firstLine="0"/>
        <w:jc w:val="center"/>
      </w:pPr>
      <w:r w:rsidRPr="00881D73">
        <w:rPr>
          <w:noProof/>
          <w:lang w:val="zh-CN"/>
        </w:rPr>
        <w:drawing>
          <wp:inline distT="0" distB="0" distL="0" distR="0" wp14:anchorId="53B22522" wp14:editId="74476D14">
            <wp:extent cx="4392000" cy="1315221"/>
            <wp:effectExtent l="0" t="0" r="8890" b="0"/>
            <wp:docPr id="15664274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94" cstate="print">
                      <a:extLst>
                        <a:ext uri="{28A0092B-C50C-407E-A947-70E740481C1C}">
                          <a14:useLocalDpi xmlns:a14="http://schemas.microsoft.com/office/drawing/2010/main" val="0"/>
                        </a:ext>
                      </a:extLst>
                    </a:blip>
                    <a:srcRect t="71660" r="49707" b="-1463"/>
                    <a:stretch>
                      <a:fillRect/>
                    </a:stretch>
                  </pic:blipFill>
                  <pic:spPr bwMode="auto">
                    <a:xfrm>
                      <a:off x="0" y="0"/>
                      <a:ext cx="4392000" cy="1315221"/>
                    </a:xfrm>
                    <a:prstGeom prst="rect">
                      <a:avLst/>
                    </a:prstGeom>
                    <a:noFill/>
                    <a:ln>
                      <a:noFill/>
                    </a:ln>
                    <a:extLst>
                      <a:ext uri="{53640926-AAD7-44D8-BBD7-CCE9431645EC}">
                        <a14:shadowObscured xmlns:a14="http://schemas.microsoft.com/office/drawing/2010/main"/>
                      </a:ext>
                    </a:extLst>
                  </pic:spPr>
                </pic:pic>
              </a:graphicData>
            </a:graphic>
          </wp:inline>
        </w:drawing>
      </w:r>
    </w:p>
    <w:p w14:paraId="6E1B8307" w14:textId="77777777" w:rsidR="009C4F21" w:rsidRPr="00797762" w:rsidRDefault="009C4F21" w:rsidP="009C4F21">
      <w:pPr>
        <w:pStyle w:val="af5"/>
        <w:spacing w:after="206"/>
      </w:pPr>
      <w:r w:rsidRPr="00797762">
        <w:t>（</w:t>
      </w:r>
      <w:r>
        <w:t>c</w:t>
      </w:r>
      <w:r w:rsidRPr="00797762">
        <w:t>）</w:t>
      </w:r>
      <w:r>
        <w:t>YOLOv5n</w:t>
      </w:r>
      <w:r w:rsidRPr="00797762">
        <w:t xml:space="preserve"> </w:t>
      </w:r>
      <w:r w:rsidRPr="00881D73">
        <w:t>层级输出特征图数据量分布</w:t>
      </w:r>
    </w:p>
    <w:p w14:paraId="307E92BD" w14:textId="77777777" w:rsidR="009C4F21" w:rsidRDefault="009C4F21" w:rsidP="009C4F21">
      <w:pPr>
        <w:pStyle w:val="af5"/>
        <w:spacing w:after="206"/>
        <w:rPr>
          <w:rFonts w:hint="default"/>
        </w:rPr>
      </w:pPr>
      <w:r w:rsidRPr="00881D73">
        <w:rPr>
          <w:noProof/>
          <w:lang w:val="zh-CN"/>
        </w:rPr>
        <w:drawing>
          <wp:inline distT="0" distB="0" distL="0" distR="0" wp14:anchorId="73309ADD" wp14:editId="2AB20134">
            <wp:extent cx="4392000" cy="1321727"/>
            <wp:effectExtent l="0" t="0" r="0" b="0"/>
            <wp:docPr id="12699887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94" cstate="print">
                      <a:extLst>
                        <a:ext uri="{28A0092B-C50C-407E-A947-70E740481C1C}">
                          <a14:useLocalDpi xmlns:a14="http://schemas.microsoft.com/office/drawing/2010/main" val="0"/>
                        </a:ext>
                      </a:extLst>
                    </a:blip>
                    <a:srcRect l="50471" t="2357" r="-764" b="67692"/>
                    <a:stretch>
                      <a:fillRect/>
                    </a:stretch>
                  </pic:blipFill>
                  <pic:spPr bwMode="auto">
                    <a:xfrm>
                      <a:off x="0" y="0"/>
                      <a:ext cx="4392000" cy="1321727"/>
                    </a:xfrm>
                    <a:prstGeom prst="rect">
                      <a:avLst/>
                    </a:prstGeom>
                    <a:noFill/>
                    <a:ln>
                      <a:noFill/>
                    </a:ln>
                    <a:extLst>
                      <a:ext uri="{53640926-AAD7-44D8-BBD7-CCE9431645EC}">
                        <a14:shadowObscured xmlns:a14="http://schemas.microsoft.com/office/drawing/2010/main"/>
                      </a:ext>
                    </a:extLst>
                  </pic:spPr>
                </pic:pic>
              </a:graphicData>
            </a:graphic>
          </wp:inline>
        </w:drawing>
      </w:r>
    </w:p>
    <w:p w14:paraId="02D0256B" w14:textId="77777777" w:rsidR="009C4F21" w:rsidRDefault="009C4F21" w:rsidP="009C4F21">
      <w:pPr>
        <w:pStyle w:val="af5"/>
        <w:spacing w:after="206"/>
        <w:rPr>
          <w:rFonts w:hint="default"/>
        </w:rPr>
      </w:pPr>
      <w:r w:rsidRPr="00797762">
        <w:t>（</w:t>
      </w:r>
      <w:r>
        <w:t>d</w:t>
      </w:r>
      <w:r w:rsidRPr="00797762">
        <w:t>）</w:t>
      </w:r>
      <w:r>
        <w:t>ViT-huge</w:t>
      </w:r>
      <w:r w:rsidRPr="00797762">
        <w:t xml:space="preserve"> </w:t>
      </w:r>
      <w:r w:rsidRPr="00881D73">
        <w:t>层级输出特征图数据量分布</w:t>
      </w:r>
    </w:p>
    <w:p w14:paraId="06383BA9" w14:textId="77777777" w:rsidR="009C4F21" w:rsidRDefault="009C4F21" w:rsidP="009C4F21">
      <w:pPr>
        <w:pStyle w:val="a0"/>
        <w:numPr>
          <w:ilvl w:val="0"/>
          <w:numId w:val="0"/>
        </w:numPr>
        <w:spacing w:after="206"/>
      </w:pPr>
      <w:r w:rsidRPr="00881D73">
        <w:rPr>
          <w:noProof/>
          <w:lang w:val="zh-CN"/>
        </w:rPr>
        <w:lastRenderedPageBreak/>
        <w:drawing>
          <wp:inline distT="0" distB="0" distL="0" distR="0" wp14:anchorId="09E4F78B" wp14:editId="2FF94632">
            <wp:extent cx="4392000" cy="1321728"/>
            <wp:effectExtent l="0" t="0" r="0" b="0"/>
            <wp:docPr id="16858766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94" cstate="print">
                      <a:extLst>
                        <a:ext uri="{28A0092B-C50C-407E-A947-70E740481C1C}">
                          <a14:useLocalDpi xmlns:a14="http://schemas.microsoft.com/office/drawing/2010/main" val="0"/>
                        </a:ext>
                      </a:extLst>
                    </a:blip>
                    <a:srcRect l="50535" t="34279" r="-828" b="35770"/>
                    <a:stretch>
                      <a:fillRect/>
                    </a:stretch>
                  </pic:blipFill>
                  <pic:spPr bwMode="auto">
                    <a:xfrm>
                      <a:off x="0" y="0"/>
                      <a:ext cx="4392000" cy="1321728"/>
                    </a:xfrm>
                    <a:prstGeom prst="rect">
                      <a:avLst/>
                    </a:prstGeom>
                    <a:noFill/>
                    <a:ln>
                      <a:noFill/>
                    </a:ln>
                    <a:extLst>
                      <a:ext uri="{53640926-AAD7-44D8-BBD7-CCE9431645EC}">
                        <a14:shadowObscured xmlns:a14="http://schemas.microsoft.com/office/drawing/2010/main"/>
                      </a:ext>
                    </a:extLst>
                  </pic:spPr>
                </pic:pic>
              </a:graphicData>
            </a:graphic>
          </wp:inline>
        </w:drawing>
      </w:r>
    </w:p>
    <w:p w14:paraId="3655884E" w14:textId="77777777" w:rsidR="009C4F21" w:rsidRDefault="009C4F21" w:rsidP="009C4F21">
      <w:pPr>
        <w:pStyle w:val="af5"/>
        <w:spacing w:after="206"/>
        <w:rPr>
          <w:rFonts w:hint="default"/>
        </w:rPr>
      </w:pPr>
      <w:r w:rsidRPr="00797762">
        <w:t>（</w:t>
      </w:r>
      <w:r>
        <w:t>e</w:t>
      </w:r>
      <w:r w:rsidRPr="00797762">
        <w:t>）</w:t>
      </w:r>
      <w:r>
        <w:t>Swin-base</w:t>
      </w:r>
      <w:r w:rsidRPr="00797762">
        <w:t xml:space="preserve"> </w:t>
      </w:r>
      <w:r w:rsidRPr="00881D73">
        <w:t>层级输出特征图数据量分布</w:t>
      </w:r>
    </w:p>
    <w:p w14:paraId="0A5AF4DE" w14:textId="77777777" w:rsidR="009C4F21" w:rsidRDefault="009C4F21" w:rsidP="009C4F21">
      <w:pPr>
        <w:pStyle w:val="-"/>
        <w:keepNext/>
        <w:ind w:firstLineChars="0" w:firstLine="0"/>
        <w:jc w:val="center"/>
      </w:pPr>
      <w:r w:rsidRPr="00881D73">
        <w:rPr>
          <w:noProof/>
          <w:lang w:val="zh-CN"/>
        </w:rPr>
        <w:drawing>
          <wp:inline distT="0" distB="0" distL="0" distR="0" wp14:anchorId="0906B692" wp14:editId="6196C0AD">
            <wp:extent cx="4392000" cy="1328230"/>
            <wp:effectExtent l="0" t="0" r="0" b="0"/>
            <wp:docPr id="2298002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394" cstate="print">
                      <a:extLst>
                        <a:ext uri="{28A0092B-C50C-407E-A947-70E740481C1C}">
                          <a14:useLocalDpi xmlns:a14="http://schemas.microsoft.com/office/drawing/2010/main" val="0"/>
                        </a:ext>
                      </a:extLst>
                    </a:blip>
                    <a:srcRect l="50210" t="71946" r="-503" b="-2043"/>
                    <a:stretch>
                      <a:fillRect/>
                    </a:stretch>
                  </pic:blipFill>
                  <pic:spPr bwMode="auto">
                    <a:xfrm>
                      <a:off x="0" y="0"/>
                      <a:ext cx="4392000" cy="1328230"/>
                    </a:xfrm>
                    <a:prstGeom prst="rect">
                      <a:avLst/>
                    </a:prstGeom>
                    <a:noFill/>
                    <a:ln>
                      <a:noFill/>
                    </a:ln>
                    <a:extLst>
                      <a:ext uri="{53640926-AAD7-44D8-BBD7-CCE9431645EC}">
                        <a14:shadowObscured xmlns:a14="http://schemas.microsoft.com/office/drawing/2010/main"/>
                      </a:ext>
                    </a:extLst>
                  </pic:spPr>
                </pic:pic>
              </a:graphicData>
            </a:graphic>
          </wp:inline>
        </w:drawing>
      </w:r>
    </w:p>
    <w:p w14:paraId="5E70995A" w14:textId="77777777" w:rsidR="009C4F21" w:rsidRPr="00881D73" w:rsidRDefault="009C4F21" w:rsidP="009C4F21">
      <w:pPr>
        <w:pStyle w:val="af5"/>
        <w:spacing w:after="206"/>
      </w:pPr>
      <w:r>
        <w:t>(f) YOLOv5l</w:t>
      </w:r>
      <w:r w:rsidRPr="00797762">
        <w:t xml:space="preserve"> </w:t>
      </w:r>
      <w:r w:rsidRPr="00881D73">
        <w:t>层级输出特征图数据量分布</w:t>
      </w:r>
    </w:p>
    <w:p w14:paraId="20B7EE16" w14:textId="77777777" w:rsidR="009C4F21" w:rsidRPr="00881D73" w:rsidRDefault="009C4F21" w:rsidP="009C4F21">
      <w:pPr>
        <w:pStyle w:val="a0"/>
        <w:numPr>
          <w:ilvl w:val="3"/>
          <w:numId w:val="1"/>
        </w:numPr>
        <w:spacing w:after="206"/>
      </w:pPr>
      <w:bookmarkStart w:id="138" w:name="_Ref223980138"/>
      <w:r w:rsidRPr="00881D73">
        <w:rPr>
          <w:rFonts w:hint="eastAsia"/>
        </w:rPr>
        <w:t>典型</w:t>
      </w:r>
      <w:r w:rsidRPr="00881D73">
        <w:rPr>
          <w:rFonts w:hint="eastAsia"/>
        </w:rPr>
        <w:t xml:space="preserve"> DNN </w:t>
      </w:r>
      <w:r w:rsidRPr="00881D73">
        <w:rPr>
          <w:rFonts w:hint="eastAsia"/>
        </w:rPr>
        <w:t>模型的层级输出特征图数据量分布</w:t>
      </w:r>
      <w:bookmarkEnd w:id="138"/>
    </w:p>
    <w:p w14:paraId="4B35740B" w14:textId="77777777" w:rsidR="009C4F21" w:rsidRDefault="009C4F21" w:rsidP="009C4F21">
      <w:pPr>
        <w:pStyle w:val="-"/>
        <w:spacing w:beforeLines="50" w:before="206"/>
        <w:ind w:firstLine="503"/>
      </w:pPr>
      <w:r>
        <w:fldChar w:fldCharType="begin"/>
      </w:r>
      <w:r>
        <w:instrText xml:space="preserve"> REF _Ref223979903 \r \h </w:instrText>
      </w:r>
      <w:r>
        <w:fldChar w:fldCharType="separate"/>
      </w:r>
      <w:r>
        <w:rPr>
          <w:rFonts w:hint="eastAsia"/>
        </w:rPr>
        <w:t>表</w:t>
      </w:r>
      <w:r>
        <w:rPr>
          <w:rFonts w:hint="eastAsia"/>
        </w:rPr>
        <w:t>3-1</w:t>
      </w:r>
      <w:r>
        <w:fldChar w:fldCharType="end"/>
      </w:r>
      <w:r w:rsidRPr="00881D73">
        <w:t>汇总各典型</w:t>
      </w:r>
      <w:r w:rsidRPr="00881D73">
        <w:rPr>
          <w:rFonts w:hint="eastAsia"/>
        </w:rPr>
        <w:t>模型</w:t>
      </w:r>
      <w:r w:rsidRPr="00881D73">
        <w:t>在单精度（</w:t>
      </w:r>
      <w:r w:rsidRPr="00881D73">
        <w:t>FP32</w:t>
      </w:r>
      <w:r w:rsidRPr="00881D73">
        <w:t>）下的固化模型权重大小，以及特征层级间的</w:t>
      </w:r>
      <w:r w:rsidRPr="00881D73">
        <w:rPr>
          <w:rFonts w:hint="eastAsia"/>
        </w:rPr>
        <w:t>数据膨胀率</w:t>
      </w:r>
      <w:r w:rsidRPr="00E378EE">
        <w:rPr>
          <w:position w:val="-7"/>
        </w:rPr>
        <w:object w:dxaOrig="189" w:dyaOrig="271" w14:anchorId="21D15A20">
          <v:shape id="_x0000_i1440" type="#_x0000_t75" style="width:9.8pt;height:13.65pt" o:ole="">
            <v:imagedata r:id="rId395" o:title=""/>
          </v:shape>
          <o:OLEObject Type="Embed" ProgID="Equation.AxMath" ShapeID="_x0000_i1440" DrawAspect="Content" ObjectID="_1838353659" r:id="rId396"/>
        </w:object>
      </w:r>
      <w:r w:rsidRPr="00881D73">
        <w:t>对比</w:t>
      </w:r>
      <w:r>
        <w:rPr>
          <w:rFonts w:hint="eastAsia"/>
        </w:rPr>
        <w:t>，并从通信开销和内存约束角度给出不同模型适用的推理模式。</w:t>
      </w:r>
    </w:p>
    <w:p w14:paraId="5CB1B0B9" w14:textId="77777777" w:rsidR="009C4F21" w:rsidRPr="00EC4569" w:rsidRDefault="009C4F21" w:rsidP="009C4F21">
      <w:pPr>
        <w:pStyle w:val="a1"/>
        <w:tabs>
          <w:tab w:val="left" w:pos="420"/>
        </w:tabs>
        <w:spacing w:beforeLines="0" w:before="0" w:afterLines="50" w:after="206"/>
      </w:pPr>
      <w:bookmarkStart w:id="139" w:name="_Ref223979903"/>
      <w:r w:rsidRPr="00EC4569">
        <w:rPr>
          <w:rFonts w:hint="eastAsia"/>
        </w:rPr>
        <w:t>典型模型及其特征</w:t>
      </w:r>
      <w:bookmarkEnd w:id="139"/>
    </w:p>
    <w:tbl>
      <w:tblPr>
        <w:tblStyle w:val="afff3"/>
        <w:tblW w:w="0" w:type="auto"/>
        <w:tblLook w:val="04A0" w:firstRow="1" w:lastRow="0" w:firstColumn="1" w:lastColumn="0" w:noHBand="0" w:noVBand="1"/>
      </w:tblPr>
      <w:tblGrid>
        <w:gridCol w:w="3039"/>
        <w:gridCol w:w="1783"/>
        <w:gridCol w:w="2312"/>
        <w:gridCol w:w="1369"/>
      </w:tblGrid>
      <w:tr w:rsidR="009C4F21" w:rsidRPr="00881D73" w14:paraId="784ABE07" w14:textId="77777777" w:rsidTr="00C65445">
        <w:trPr>
          <w:cnfStyle w:val="100000000000" w:firstRow="1" w:lastRow="0" w:firstColumn="0" w:lastColumn="0" w:oddVBand="0" w:evenVBand="0" w:oddHBand="0" w:evenHBand="0" w:firstRowFirstColumn="0" w:firstRowLastColumn="0" w:lastRowFirstColumn="0" w:lastRowLastColumn="0"/>
          <w:trHeight w:val="567"/>
        </w:trPr>
        <w:tc>
          <w:tcPr>
            <w:tcW w:w="3039" w:type="dxa"/>
          </w:tcPr>
          <w:p w14:paraId="27D5842C" w14:textId="77777777" w:rsidR="009C4F21" w:rsidRPr="00881D73" w:rsidRDefault="009C4F21" w:rsidP="00C65445">
            <w:pPr>
              <w:pStyle w:val="af1"/>
              <w:spacing w:before="103" w:after="103"/>
            </w:pPr>
            <w:r w:rsidRPr="00881D73">
              <w:rPr>
                <w:rFonts w:hint="eastAsia"/>
              </w:rPr>
              <w:t>模型类型</w:t>
            </w:r>
          </w:p>
        </w:tc>
        <w:tc>
          <w:tcPr>
            <w:tcW w:w="1783" w:type="dxa"/>
          </w:tcPr>
          <w:p w14:paraId="453C5317" w14:textId="77777777" w:rsidR="009C4F21" w:rsidRPr="00881D73" w:rsidRDefault="009C4F21" w:rsidP="00C65445">
            <w:pPr>
              <w:pStyle w:val="af1"/>
              <w:spacing w:before="103" w:after="103"/>
            </w:pPr>
            <w:r w:rsidRPr="00881D73">
              <w:rPr>
                <w:rFonts w:hint="eastAsia"/>
              </w:rPr>
              <w:t>模型权重大小</w:t>
            </w:r>
          </w:p>
        </w:tc>
        <w:tc>
          <w:tcPr>
            <w:tcW w:w="2312" w:type="dxa"/>
          </w:tcPr>
          <w:p w14:paraId="364C81A8" w14:textId="77777777" w:rsidR="009C4F21" w:rsidRPr="00881D73" w:rsidRDefault="009C4F21" w:rsidP="00C65445">
            <w:pPr>
              <w:pStyle w:val="af1"/>
              <w:spacing w:before="103" w:after="103"/>
            </w:pPr>
            <w:r w:rsidRPr="00881D73">
              <w:rPr>
                <w:rFonts w:hint="eastAsia"/>
              </w:rPr>
              <w:t>数据膨胀率（</w:t>
            </w:r>
            <w:r w:rsidRPr="00E378EE">
              <w:rPr>
                <w:position w:val="-7"/>
              </w:rPr>
              <w:object w:dxaOrig="189" w:dyaOrig="271" w14:anchorId="777B4567">
                <v:shape id="_x0000_i1444" type="#_x0000_t75" style="width:9.8pt;height:13.65pt" o:ole="">
                  <v:imagedata r:id="rId395" o:title=""/>
                </v:shape>
                <o:OLEObject Type="Embed" ProgID="Equation.AxMath" ShapeID="_x0000_i1444" DrawAspect="Content" ObjectID="_1838353660" r:id="rId397"/>
              </w:object>
            </w:r>
            <w:r w:rsidRPr="00881D73">
              <w:rPr>
                <w:rFonts w:hint="eastAsia"/>
              </w:rPr>
              <w:t>）</w:t>
            </w:r>
          </w:p>
        </w:tc>
        <w:tc>
          <w:tcPr>
            <w:tcW w:w="1369" w:type="dxa"/>
          </w:tcPr>
          <w:p w14:paraId="3016DDE1" w14:textId="77777777" w:rsidR="009C4F21" w:rsidRPr="00881D73" w:rsidRDefault="009C4F21" w:rsidP="00C65445">
            <w:pPr>
              <w:pStyle w:val="af1"/>
              <w:spacing w:before="103" w:after="103"/>
            </w:pPr>
            <w:r>
              <w:rPr>
                <w:rFonts w:hint="eastAsia"/>
              </w:rPr>
              <w:t>适用</w:t>
            </w:r>
            <w:r w:rsidRPr="00881D73">
              <w:rPr>
                <w:rFonts w:hint="eastAsia"/>
              </w:rPr>
              <w:t>模式</w:t>
            </w:r>
          </w:p>
        </w:tc>
      </w:tr>
      <w:tr w:rsidR="009C4F21" w:rsidRPr="00881D73" w14:paraId="1ADFBCDF" w14:textId="77777777" w:rsidTr="00C65445">
        <w:trPr>
          <w:trHeight w:val="567"/>
        </w:trPr>
        <w:tc>
          <w:tcPr>
            <w:tcW w:w="3039" w:type="dxa"/>
          </w:tcPr>
          <w:p w14:paraId="666902B5" w14:textId="77777777" w:rsidR="009C4F21" w:rsidRPr="00881D73" w:rsidRDefault="009C4F21" w:rsidP="00C65445">
            <w:pPr>
              <w:pStyle w:val="af1"/>
              <w:spacing w:before="103" w:after="103"/>
            </w:pPr>
            <w:r w:rsidRPr="00881D73">
              <w:rPr>
                <w:rFonts w:hint="eastAsia"/>
              </w:rPr>
              <w:t>传统</w:t>
            </w:r>
            <w:r w:rsidRPr="00881D73">
              <w:rPr>
                <w:rFonts w:hint="eastAsia"/>
              </w:rPr>
              <w:t>CNN</w:t>
            </w:r>
            <w:r w:rsidRPr="00881D73">
              <w:rPr>
                <w:rFonts w:hint="eastAsia"/>
              </w:rPr>
              <w:t>（</w:t>
            </w:r>
            <w:r w:rsidRPr="00881D73">
              <w:rPr>
                <w:rFonts w:hint="eastAsia"/>
              </w:rPr>
              <w:t>VGG19</w:t>
            </w:r>
            <w:r w:rsidRPr="00881D73">
              <w:rPr>
                <w:rFonts w:hint="eastAsia"/>
              </w:rPr>
              <w:t>）</w:t>
            </w:r>
          </w:p>
        </w:tc>
        <w:tc>
          <w:tcPr>
            <w:tcW w:w="1783" w:type="dxa"/>
          </w:tcPr>
          <w:p w14:paraId="6599D6CF" w14:textId="77777777" w:rsidR="009C4F21" w:rsidRPr="00881D73" w:rsidRDefault="009C4F21" w:rsidP="00C65445">
            <w:pPr>
              <w:pStyle w:val="af1"/>
              <w:spacing w:before="103" w:after="103"/>
            </w:pPr>
            <w:r w:rsidRPr="00881D73">
              <w:rPr>
                <w:rFonts w:hint="eastAsia"/>
              </w:rPr>
              <w:t>576MB</w:t>
            </w:r>
          </w:p>
        </w:tc>
        <w:tc>
          <w:tcPr>
            <w:tcW w:w="2312" w:type="dxa"/>
          </w:tcPr>
          <w:p w14:paraId="59D2A31B" w14:textId="77777777" w:rsidR="009C4F21" w:rsidRPr="00881D73" w:rsidRDefault="009C4F21" w:rsidP="00C65445">
            <w:pPr>
              <w:pStyle w:val="af1"/>
              <w:spacing w:before="103" w:after="103"/>
            </w:pPr>
            <w:r w:rsidRPr="00E378EE">
              <w:rPr>
                <w:noProof/>
                <w:position w:val="-6"/>
              </w:rPr>
              <w:object w:dxaOrig="526" w:dyaOrig="237" w14:anchorId="4F228112">
                <v:shape id="_x0000_i1445" type="#_x0000_t75" style="width:26.2pt;height:12pt" o:ole="">
                  <v:imagedata r:id="rId398" o:title=""/>
                </v:shape>
                <o:OLEObject Type="Embed" ProgID="Equation.AxMath" ShapeID="_x0000_i1445" DrawAspect="Content" ObjectID="_1838353661" r:id="rId399"/>
              </w:object>
            </w:r>
          </w:p>
        </w:tc>
        <w:tc>
          <w:tcPr>
            <w:tcW w:w="1369" w:type="dxa"/>
          </w:tcPr>
          <w:p w14:paraId="00C82FD5" w14:textId="77777777" w:rsidR="009C4F21" w:rsidRPr="00881D73" w:rsidRDefault="009C4F21" w:rsidP="00C65445">
            <w:pPr>
              <w:pStyle w:val="af1"/>
              <w:spacing w:before="103" w:after="103"/>
            </w:pPr>
            <w:r w:rsidRPr="00881D73">
              <w:rPr>
                <w:rFonts w:hint="eastAsia"/>
              </w:rPr>
              <w:t>CDP</w:t>
            </w:r>
          </w:p>
        </w:tc>
      </w:tr>
      <w:tr w:rsidR="009C4F21" w:rsidRPr="00881D73" w14:paraId="4FE6630F" w14:textId="77777777" w:rsidTr="00C65445">
        <w:trPr>
          <w:trHeight w:val="567"/>
        </w:trPr>
        <w:tc>
          <w:tcPr>
            <w:tcW w:w="3039" w:type="dxa"/>
          </w:tcPr>
          <w:p w14:paraId="145D7D39" w14:textId="77777777" w:rsidR="009C4F21" w:rsidRPr="00881D73" w:rsidRDefault="009C4F21" w:rsidP="00C65445">
            <w:pPr>
              <w:pStyle w:val="af1"/>
              <w:spacing w:before="103" w:after="103"/>
            </w:pPr>
            <w:r w:rsidRPr="00881D73">
              <w:rPr>
                <w:rFonts w:hint="eastAsia"/>
              </w:rPr>
              <w:t>传统</w:t>
            </w:r>
            <w:r w:rsidRPr="00881D73">
              <w:rPr>
                <w:rFonts w:hint="eastAsia"/>
              </w:rPr>
              <w:t>CNN</w:t>
            </w:r>
            <w:r w:rsidRPr="00881D73">
              <w:rPr>
                <w:rFonts w:hint="eastAsia"/>
              </w:rPr>
              <w:t>（</w:t>
            </w:r>
            <w:r w:rsidRPr="00881D73">
              <w:rPr>
                <w:rFonts w:hint="eastAsia"/>
              </w:rPr>
              <w:t>Resnet101</w:t>
            </w:r>
            <w:r w:rsidRPr="00881D73">
              <w:rPr>
                <w:rFonts w:hint="eastAsia"/>
              </w:rPr>
              <w:t>）</w:t>
            </w:r>
          </w:p>
        </w:tc>
        <w:tc>
          <w:tcPr>
            <w:tcW w:w="1783" w:type="dxa"/>
          </w:tcPr>
          <w:p w14:paraId="6199BA40" w14:textId="77777777" w:rsidR="009C4F21" w:rsidRPr="00881D73" w:rsidRDefault="009C4F21" w:rsidP="00C65445">
            <w:pPr>
              <w:pStyle w:val="af1"/>
              <w:spacing w:before="103" w:after="103"/>
            </w:pPr>
            <w:r w:rsidRPr="00881D73">
              <w:rPr>
                <w:rFonts w:hint="eastAsia"/>
              </w:rPr>
              <w:t>170MB</w:t>
            </w:r>
          </w:p>
        </w:tc>
        <w:tc>
          <w:tcPr>
            <w:tcW w:w="2312" w:type="dxa"/>
          </w:tcPr>
          <w:p w14:paraId="618B16D5" w14:textId="77777777" w:rsidR="009C4F21" w:rsidRPr="00881D73" w:rsidRDefault="009C4F21" w:rsidP="00C65445">
            <w:pPr>
              <w:pStyle w:val="af1"/>
              <w:spacing w:before="103" w:after="103"/>
            </w:pPr>
            <w:r w:rsidRPr="00E378EE">
              <w:rPr>
                <w:noProof/>
                <w:position w:val="-6"/>
              </w:rPr>
              <w:object w:dxaOrig="511" w:dyaOrig="237" w14:anchorId="79BE64BB">
                <v:shape id="_x0000_i1446" type="#_x0000_t75" style="width:25.65pt;height:12pt" o:ole="">
                  <v:imagedata r:id="rId400" o:title=""/>
                </v:shape>
                <o:OLEObject Type="Embed" ProgID="Equation.AxMath" ShapeID="_x0000_i1446" DrawAspect="Content" ObjectID="_1838353662" r:id="rId401"/>
              </w:object>
            </w:r>
          </w:p>
        </w:tc>
        <w:tc>
          <w:tcPr>
            <w:tcW w:w="1369" w:type="dxa"/>
          </w:tcPr>
          <w:p w14:paraId="2FF7C8FD" w14:textId="77777777" w:rsidR="009C4F21" w:rsidRPr="00881D73" w:rsidRDefault="009C4F21" w:rsidP="00C65445">
            <w:pPr>
              <w:pStyle w:val="af1"/>
              <w:spacing w:before="103" w:after="103"/>
            </w:pPr>
            <w:r w:rsidRPr="00881D73">
              <w:rPr>
                <w:rFonts w:hint="eastAsia"/>
              </w:rPr>
              <w:t>CDP</w:t>
            </w:r>
          </w:p>
        </w:tc>
      </w:tr>
      <w:tr w:rsidR="009C4F21" w:rsidRPr="00881D73" w14:paraId="3AF8649C" w14:textId="77777777" w:rsidTr="00C65445">
        <w:trPr>
          <w:trHeight w:val="567"/>
        </w:trPr>
        <w:tc>
          <w:tcPr>
            <w:tcW w:w="3039" w:type="dxa"/>
          </w:tcPr>
          <w:p w14:paraId="5473056C" w14:textId="77777777" w:rsidR="009C4F21" w:rsidRPr="00881D73" w:rsidRDefault="009C4F21" w:rsidP="00C65445">
            <w:pPr>
              <w:pStyle w:val="af1"/>
              <w:spacing w:before="103" w:after="103"/>
            </w:pPr>
            <w:r w:rsidRPr="00881D73">
              <w:rPr>
                <w:rFonts w:hint="eastAsia"/>
              </w:rPr>
              <w:t>目标识别（</w:t>
            </w:r>
            <w:r w:rsidRPr="00881D73">
              <w:rPr>
                <w:rFonts w:hint="eastAsia"/>
              </w:rPr>
              <w:t>YOLOv5n</w:t>
            </w:r>
            <w:r w:rsidRPr="00881D73">
              <w:rPr>
                <w:rFonts w:hint="eastAsia"/>
              </w:rPr>
              <w:t>）</w:t>
            </w:r>
          </w:p>
        </w:tc>
        <w:tc>
          <w:tcPr>
            <w:tcW w:w="1783" w:type="dxa"/>
          </w:tcPr>
          <w:p w14:paraId="5BA3EB4E" w14:textId="77777777" w:rsidR="009C4F21" w:rsidRPr="00881D73" w:rsidRDefault="009C4F21" w:rsidP="00C65445">
            <w:pPr>
              <w:pStyle w:val="af1"/>
              <w:spacing w:before="103" w:after="103"/>
            </w:pPr>
            <w:r w:rsidRPr="00881D73">
              <w:rPr>
                <w:rFonts w:hint="eastAsia"/>
              </w:rPr>
              <w:t>7.5MB</w:t>
            </w:r>
          </w:p>
        </w:tc>
        <w:tc>
          <w:tcPr>
            <w:tcW w:w="2312" w:type="dxa"/>
          </w:tcPr>
          <w:p w14:paraId="3A86FED4" w14:textId="77777777" w:rsidR="009C4F21" w:rsidRPr="00881D73" w:rsidRDefault="009C4F21" w:rsidP="00C65445">
            <w:pPr>
              <w:pStyle w:val="af1"/>
              <w:spacing w:before="103" w:after="103"/>
            </w:pPr>
            <w:r w:rsidRPr="00E378EE">
              <w:rPr>
                <w:noProof/>
                <w:position w:val="-6"/>
              </w:rPr>
              <w:object w:dxaOrig="511" w:dyaOrig="237" w14:anchorId="182B47EE">
                <v:shape id="_x0000_i1447" type="#_x0000_t75" style="width:25.65pt;height:12pt" o:ole="">
                  <v:imagedata r:id="rId402" o:title=""/>
                </v:shape>
                <o:OLEObject Type="Embed" ProgID="Equation.AxMath" ShapeID="_x0000_i1447" DrawAspect="Content" ObjectID="_1838353663" r:id="rId403"/>
              </w:object>
            </w:r>
          </w:p>
        </w:tc>
        <w:tc>
          <w:tcPr>
            <w:tcW w:w="1369" w:type="dxa"/>
          </w:tcPr>
          <w:p w14:paraId="67EAEFA4" w14:textId="77777777" w:rsidR="009C4F21" w:rsidRPr="00881D73" w:rsidRDefault="009C4F21" w:rsidP="00C65445">
            <w:pPr>
              <w:pStyle w:val="af1"/>
              <w:spacing w:before="103" w:after="103"/>
            </w:pPr>
            <w:r w:rsidRPr="00881D73">
              <w:rPr>
                <w:rFonts w:hint="eastAsia"/>
              </w:rPr>
              <w:t>PMP</w:t>
            </w:r>
          </w:p>
        </w:tc>
      </w:tr>
      <w:tr w:rsidR="009C4F21" w:rsidRPr="00881D73" w14:paraId="512867E0" w14:textId="77777777" w:rsidTr="00C65445">
        <w:trPr>
          <w:trHeight w:val="567"/>
        </w:trPr>
        <w:tc>
          <w:tcPr>
            <w:tcW w:w="3039" w:type="dxa"/>
          </w:tcPr>
          <w:p w14:paraId="66387C14" w14:textId="77777777" w:rsidR="009C4F21" w:rsidRPr="00881D73" w:rsidRDefault="009C4F21" w:rsidP="00C65445">
            <w:pPr>
              <w:pStyle w:val="af1"/>
              <w:spacing w:before="103" w:after="103"/>
            </w:pPr>
            <w:r w:rsidRPr="00881D73">
              <w:rPr>
                <w:rFonts w:hint="eastAsia"/>
              </w:rPr>
              <w:t>目标识别（</w:t>
            </w:r>
            <w:r w:rsidRPr="00881D73">
              <w:rPr>
                <w:rFonts w:hint="eastAsia"/>
              </w:rPr>
              <w:t>YOLOv5l</w:t>
            </w:r>
            <w:r w:rsidRPr="00881D73">
              <w:rPr>
                <w:rFonts w:hint="eastAsia"/>
              </w:rPr>
              <w:t>）</w:t>
            </w:r>
          </w:p>
        </w:tc>
        <w:tc>
          <w:tcPr>
            <w:tcW w:w="1783" w:type="dxa"/>
          </w:tcPr>
          <w:p w14:paraId="1FFCE914" w14:textId="77777777" w:rsidR="009C4F21" w:rsidRPr="00881D73" w:rsidRDefault="009C4F21" w:rsidP="00C65445">
            <w:pPr>
              <w:pStyle w:val="af1"/>
              <w:spacing w:before="103" w:after="103"/>
            </w:pPr>
            <w:r w:rsidRPr="00881D73">
              <w:rPr>
                <w:rFonts w:hint="eastAsia"/>
              </w:rPr>
              <w:t>184MB</w:t>
            </w:r>
          </w:p>
        </w:tc>
        <w:tc>
          <w:tcPr>
            <w:tcW w:w="2312" w:type="dxa"/>
          </w:tcPr>
          <w:p w14:paraId="448667A0" w14:textId="77777777" w:rsidR="009C4F21" w:rsidRPr="00881D73" w:rsidRDefault="009C4F21" w:rsidP="00C65445">
            <w:pPr>
              <w:pStyle w:val="af1"/>
              <w:spacing w:before="103" w:after="103"/>
              <w:rPr>
                <w:position w:val="-7"/>
              </w:rPr>
            </w:pPr>
            <w:r w:rsidRPr="00E378EE">
              <w:rPr>
                <w:noProof/>
                <w:position w:val="-6"/>
              </w:rPr>
              <w:object w:dxaOrig="511" w:dyaOrig="237" w14:anchorId="4F7341D0">
                <v:shape id="_x0000_i1448" type="#_x0000_t75" style="width:25.65pt;height:12pt" o:ole="">
                  <v:imagedata r:id="rId400" o:title=""/>
                </v:shape>
                <o:OLEObject Type="Embed" ProgID="Equation.AxMath" ShapeID="_x0000_i1448" DrawAspect="Content" ObjectID="_1838353664" r:id="rId404"/>
              </w:object>
            </w:r>
          </w:p>
        </w:tc>
        <w:tc>
          <w:tcPr>
            <w:tcW w:w="1369" w:type="dxa"/>
          </w:tcPr>
          <w:p w14:paraId="73424A46" w14:textId="77777777" w:rsidR="009C4F21" w:rsidRPr="00881D73" w:rsidRDefault="009C4F21" w:rsidP="00C65445">
            <w:pPr>
              <w:pStyle w:val="af1"/>
              <w:spacing w:before="103" w:after="103"/>
            </w:pPr>
            <w:r w:rsidRPr="00881D73">
              <w:rPr>
                <w:rFonts w:hint="eastAsia"/>
              </w:rPr>
              <w:t>CDP</w:t>
            </w:r>
          </w:p>
        </w:tc>
      </w:tr>
      <w:tr w:rsidR="009C4F21" w:rsidRPr="00881D73" w14:paraId="6AA50D0E" w14:textId="77777777" w:rsidTr="00C65445">
        <w:trPr>
          <w:trHeight w:val="567"/>
        </w:trPr>
        <w:tc>
          <w:tcPr>
            <w:tcW w:w="3039" w:type="dxa"/>
          </w:tcPr>
          <w:p w14:paraId="1625CD60" w14:textId="77777777" w:rsidR="009C4F21" w:rsidRPr="00881D73" w:rsidRDefault="009C4F21" w:rsidP="00C65445">
            <w:pPr>
              <w:pStyle w:val="af1"/>
              <w:spacing w:before="103" w:after="103"/>
            </w:pPr>
            <w:r w:rsidRPr="00881D73">
              <w:rPr>
                <w:rFonts w:hint="eastAsia"/>
              </w:rPr>
              <w:t>Transformer (Swin-base)</w:t>
            </w:r>
          </w:p>
        </w:tc>
        <w:tc>
          <w:tcPr>
            <w:tcW w:w="1783" w:type="dxa"/>
          </w:tcPr>
          <w:p w14:paraId="43449CEA" w14:textId="77777777" w:rsidR="009C4F21" w:rsidRPr="00881D73" w:rsidRDefault="009C4F21" w:rsidP="00C65445">
            <w:pPr>
              <w:pStyle w:val="af1"/>
              <w:spacing w:before="103" w:after="103"/>
            </w:pPr>
            <w:r w:rsidRPr="00881D73">
              <w:rPr>
                <w:rFonts w:hint="eastAsia"/>
              </w:rPr>
              <w:t>344MB</w:t>
            </w:r>
          </w:p>
        </w:tc>
        <w:tc>
          <w:tcPr>
            <w:tcW w:w="2312" w:type="dxa"/>
          </w:tcPr>
          <w:p w14:paraId="3A4489F6" w14:textId="77777777" w:rsidR="009C4F21" w:rsidRPr="00881D73" w:rsidRDefault="009C4F21" w:rsidP="00C65445">
            <w:pPr>
              <w:pStyle w:val="af1"/>
              <w:spacing w:before="103" w:after="103"/>
              <w:rPr>
                <w:position w:val="-7"/>
              </w:rPr>
            </w:pPr>
            <w:r w:rsidRPr="003C73D0">
              <w:rPr>
                <w:noProof/>
                <w:position w:val="-7"/>
              </w:rPr>
              <w:object w:dxaOrig="511" w:dyaOrig="274" w14:anchorId="13B0A5ED">
                <v:shape id="_x0000_i1449" type="#_x0000_t75" style="width:25.65pt;height:13.65pt" o:ole="">
                  <v:imagedata r:id="rId405" o:title=""/>
                </v:shape>
                <o:OLEObject Type="Embed" ProgID="Equation.AxMath" ShapeID="_x0000_i1449" DrawAspect="Content" ObjectID="_1838353665" r:id="rId406"/>
              </w:object>
            </w:r>
          </w:p>
        </w:tc>
        <w:tc>
          <w:tcPr>
            <w:tcW w:w="1369" w:type="dxa"/>
          </w:tcPr>
          <w:p w14:paraId="726D6ABF" w14:textId="77777777" w:rsidR="009C4F21" w:rsidRPr="00881D73" w:rsidRDefault="009C4F21" w:rsidP="00C65445">
            <w:pPr>
              <w:pStyle w:val="af1"/>
              <w:spacing w:before="103" w:after="103"/>
            </w:pPr>
            <w:r w:rsidRPr="00881D73">
              <w:rPr>
                <w:rFonts w:hint="eastAsia"/>
              </w:rPr>
              <w:t>PMP</w:t>
            </w:r>
          </w:p>
        </w:tc>
      </w:tr>
      <w:tr w:rsidR="009C4F21" w:rsidRPr="00881D73" w14:paraId="11B90CAD" w14:textId="77777777" w:rsidTr="00C65445">
        <w:trPr>
          <w:trHeight w:val="567"/>
        </w:trPr>
        <w:tc>
          <w:tcPr>
            <w:tcW w:w="3039" w:type="dxa"/>
          </w:tcPr>
          <w:p w14:paraId="58F2D309" w14:textId="77777777" w:rsidR="009C4F21" w:rsidRPr="00881D73" w:rsidRDefault="009C4F21" w:rsidP="00C65445">
            <w:pPr>
              <w:pStyle w:val="af1"/>
              <w:spacing w:before="103" w:after="103"/>
            </w:pPr>
            <w:r w:rsidRPr="00881D73">
              <w:rPr>
                <w:rFonts w:hint="eastAsia"/>
              </w:rPr>
              <w:t>Transformer</w:t>
            </w:r>
            <w:r w:rsidRPr="00881D73">
              <w:rPr>
                <w:rFonts w:hint="eastAsia"/>
              </w:rPr>
              <w:t>（</w:t>
            </w:r>
            <w:r w:rsidRPr="00881D73">
              <w:rPr>
                <w:rFonts w:hint="eastAsia"/>
              </w:rPr>
              <w:t>ViT-huge</w:t>
            </w:r>
            <w:r w:rsidRPr="00881D73">
              <w:rPr>
                <w:rFonts w:hint="eastAsia"/>
              </w:rPr>
              <w:t>）</w:t>
            </w:r>
          </w:p>
        </w:tc>
        <w:tc>
          <w:tcPr>
            <w:tcW w:w="1783" w:type="dxa"/>
          </w:tcPr>
          <w:p w14:paraId="7696F142" w14:textId="77777777" w:rsidR="009C4F21" w:rsidRPr="00881D73" w:rsidRDefault="009C4F21" w:rsidP="00C65445">
            <w:pPr>
              <w:pStyle w:val="af1"/>
              <w:spacing w:before="103" w:after="103"/>
            </w:pPr>
            <w:r w:rsidRPr="00881D73">
              <w:rPr>
                <w:rFonts w:hint="eastAsia"/>
              </w:rPr>
              <w:t>2.4GB</w:t>
            </w:r>
          </w:p>
        </w:tc>
        <w:tc>
          <w:tcPr>
            <w:tcW w:w="2312" w:type="dxa"/>
          </w:tcPr>
          <w:p w14:paraId="17B26DE3" w14:textId="77777777" w:rsidR="009C4F21" w:rsidRPr="00881D73" w:rsidRDefault="009C4F21" w:rsidP="00C65445">
            <w:pPr>
              <w:pStyle w:val="af1"/>
              <w:spacing w:before="103" w:after="103"/>
            </w:pPr>
            <w:r w:rsidRPr="003C73D0">
              <w:rPr>
                <w:noProof/>
                <w:position w:val="-7"/>
              </w:rPr>
              <w:object w:dxaOrig="511" w:dyaOrig="274" w14:anchorId="7ADA3502">
                <v:shape id="_x0000_i1450" type="#_x0000_t75" style="width:25.65pt;height:13.65pt" o:ole="">
                  <v:imagedata r:id="rId405" o:title=""/>
                </v:shape>
                <o:OLEObject Type="Embed" ProgID="Equation.AxMath" ShapeID="_x0000_i1450" DrawAspect="Content" ObjectID="_1838353666" r:id="rId407"/>
              </w:object>
            </w:r>
          </w:p>
        </w:tc>
        <w:tc>
          <w:tcPr>
            <w:tcW w:w="1369" w:type="dxa"/>
          </w:tcPr>
          <w:p w14:paraId="332E4926" w14:textId="77777777" w:rsidR="009C4F21" w:rsidRPr="00881D73" w:rsidRDefault="009C4F21" w:rsidP="00C65445">
            <w:pPr>
              <w:pStyle w:val="af1"/>
              <w:spacing w:before="103" w:after="103"/>
            </w:pPr>
            <w:r w:rsidRPr="00881D73">
              <w:rPr>
                <w:rFonts w:hint="eastAsia"/>
              </w:rPr>
              <w:t>PMP</w:t>
            </w:r>
          </w:p>
        </w:tc>
      </w:tr>
    </w:tbl>
    <w:p w14:paraId="03280279" w14:textId="77777777" w:rsidR="009C4F21" w:rsidRPr="00881D73" w:rsidRDefault="009C4F21" w:rsidP="009C4F21">
      <w:pPr>
        <w:pStyle w:val="-"/>
        <w:spacing w:beforeLines="50" w:before="206"/>
        <w:ind w:firstLine="503"/>
      </w:pPr>
      <w:r w:rsidRPr="0009607E">
        <w:t>从实测数据中归纳以下</w:t>
      </w:r>
      <w:r>
        <w:rPr>
          <w:rFonts w:hint="eastAsia"/>
        </w:rPr>
        <w:t>特征</w:t>
      </w:r>
    </w:p>
    <w:p w14:paraId="30F38339" w14:textId="77777777" w:rsidR="009C4F21" w:rsidRDefault="009C4F21" w:rsidP="009C4F21">
      <w:pPr>
        <w:pStyle w:val="-"/>
        <w:ind w:firstLine="505"/>
      </w:pPr>
      <w:r w:rsidRPr="00881D73">
        <w:rPr>
          <w:rFonts w:hint="eastAsia"/>
          <w:b/>
          <w:bCs/>
        </w:rPr>
        <w:t>（</w:t>
      </w:r>
      <w:r w:rsidRPr="00881D73">
        <w:rPr>
          <w:rFonts w:hint="eastAsia"/>
          <w:b/>
          <w:bCs/>
        </w:rPr>
        <w:t>1</w:t>
      </w:r>
      <w:r w:rsidRPr="00881D73">
        <w:rPr>
          <w:rFonts w:hint="eastAsia"/>
          <w:b/>
          <w:bCs/>
        </w:rPr>
        <w:t>）数据膨胀率</w:t>
      </w:r>
      <w:r>
        <w:rPr>
          <w:rFonts w:hint="eastAsia"/>
          <w:b/>
          <w:bCs/>
        </w:rPr>
        <w:t xml:space="preserve"> </w:t>
      </w:r>
      <w:r>
        <w:rPr>
          <w:b/>
          <w:bCs/>
          <w:noProof/>
          <w:position w:val="-7"/>
        </w:rPr>
        <w:object w:dxaOrig="189" w:dyaOrig="271" w14:anchorId="20308B9C">
          <v:shape id="_x0000_i1250" type="#_x0000_t75" style="width:9.8pt;height:13.65pt" o:ole="">
            <v:imagedata r:id="rId395" o:title=""/>
          </v:shape>
          <o:OLEObject Type="Embed" ProgID="Equation.AxMath" ShapeID="_x0000_i1250" DrawAspect="Content" ObjectID="_1838353667" r:id="rId408"/>
        </w:object>
      </w:r>
      <w:r w:rsidRPr="00881D73">
        <w:rPr>
          <w:b/>
          <w:bCs/>
        </w:rPr>
        <w:t>：</w:t>
      </w:r>
      <w:r w:rsidRPr="003C73D0">
        <w:t>定义为中间层特征图大小与输入数据大小的平均比值</w:t>
      </w:r>
      <w:r w:rsidRPr="003C73D0">
        <w:rPr>
          <w:rFonts w:hint="eastAsia"/>
        </w:rPr>
        <w:t>，</w:t>
      </w:r>
    </w:p>
    <w:p w14:paraId="08FDDC15" w14:textId="77777777" w:rsidR="009C4F21" w:rsidRPr="006138EB" w:rsidRDefault="009C4F21" w:rsidP="009C4F21">
      <w:pPr>
        <w:pStyle w:val="Axmath"/>
      </w:pPr>
      <w:r>
        <w:lastRenderedPageBreak/>
        <w:tab/>
      </w:r>
      <w:r w:rsidRPr="006138EB">
        <w:rPr>
          <w:position w:val="-24"/>
        </w:rPr>
        <w:object w:dxaOrig="1696" w:dyaOrig="591" w14:anchorId="01689925">
          <v:shape id="_x0000_i1251" type="#_x0000_t75" style="width:84.55pt;height:29.45pt" o:ole="">
            <v:imagedata r:id="rId409" o:title=""/>
          </v:shape>
          <o:OLEObject Type="Embed" ProgID="Equation.AxMath" ShapeID="_x0000_i1251" DrawAspect="Content" ObjectID="_1838353668" r:id="rId410"/>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40" w:name="ZEqnNum479733"/>
      <w:r>
        <w:instrText>(</w:instrText>
      </w:r>
      <w:r>
        <w:fldChar w:fldCharType="begin"/>
      </w:r>
      <w:r>
        <w:instrText xml:space="preserve"> SEQ AMChap \c \* Arabic \* MERGEFORMAT </w:instrText>
      </w:r>
      <w:r>
        <w:fldChar w:fldCharType="separate"/>
      </w:r>
      <w:r>
        <w:rPr>
          <w:noProof/>
        </w:rPr>
        <w:instrText>3</w:instrText>
      </w:r>
      <w:r>
        <w:rPr>
          <w:noProof/>
        </w:rPr>
        <w:fldChar w:fldCharType="end"/>
      </w:r>
      <w:r>
        <w:instrText>-</w:instrText>
      </w:r>
      <w:r>
        <w:fldChar w:fldCharType="begin"/>
      </w:r>
      <w:r>
        <w:instrText xml:space="preserve"> SEQ AMEqn \c \* Arabic \* MERGEFORMAT </w:instrText>
      </w:r>
      <w:r>
        <w:fldChar w:fldCharType="separate"/>
      </w:r>
      <w:r>
        <w:rPr>
          <w:noProof/>
        </w:rPr>
        <w:instrText>7</w:instrText>
      </w:r>
      <w:r>
        <w:rPr>
          <w:noProof/>
        </w:rPr>
        <w:fldChar w:fldCharType="end"/>
      </w:r>
      <w:r>
        <w:instrText>)</w:instrText>
      </w:r>
      <w:bookmarkEnd w:id="140"/>
      <w:r>
        <w:fldChar w:fldCharType="end"/>
      </w:r>
    </w:p>
    <w:p w14:paraId="0DF0C8DB" w14:textId="77777777" w:rsidR="009C4F21" w:rsidRPr="003C73D0" w:rsidRDefault="009C4F21" w:rsidP="009C4F21">
      <w:pPr>
        <w:pStyle w:val="-"/>
        <w:ind w:firstLine="503"/>
      </w:pPr>
      <w:r w:rsidRPr="003C73D0">
        <w:t>该指标量化模型切分带来的通信开销。高膨胀型（</w:t>
      </w:r>
      <w:r w:rsidRPr="00E378EE">
        <w:rPr>
          <w:noProof/>
          <w:position w:val="-6"/>
        </w:rPr>
        <w:object w:dxaOrig="511" w:dyaOrig="237" w14:anchorId="24C7E022">
          <v:shape id="_x0000_i1252" type="#_x0000_t75" style="width:25.65pt;height:12pt" o:ole="">
            <v:imagedata r:id="rId400" o:title=""/>
          </v:shape>
          <o:OLEObject Type="Embed" ProgID="Equation.AxMath" ShapeID="_x0000_i1252" DrawAspect="Content" ObjectID="_1838353669" r:id="rId411"/>
        </w:object>
      </w:r>
      <w:r w:rsidRPr="003C73D0">
        <w:t>）模型浅层切分会引发大量数据传输，宜采用</w:t>
      </w:r>
      <w:r w:rsidRPr="003C73D0">
        <w:t>CDP</w:t>
      </w:r>
      <w:r w:rsidRPr="003C73D0">
        <w:t>；收缩型（</w:t>
      </w:r>
      <w:r w:rsidRPr="00E378EE">
        <w:rPr>
          <w:noProof/>
          <w:position w:val="-6"/>
        </w:rPr>
        <w:object w:dxaOrig="511" w:dyaOrig="237" w14:anchorId="22EE3AF7">
          <v:shape id="_x0000_i1253" type="#_x0000_t75" style="width:25.65pt;height:12pt" o:ole="">
            <v:imagedata r:id="rId402" o:title=""/>
          </v:shape>
          <o:OLEObject Type="Embed" ProgID="Equation.AxMath" ShapeID="_x0000_i1253" DrawAspect="Content" ObjectID="_1838353670" r:id="rId412"/>
        </w:object>
      </w:r>
      <w:r w:rsidRPr="003C73D0">
        <w:t>）天然适配</w:t>
      </w:r>
      <w:r w:rsidRPr="003C73D0">
        <w:t>PMP</w:t>
      </w:r>
      <w:r w:rsidRPr="003C73D0">
        <w:t>；恒定型（</w:t>
      </w:r>
      <w:r w:rsidRPr="003C73D0">
        <w:rPr>
          <w:noProof/>
          <w:position w:val="-7"/>
        </w:rPr>
        <w:object w:dxaOrig="511" w:dyaOrig="274" w14:anchorId="2858E711">
          <v:shape id="_x0000_i1254" type="#_x0000_t75" style="width:25.65pt;height:13.65pt" o:ole="">
            <v:imagedata r:id="rId405" o:title=""/>
          </v:shape>
          <o:OLEObject Type="Embed" ProgID="Equation.AxMath" ShapeID="_x0000_i1254" DrawAspect="Content" ObjectID="_1838353671" r:id="rId413"/>
        </w:object>
      </w:r>
      <w:r w:rsidRPr="003C73D0">
        <w:t>）通信开销不敏感，但权重大，仍需</w:t>
      </w:r>
      <w:r w:rsidRPr="003C73D0">
        <w:t>PMP</w:t>
      </w:r>
      <w:r w:rsidRPr="003C73D0">
        <w:t>分散存储压力。</w:t>
      </w:r>
    </w:p>
    <w:p w14:paraId="69562803" w14:textId="77777777" w:rsidR="009C4F21" w:rsidRDefault="009C4F21" w:rsidP="009C4F21">
      <w:pPr>
        <w:pStyle w:val="-"/>
        <w:ind w:firstLine="505"/>
      </w:pPr>
      <w:r w:rsidRPr="00881D73">
        <w:rPr>
          <w:rFonts w:hint="eastAsia"/>
          <w:b/>
          <w:bCs/>
        </w:rPr>
        <w:t>（</w:t>
      </w:r>
      <w:r w:rsidRPr="00881D73">
        <w:rPr>
          <w:rFonts w:hint="eastAsia"/>
          <w:b/>
          <w:bCs/>
        </w:rPr>
        <w:t>2</w:t>
      </w:r>
      <w:r w:rsidRPr="00881D73">
        <w:rPr>
          <w:rFonts w:hint="eastAsia"/>
          <w:b/>
          <w:bCs/>
        </w:rPr>
        <w:t>）</w:t>
      </w:r>
      <w:r w:rsidRPr="006138EB">
        <w:rPr>
          <w:b/>
          <w:bCs/>
        </w:rPr>
        <w:t>算力异构度</w:t>
      </w:r>
      <w:r>
        <w:rPr>
          <w:rFonts w:hint="eastAsia"/>
          <w:b/>
          <w:bCs/>
        </w:rPr>
        <w:t xml:space="preserve"> </w:t>
      </w:r>
      <w:r w:rsidRPr="006138EB">
        <w:rPr>
          <w:b/>
          <w:bCs/>
          <w:position w:val="-7"/>
        </w:rPr>
        <w:object w:dxaOrig="190" w:dyaOrig="271" w14:anchorId="75A54463">
          <v:shape id="_x0000_i1255" type="#_x0000_t75" style="width:9.8pt;height:13.65pt" o:ole="">
            <v:imagedata r:id="rId414" o:title=""/>
          </v:shape>
          <o:OLEObject Type="Embed" ProgID="Equation.AxMath" ShapeID="_x0000_i1255" DrawAspect="Content" ObjectID="_1838353672" r:id="rId415"/>
        </w:object>
      </w:r>
      <w:r w:rsidRPr="00881D73">
        <w:rPr>
          <w:b/>
          <w:bCs/>
        </w:rPr>
        <w:t>：</w:t>
      </w:r>
      <w:r w:rsidRPr="007C15BD">
        <w:t>候选并行卫星集合</w:t>
      </w:r>
      <w:r w:rsidRPr="007C15BD">
        <w:t> </w:t>
      </w:r>
      <m:oMath>
        <m:r>
          <m:rPr>
            <m:scr m:val="script"/>
          </m:rPr>
          <w:rPr>
            <w:rFonts w:ascii="Cambria Math" w:hAnsi="Cambria Math"/>
          </w:rPr>
          <m:t>Q</m:t>
        </m:r>
      </m:oMath>
      <w:r w:rsidRPr="007C15BD">
        <w:t> </w:t>
      </w:r>
      <w:r w:rsidRPr="007C15BD">
        <w:t>中各卫星算力的变异系数</w:t>
      </w:r>
      <w:r>
        <w:rPr>
          <w:rFonts w:hint="eastAsia"/>
        </w:rPr>
        <w:t>,</w:t>
      </w:r>
    </w:p>
    <w:p w14:paraId="2949EC9C" w14:textId="77777777" w:rsidR="009C4F21" w:rsidRDefault="009C4F21" w:rsidP="009C4F21">
      <w:pPr>
        <w:pStyle w:val="Axmath"/>
      </w:pPr>
      <w:r>
        <w:tab/>
      </w:r>
      <w:r w:rsidRPr="007C15BD">
        <w:rPr>
          <w:position w:val="-27"/>
        </w:rPr>
        <w:object w:dxaOrig="4584" w:dyaOrig="629" w14:anchorId="603D7DEA">
          <v:shape id="_x0000_i1256" type="#_x0000_t75" style="width:229.1pt;height:31.1pt" o:ole="">
            <v:imagedata r:id="rId416" o:title=""/>
          </v:shape>
          <o:OLEObject Type="Embed" ProgID="Equation.AxMath" ShapeID="_x0000_i1256" DrawAspect="Content" ObjectID="_1838353673" r:id="rId417"/>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41" w:name="ZEqnNum313500"/>
      <w:r>
        <w:instrText>(</w:instrText>
      </w:r>
      <w:r>
        <w:fldChar w:fldCharType="begin"/>
      </w:r>
      <w:r>
        <w:instrText xml:space="preserve"> SEQ AMChap \c \* Arabic \* MERGEFORMAT </w:instrText>
      </w:r>
      <w:r>
        <w:fldChar w:fldCharType="separate"/>
      </w:r>
      <w:r>
        <w:rPr>
          <w:noProof/>
        </w:rPr>
        <w:instrText>3</w:instrText>
      </w:r>
      <w:r>
        <w:rPr>
          <w:noProof/>
        </w:rPr>
        <w:fldChar w:fldCharType="end"/>
      </w:r>
      <w:r>
        <w:instrText>-</w:instrText>
      </w:r>
      <w:r>
        <w:fldChar w:fldCharType="begin"/>
      </w:r>
      <w:r>
        <w:instrText xml:space="preserve"> SEQ AMEqn \c \* Arabic \* MERGEFORMAT </w:instrText>
      </w:r>
      <w:r>
        <w:fldChar w:fldCharType="separate"/>
      </w:r>
      <w:r>
        <w:rPr>
          <w:noProof/>
        </w:rPr>
        <w:instrText>8</w:instrText>
      </w:r>
      <w:r>
        <w:rPr>
          <w:noProof/>
        </w:rPr>
        <w:fldChar w:fldCharType="end"/>
      </w:r>
      <w:r>
        <w:instrText>)</w:instrText>
      </w:r>
      <w:bookmarkEnd w:id="141"/>
      <w:r>
        <w:fldChar w:fldCharType="end"/>
      </w:r>
    </w:p>
    <w:p w14:paraId="1406D745" w14:textId="77777777" w:rsidR="009C4F21" w:rsidRDefault="009C4F21" w:rsidP="009C4F21">
      <w:pPr>
        <w:pStyle w:val="-"/>
        <w:ind w:firstLine="503"/>
      </w:pPr>
      <w:r w:rsidRPr="00481CE0">
        <w:t>其中</w:t>
      </w:r>
      <w:r w:rsidRPr="00481CE0">
        <w:t> </w:t>
      </w:r>
      <m:oMath>
        <m:r>
          <w:rPr>
            <w:rFonts w:ascii="Cambria Math" w:hAnsi="Cambria Math"/>
          </w:rPr>
          <m:t>σ(f)</m:t>
        </m:r>
      </m:oMath>
      <w:r w:rsidRPr="00481CE0">
        <w:t> </w:t>
      </w:r>
      <w:r w:rsidRPr="00481CE0">
        <w:t>为</w:t>
      </w:r>
      <w:r w:rsidRPr="00481CE0">
        <w:t> </w:t>
      </w:r>
      <m:oMath>
        <m:r>
          <m:rPr>
            <m:scr m:val="script"/>
          </m:rPr>
          <w:rPr>
            <w:rFonts w:ascii="Cambria Math" w:hAnsi="Cambria Math"/>
          </w:rPr>
          <m:t>Q</m:t>
        </m:r>
      </m:oMath>
      <w:r w:rsidRPr="00481CE0">
        <w:t> </w:t>
      </w:r>
      <w:r w:rsidRPr="00481CE0">
        <w:t>中算力的标准差，</w:t>
      </w:r>
      <m:oMath>
        <m:acc>
          <m:accPr>
            <m:chr m:val="ˉ"/>
            <m:ctrlPr>
              <w:rPr>
                <w:rFonts w:ascii="Cambria Math" w:hAnsi="Cambria Math"/>
              </w:rPr>
            </m:ctrlPr>
          </m:accPr>
          <m:e>
            <m:r>
              <w:rPr>
                <w:rFonts w:ascii="Cambria Math" w:hAnsi="Cambria Math"/>
              </w:rPr>
              <m:t>f</m:t>
            </m:r>
          </m:e>
        </m:acc>
      </m:oMath>
      <w:r w:rsidRPr="00481CE0">
        <w:t> </w:t>
      </w:r>
      <w:r w:rsidRPr="00481CE0">
        <w:t>为均值。</w:t>
      </w:r>
      <m:oMath>
        <m:r>
          <w:rPr>
            <w:rFonts w:ascii="Cambria Math" w:hAnsi="Cambria Math"/>
          </w:rPr>
          <m:t>ρ</m:t>
        </m:r>
      </m:oMath>
      <w:r w:rsidRPr="00481CE0">
        <w:t> </w:t>
      </w:r>
      <w:r w:rsidRPr="00481CE0">
        <w:t>反映计算资源的差异程度。</w:t>
      </w:r>
    </w:p>
    <w:p w14:paraId="657D2730" w14:textId="77777777" w:rsidR="009C4F21" w:rsidRDefault="009C4F21" w:rsidP="009C4F21">
      <w:pPr>
        <w:pStyle w:val="-"/>
        <w:ind w:firstLine="503"/>
      </w:pPr>
      <w:r w:rsidRPr="00481CE0">
        <w:t>在</w:t>
      </w:r>
      <w:r w:rsidRPr="00481CE0">
        <w:t>CDP</w:t>
      </w:r>
      <w:r w:rsidRPr="00481CE0">
        <w:t>模式下，系统总时延受最慢卫星（算力最小者）支配，</w:t>
      </w:r>
      <m:oMath>
        <m:r>
          <w:rPr>
            <w:rFonts w:ascii="Cambria Math" w:hAnsi="Cambria Math"/>
          </w:rPr>
          <m:t>ρ</m:t>
        </m:r>
      </m:oMath>
      <w:r w:rsidRPr="00481CE0">
        <w:t> </w:t>
      </w:r>
      <w:r w:rsidRPr="00481CE0">
        <w:t>越大，短板效应越严重；而在</w:t>
      </w:r>
      <w:r w:rsidRPr="00481CE0">
        <w:t>PMP</w:t>
      </w:r>
      <w:r w:rsidRPr="00481CE0">
        <w:t>模式下，可通过</w:t>
      </w:r>
      <w:r w:rsidRPr="00481CE0">
        <w:t>LADP</w:t>
      </w:r>
      <w:r w:rsidRPr="00481CE0">
        <w:t>算法将更大计算量的层段分配给算力更强的卫星，从而缓解异构性影响。因此</w:t>
      </w:r>
      <w:r w:rsidRPr="00481CE0">
        <w:t> </w:t>
      </w:r>
      <m:oMath>
        <m:r>
          <w:rPr>
            <w:rFonts w:ascii="Cambria Math" w:hAnsi="Cambria Math"/>
          </w:rPr>
          <m:t>ρ</m:t>
        </m:r>
      </m:oMath>
      <w:r w:rsidRPr="00481CE0">
        <w:t> </w:t>
      </w:r>
      <w:r w:rsidRPr="00481CE0">
        <w:t>越大，越倾向于</w:t>
      </w:r>
      <w:r w:rsidRPr="00481CE0">
        <w:t>PMP</w:t>
      </w:r>
      <w:r w:rsidRPr="00481CE0">
        <w:t>。</w:t>
      </w:r>
    </w:p>
    <w:p w14:paraId="0D555454" w14:textId="77777777" w:rsidR="009C4F21" w:rsidRDefault="009C4F21" w:rsidP="009C4F21">
      <w:pPr>
        <w:pStyle w:val="-"/>
        <w:ind w:firstLine="505"/>
      </w:pPr>
      <w:r>
        <w:rPr>
          <w:rFonts w:hint="eastAsia"/>
          <w:b/>
          <w:bCs/>
        </w:rPr>
        <w:t>（</w:t>
      </w:r>
      <w:r>
        <w:rPr>
          <w:rFonts w:hint="eastAsia"/>
          <w:b/>
          <w:bCs/>
        </w:rPr>
        <w:t>3</w:t>
      </w:r>
      <w:r>
        <w:rPr>
          <w:rFonts w:hint="eastAsia"/>
          <w:b/>
          <w:bCs/>
        </w:rPr>
        <w:t>）</w:t>
      </w:r>
      <w:r w:rsidRPr="00481CE0">
        <w:rPr>
          <w:b/>
          <w:bCs/>
        </w:rPr>
        <w:t>路由平均带宽</w:t>
      </w:r>
      <w:r>
        <w:rPr>
          <w:rFonts w:hint="eastAsia"/>
          <w:b/>
          <w:bCs/>
        </w:rPr>
        <w:t xml:space="preserve"> </w:t>
      </w:r>
      <w:r w:rsidRPr="00481CE0">
        <w:rPr>
          <w:b/>
          <w:bCs/>
          <w:position w:val="-7"/>
        </w:rPr>
        <w:object w:dxaOrig="244" w:dyaOrig="349" w14:anchorId="32146A7A">
          <v:shape id="_x0000_i1257" type="#_x0000_t75" style="width:12pt;height:17.45pt" o:ole="">
            <v:imagedata r:id="rId418" o:title=""/>
          </v:shape>
          <o:OLEObject Type="Embed" ProgID="Equation.AxMath" ShapeID="_x0000_i1257" DrawAspect="Content" ObjectID="_1838353674" r:id="rId419"/>
        </w:object>
      </w:r>
      <w:r>
        <w:rPr>
          <w:rFonts w:hint="eastAsia"/>
          <w:b/>
          <w:bCs/>
        </w:rPr>
        <w:t>：</w:t>
      </w:r>
      <w:r w:rsidRPr="00481CE0">
        <w:t>定义为</w:t>
      </w:r>
      <w:r w:rsidRPr="00481CE0">
        <w:t>PMP</w:t>
      </w:r>
      <w:r w:rsidRPr="00481CE0">
        <w:t>模式所选路由</w:t>
      </w:r>
      <w:r w:rsidRPr="00481CE0">
        <w:t> </w:t>
      </w:r>
      <m:oMath>
        <m:r>
          <m:rPr>
            <m:scr m:val="script"/>
          </m:rPr>
          <w:rPr>
            <w:rFonts w:ascii="Cambria Math" w:hAnsi="Cambria Math"/>
          </w:rPr>
          <m:t>P</m:t>
        </m:r>
      </m:oMath>
      <w:r w:rsidRPr="00481CE0">
        <w:t> </w:t>
      </w:r>
      <w:r w:rsidRPr="00481CE0">
        <w:t>上各段链路带宽的平均值</w:t>
      </w:r>
    </w:p>
    <w:p w14:paraId="1D90BF9C" w14:textId="77777777" w:rsidR="009C4F21" w:rsidRDefault="009C4F21" w:rsidP="009C4F21">
      <w:pPr>
        <w:pStyle w:val="Axmath"/>
      </w:pPr>
      <w:r>
        <w:tab/>
      </w:r>
      <w:r w:rsidRPr="00481CE0">
        <w:rPr>
          <w:position w:val="-24"/>
        </w:rPr>
        <w:object w:dxaOrig="1670" w:dyaOrig="591" w14:anchorId="54459672">
          <v:shape id="_x0000_i1258" type="#_x0000_t75" style="width:83.45pt;height:29.45pt" o:ole="">
            <v:imagedata r:id="rId420" o:title=""/>
          </v:shape>
          <o:OLEObject Type="Embed" ProgID="Equation.AxMath" ShapeID="_x0000_i1258" DrawAspect="Content" ObjectID="_1838353675" r:id="rId421"/>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42" w:name="ZEqnNum141250"/>
      <w:r>
        <w:instrText>(</w:instrText>
      </w:r>
      <w:r>
        <w:fldChar w:fldCharType="begin"/>
      </w:r>
      <w:r>
        <w:instrText xml:space="preserve"> SEQ AMChap \c \* Arabic \* MERGEFORMAT </w:instrText>
      </w:r>
      <w:r>
        <w:fldChar w:fldCharType="separate"/>
      </w:r>
      <w:r>
        <w:rPr>
          <w:noProof/>
        </w:rPr>
        <w:instrText>3</w:instrText>
      </w:r>
      <w:r>
        <w:rPr>
          <w:noProof/>
        </w:rPr>
        <w:fldChar w:fldCharType="end"/>
      </w:r>
      <w:r>
        <w:instrText>-</w:instrText>
      </w:r>
      <w:r>
        <w:fldChar w:fldCharType="begin"/>
      </w:r>
      <w:r>
        <w:instrText xml:space="preserve"> SEQ AMEqn \c \* Arabic \* MERGEFORMAT </w:instrText>
      </w:r>
      <w:r>
        <w:fldChar w:fldCharType="separate"/>
      </w:r>
      <w:r>
        <w:rPr>
          <w:noProof/>
        </w:rPr>
        <w:instrText>9</w:instrText>
      </w:r>
      <w:r>
        <w:rPr>
          <w:noProof/>
        </w:rPr>
        <w:fldChar w:fldCharType="end"/>
      </w:r>
      <w:r>
        <w:instrText>)</w:instrText>
      </w:r>
      <w:bookmarkEnd w:id="142"/>
      <w:r>
        <w:fldChar w:fldCharType="end"/>
      </w:r>
    </w:p>
    <w:p w14:paraId="551373C6" w14:textId="77777777" w:rsidR="009C4F21" w:rsidRDefault="009C4F21" w:rsidP="009C4F21">
      <w:pPr>
        <w:pStyle w:val="-"/>
        <w:ind w:firstLine="503"/>
      </w:pPr>
      <w:r w:rsidRPr="00481CE0">
        <w:t>其中</w:t>
      </w:r>
      <w:r w:rsidRPr="00481CE0">
        <w:rPr>
          <w:position w:val="-8"/>
        </w:rPr>
        <w:object w:dxaOrig="1840" w:dyaOrig="274" w14:anchorId="0CA9823D">
          <v:shape id="_x0000_i1259" type="#_x0000_t75" style="width:91.65pt;height:13.65pt" o:ole="">
            <v:imagedata r:id="rId422" o:title=""/>
          </v:shape>
          <o:OLEObject Type="Embed" ProgID="Equation.AxMath" ShapeID="_x0000_i1259" DrawAspect="Content" ObjectID="_1838353676" r:id="rId423"/>
        </w:object>
      </w:r>
      <w:r>
        <w:rPr>
          <w:rFonts w:hint="eastAsia"/>
        </w:rPr>
        <w:t>,</w:t>
      </w:r>
      <w:r w:rsidRPr="00481CE0">
        <w:t>该指标直接影响</w:t>
      </w:r>
      <w:r w:rsidRPr="00481CE0">
        <w:t>PMP</w:t>
      </w:r>
      <w:r w:rsidRPr="00481CE0">
        <w:t>模式下中间特征图的逐跳传输时延。</w:t>
      </w:r>
      <w:r w:rsidRPr="00481CE0">
        <w:rPr>
          <w:b/>
          <w:bCs/>
          <w:position w:val="-7"/>
        </w:rPr>
        <w:object w:dxaOrig="244" w:dyaOrig="349" w14:anchorId="5DF60413">
          <v:shape id="_x0000_i1260" type="#_x0000_t75" style="width:12pt;height:17.45pt" o:ole="">
            <v:imagedata r:id="rId418" o:title=""/>
          </v:shape>
          <o:OLEObject Type="Embed" ProgID="Equation.AxMath" ShapeID="_x0000_i1260" DrawAspect="Content" ObjectID="_1838353677" r:id="rId424"/>
        </w:object>
      </w:r>
      <w:r w:rsidRPr="00481CE0">
        <w:t>越高，</w:t>
      </w:r>
      <w:r w:rsidRPr="00481CE0">
        <w:t>PMP</w:t>
      </w:r>
      <w:r w:rsidRPr="00481CE0">
        <w:t>的通信开销越小，越倾向于</w:t>
      </w:r>
      <w:r w:rsidRPr="00481CE0">
        <w:t>PMP</w:t>
      </w:r>
      <w:r w:rsidRPr="00481CE0">
        <w:t>。</w:t>
      </w:r>
    </w:p>
    <w:p w14:paraId="664D644B" w14:textId="77777777" w:rsidR="009C4F21" w:rsidRPr="00EC4569" w:rsidRDefault="009C4F21" w:rsidP="009C4F21">
      <w:pPr>
        <w:pStyle w:val="a1"/>
        <w:tabs>
          <w:tab w:val="left" w:pos="420"/>
        </w:tabs>
        <w:spacing w:before="206" w:afterLines="50" w:after="206"/>
      </w:pPr>
      <w:r w:rsidRPr="00EC4569">
        <w:t>模式选择决策特征及影响机理</w:t>
      </w:r>
    </w:p>
    <w:tbl>
      <w:tblPr>
        <w:tblStyle w:val="afff3"/>
        <w:tblW w:w="0" w:type="auto"/>
        <w:tblCellMar>
          <w:left w:w="0" w:type="dxa"/>
          <w:right w:w="0" w:type="dxa"/>
        </w:tblCellMar>
        <w:tblLook w:val="04A0" w:firstRow="1" w:lastRow="0" w:firstColumn="1" w:lastColumn="0" w:noHBand="0" w:noVBand="1"/>
      </w:tblPr>
      <w:tblGrid>
        <w:gridCol w:w="3538"/>
        <w:gridCol w:w="2697"/>
      </w:tblGrid>
      <w:tr w:rsidR="009C4F21" w14:paraId="47A3031E" w14:textId="77777777" w:rsidTr="00C65445">
        <w:trPr>
          <w:cnfStyle w:val="100000000000" w:firstRow="1" w:lastRow="0" w:firstColumn="0" w:lastColumn="0" w:oddVBand="0" w:evenVBand="0" w:oddHBand="0" w:evenHBand="0" w:firstRowFirstColumn="0" w:firstRowLastColumn="0" w:lastRowFirstColumn="0" w:lastRowLastColumn="0"/>
          <w:trHeight w:val="567"/>
        </w:trPr>
        <w:tc>
          <w:tcPr>
            <w:tcW w:w="3538" w:type="dxa"/>
          </w:tcPr>
          <w:p w14:paraId="420D8AA1" w14:textId="77777777" w:rsidR="009C4F21" w:rsidRDefault="009C4F21" w:rsidP="00C65445">
            <w:pPr>
              <w:pStyle w:val="af1"/>
              <w:spacing w:before="103" w:after="103"/>
            </w:pPr>
            <w:r w:rsidRPr="00881D73">
              <w:rPr>
                <w:rFonts w:hint="eastAsia"/>
              </w:rPr>
              <w:t>算法考虑特征</w:t>
            </w:r>
            <w:r w:rsidRPr="00881D73">
              <w:rPr>
                <w:rFonts w:hint="eastAsia"/>
              </w:rPr>
              <w:t>/</w:t>
            </w:r>
            <w:r w:rsidRPr="00881D73">
              <w:rPr>
                <w:rFonts w:hint="eastAsia"/>
              </w:rPr>
              <w:t>因素</w:t>
            </w:r>
          </w:p>
        </w:tc>
        <w:tc>
          <w:tcPr>
            <w:tcW w:w="0" w:type="auto"/>
          </w:tcPr>
          <w:p w14:paraId="1C8C2638" w14:textId="77777777" w:rsidR="009C4F21" w:rsidRDefault="009C4F21" w:rsidP="00C65445">
            <w:pPr>
              <w:pStyle w:val="af1"/>
              <w:spacing w:before="103" w:after="103"/>
            </w:pPr>
            <w:r w:rsidRPr="00881D73">
              <w:rPr>
                <w:rFonts w:hint="eastAsia"/>
              </w:rPr>
              <w:t>影响机理</w:t>
            </w:r>
          </w:p>
        </w:tc>
      </w:tr>
      <w:tr w:rsidR="009C4F21" w14:paraId="4D8C47FC" w14:textId="77777777" w:rsidTr="00C65445">
        <w:trPr>
          <w:trHeight w:val="567"/>
        </w:trPr>
        <w:tc>
          <w:tcPr>
            <w:tcW w:w="3538" w:type="dxa"/>
          </w:tcPr>
          <w:p w14:paraId="53BB6865" w14:textId="77777777" w:rsidR="009C4F21" w:rsidRDefault="009C4F21" w:rsidP="00C65445">
            <w:pPr>
              <w:pStyle w:val="af1"/>
              <w:spacing w:before="103" w:after="103"/>
            </w:pPr>
            <w:r w:rsidRPr="00881D73">
              <w:rPr>
                <w:rFonts w:hint="eastAsia"/>
              </w:rPr>
              <w:t>内存约束</w:t>
            </w:r>
          </w:p>
        </w:tc>
        <w:tc>
          <w:tcPr>
            <w:tcW w:w="0" w:type="auto"/>
          </w:tcPr>
          <w:p w14:paraId="57A0C401" w14:textId="77777777" w:rsidR="009C4F21" w:rsidRDefault="009C4F21" w:rsidP="00C65445">
            <w:pPr>
              <w:pStyle w:val="af1"/>
              <w:spacing w:before="103" w:after="103"/>
            </w:pPr>
            <w:r w:rsidRPr="00881D73">
              <w:rPr>
                <w:rFonts w:hint="eastAsia"/>
              </w:rPr>
              <w:t>单星内存不足无法支撑</w:t>
            </w:r>
            <w:r w:rsidRPr="00881D73">
              <w:rPr>
                <w:rFonts w:hint="eastAsia"/>
              </w:rPr>
              <w:t>CDP</w:t>
            </w:r>
          </w:p>
        </w:tc>
      </w:tr>
      <w:tr w:rsidR="009C4F21" w14:paraId="40419625" w14:textId="77777777" w:rsidTr="00C65445">
        <w:trPr>
          <w:trHeight w:val="567"/>
        </w:trPr>
        <w:tc>
          <w:tcPr>
            <w:tcW w:w="3538" w:type="dxa"/>
          </w:tcPr>
          <w:p w14:paraId="19B25E6C" w14:textId="77777777" w:rsidR="009C4F21" w:rsidRDefault="009C4F21" w:rsidP="00C65445">
            <w:pPr>
              <w:pStyle w:val="af1"/>
              <w:spacing w:before="103" w:after="103"/>
            </w:pPr>
            <w:r w:rsidRPr="00881D73">
              <w:rPr>
                <w:rFonts w:hint="eastAsia"/>
              </w:rPr>
              <w:t>数据膨胀率</w:t>
            </w:r>
            <w:r w:rsidRPr="00881D73">
              <w:rPr>
                <w:position w:val="-7"/>
              </w:rPr>
              <w:object w:dxaOrig="189" w:dyaOrig="271" w14:anchorId="4207234B">
                <v:shape id="_x0000_i1441" type="#_x0000_t75" style="width:9.8pt;height:13.65pt" o:ole="">
                  <v:imagedata r:id="rId395" o:title=""/>
                </v:shape>
                <o:OLEObject Type="Embed" ProgID="Equation.AxMath" ShapeID="_x0000_i1441" DrawAspect="Content" ObjectID="_1838353678" r:id="rId425"/>
              </w:object>
            </w:r>
          </w:p>
        </w:tc>
        <w:tc>
          <w:tcPr>
            <w:tcW w:w="0" w:type="auto"/>
          </w:tcPr>
          <w:p w14:paraId="6ADD20D6" w14:textId="77777777" w:rsidR="009C4F21" w:rsidRDefault="009C4F21" w:rsidP="00C65445">
            <w:pPr>
              <w:pStyle w:val="af1"/>
              <w:spacing w:before="103" w:after="103"/>
            </w:pPr>
            <w:r w:rsidRPr="00881D73">
              <w:rPr>
                <w:rFonts w:hint="eastAsia"/>
              </w:rPr>
              <w:t>数据膨胀率大不利于传输</w:t>
            </w:r>
          </w:p>
        </w:tc>
      </w:tr>
      <w:tr w:rsidR="009C4F21" w14:paraId="25588A1A" w14:textId="77777777" w:rsidTr="00C65445">
        <w:trPr>
          <w:trHeight w:val="567"/>
        </w:trPr>
        <w:tc>
          <w:tcPr>
            <w:tcW w:w="3538" w:type="dxa"/>
          </w:tcPr>
          <w:p w14:paraId="2F29F291" w14:textId="77777777" w:rsidR="009C4F21" w:rsidRDefault="009C4F21" w:rsidP="00C65445">
            <w:pPr>
              <w:pStyle w:val="af1"/>
              <w:spacing w:before="103" w:after="103"/>
            </w:pPr>
            <w:r w:rsidRPr="00881D73">
              <w:rPr>
                <w:rFonts w:hint="eastAsia"/>
              </w:rPr>
              <w:t>算力异构度</w:t>
            </w:r>
            <w:r w:rsidRPr="00881D73">
              <w:rPr>
                <w:position w:val="-7"/>
              </w:rPr>
              <w:object w:dxaOrig="190" w:dyaOrig="271" w14:anchorId="26E1DEA5">
                <v:shape id="_x0000_i1442" type="#_x0000_t75" style="width:8.75pt;height:13.65pt" o:ole="">
                  <v:imagedata r:id="rId414" o:title=""/>
                </v:shape>
                <o:OLEObject Type="Embed" ProgID="Equation.AxMath" ShapeID="_x0000_i1442" DrawAspect="Content" ObjectID="_1838353679" r:id="rId426"/>
              </w:object>
            </w:r>
          </w:p>
        </w:tc>
        <w:tc>
          <w:tcPr>
            <w:tcW w:w="0" w:type="auto"/>
          </w:tcPr>
          <w:p w14:paraId="774B7871" w14:textId="77777777" w:rsidR="009C4F21" w:rsidRDefault="009C4F21" w:rsidP="00C65445">
            <w:pPr>
              <w:pStyle w:val="af1"/>
              <w:spacing w:before="103" w:after="103"/>
            </w:pPr>
            <w:r w:rsidRPr="00881D73">
              <w:rPr>
                <w:rFonts w:hint="eastAsia"/>
                <w:position w:val="-7"/>
              </w:rPr>
              <w:t>算力差异大不适合</w:t>
            </w:r>
            <w:r w:rsidRPr="00881D73">
              <w:rPr>
                <w:rFonts w:hint="eastAsia"/>
                <w:position w:val="-7"/>
              </w:rPr>
              <w:t>CDP</w:t>
            </w:r>
          </w:p>
        </w:tc>
      </w:tr>
      <w:tr w:rsidR="009C4F21" w14:paraId="2CBFF978" w14:textId="77777777" w:rsidTr="00C65445">
        <w:trPr>
          <w:trHeight w:val="567"/>
        </w:trPr>
        <w:tc>
          <w:tcPr>
            <w:tcW w:w="3538" w:type="dxa"/>
          </w:tcPr>
          <w:p w14:paraId="50B6D572" w14:textId="77777777" w:rsidR="009C4F21" w:rsidRDefault="009C4F21" w:rsidP="00C65445">
            <w:pPr>
              <w:pStyle w:val="af1"/>
              <w:spacing w:before="103" w:after="103"/>
            </w:pPr>
            <w:r w:rsidRPr="00881D73">
              <w:rPr>
                <w:rFonts w:hint="eastAsia"/>
              </w:rPr>
              <w:t>星间平均带宽</w:t>
            </w:r>
            <w:r w:rsidRPr="00881D73">
              <w:rPr>
                <w:position w:val="-8"/>
              </w:rPr>
              <w:object w:dxaOrig="274" w:dyaOrig="380" w14:anchorId="42273715">
                <v:shape id="_x0000_i1443" type="#_x0000_t75" style="width:13.65pt;height:19.1pt" o:ole="">
                  <v:imagedata r:id="rId427" o:title=""/>
                </v:shape>
                <o:OLEObject Type="Embed" ProgID="Equation.AxMath" ShapeID="_x0000_i1443" DrawAspect="Content" ObjectID="_1838353680" r:id="rId428"/>
              </w:object>
            </w:r>
          </w:p>
        </w:tc>
        <w:tc>
          <w:tcPr>
            <w:tcW w:w="0" w:type="auto"/>
          </w:tcPr>
          <w:p w14:paraId="112753A1" w14:textId="77777777" w:rsidR="009C4F21" w:rsidRDefault="009C4F21" w:rsidP="00C65445">
            <w:pPr>
              <w:pStyle w:val="af1"/>
              <w:spacing w:before="103" w:after="103"/>
            </w:pPr>
            <w:r w:rsidRPr="00881D73">
              <w:rPr>
                <w:rFonts w:hint="eastAsia"/>
                <w:position w:val="-7"/>
              </w:rPr>
              <w:t>星间带宽低不利于传输</w:t>
            </w:r>
          </w:p>
        </w:tc>
      </w:tr>
    </w:tbl>
    <w:p w14:paraId="5BD229FD" w14:textId="77777777" w:rsidR="009C4F21" w:rsidRPr="001F4149" w:rsidRDefault="009C4F21" w:rsidP="009C4F21">
      <w:pPr>
        <w:pStyle w:val="231"/>
        <w:spacing w:before="206" w:after="206"/>
      </w:pPr>
      <w:bookmarkStart w:id="143" w:name="_Toc227680647"/>
      <w:r w:rsidRPr="001F4149">
        <w:t>特征加权模式选择算法</w:t>
      </w:r>
      <w:bookmarkEnd w:id="143"/>
    </w:p>
    <w:p w14:paraId="28A1ADFF" w14:textId="77777777" w:rsidR="009C4F21" w:rsidRDefault="009C4F21" w:rsidP="009C4F21">
      <w:pPr>
        <w:pStyle w:val="-"/>
        <w:spacing w:beforeLines="50" w:before="206"/>
        <w:ind w:firstLine="503"/>
      </w:pPr>
      <w:r w:rsidRPr="006138EB">
        <w:t>基于上述特征分析，提出特征加权模式选择算法（</w:t>
      </w:r>
      <w:r w:rsidRPr="006138EB">
        <w:t>Feature</w:t>
      </w:r>
      <w:r w:rsidRPr="006138EB">
        <w:noBreakHyphen/>
        <w:t>Weighted Mode Selection, FWMS</w:t>
      </w:r>
      <w:r w:rsidRPr="006138EB">
        <w:t>），如</w:t>
      </w:r>
      <w:r>
        <w:fldChar w:fldCharType="begin"/>
      </w:r>
      <w:r>
        <w:instrText xml:space="preserve"> REF _Ref227675889 \r \h </w:instrText>
      </w:r>
      <w:r>
        <w:fldChar w:fldCharType="separate"/>
      </w:r>
      <w:r>
        <w:rPr>
          <w:rFonts w:hint="eastAsia"/>
        </w:rPr>
        <w:t>表</w:t>
      </w:r>
      <w:r>
        <w:rPr>
          <w:rFonts w:hint="eastAsia"/>
        </w:rPr>
        <w:t>3-3</w:t>
      </w:r>
      <w:r>
        <w:fldChar w:fldCharType="end"/>
      </w:r>
      <w:r w:rsidRPr="006138EB">
        <w:t>算法</w:t>
      </w:r>
      <w:r w:rsidRPr="006138EB">
        <w:t>1</w:t>
      </w:r>
      <w:r w:rsidRPr="006138EB">
        <w:t>所示。该算法首先根据内存约束筛选可见卫星，得到候选并行集合</w:t>
      </w:r>
      <w:r w:rsidRPr="006138EB">
        <w:t> </w:t>
      </w:r>
      <m:oMath>
        <m:r>
          <m:rPr>
            <m:scr m:val="script"/>
          </m:rPr>
          <w:rPr>
            <w:rFonts w:ascii="Cambria Math" w:hAnsi="Cambria Math"/>
          </w:rPr>
          <m:t>Q</m:t>
        </m:r>
      </m:oMath>
      <w:r w:rsidRPr="006138EB">
        <w:t>；若</w:t>
      </w:r>
      <w:r w:rsidRPr="006138EB">
        <w:t> </w:t>
      </w:r>
      <m:oMath>
        <m:r>
          <m:rPr>
            <m:sty m:val="p"/>
          </m:rPr>
          <w:rPr>
            <w:rFonts w:ascii="Cambria Math" w:hAnsi="Cambria Math"/>
          </w:rPr>
          <m:t>∣</m:t>
        </m:r>
        <m:r>
          <m:rPr>
            <m:scr m:val="script"/>
          </m:rPr>
          <w:rPr>
            <w:rFonts w:ascii="Cambria Math" w:hAnsi="Cambria Math"/>
          </w:rPr>
          <m:t>Q</m:t>
        </m:r>
        <m:r>
          <m:rPr>
            <m:sty m:val="p"/>
          </m:rPr>
          <w:rPr>
            <w:rFonts w:ascii="Cambria Math" w:hAnsi="Cambria Math"/>
          </w:rPr>
          <m:t>∣</m:t>
        </m:r>
        <m:r>
          <w:rPr>
            <w:rFonts w:ascii="Cambria Math" w:hAnsi="Cambria Math"/>
          </w:rPr>
          <m:t>&lt;2</m:t>
        </m:r>
      </m:oMath>
      <w:r w:rsidRPr="006138EB">
        <w:t>，则直接采用</w:t>
      </w:r>
      <w:r w:rsidRPr="006138EB">
        <w:t>PMP</w:t>
      </w:r>
      <w:r w:rsidRPr="006138EB">
        <w:t>模式并调用</w:t>
      </w:r>
      <w:r w:rsidRPr="006138EB">
        <w:t>LADP</w:t>
      </w:r>
      <w:r w:rsidRPr="006138EB">
        <w:t>算法（算法</w:t>
      </w:r>
      <w:r w:rsidRPr="006138EB">
        <w:t>2</w:t>
      </w:r>
      <w:r w:rsidRPr="006138EB">
        <w:t>）。否则，计算</w:t>
      </w:r>
      <w:r w:rsidRPr="006138EB">
        <w:t> </w:t>
      </w:r>
      <m:oMath>
        <m:r>
          <w:rPr>
            <w:rFonts w:ascii="Cambria Math" w:hAnsi="Cambria Math"/>
          </w:rPr>
          <m:t>γ</m:t>
        </m:r>
      </m:oMath>
      <w:r w:rsidRPr="006138EB">
        <w:t>、</w:t>
      </w:r>
      <m:oMath>
        <m:r>
          <w:rPr>
            <w:rFonts w:ascii="Cambria Math" w:hAnsi="Cambria Math"/>
          </w:rPr>
          <m:t>ρ</m:t>
        </m:r>
      </m:oMath>
      <w:r w:rsidRPr="006138EB">
        <w:t>、</w:t>
      </w:r>
      <m:oMath>
        <m:acc>
          <m:accPr>
            <m:chr m:val="ˉ"/>
            <m:ctrlPr>
              <w:rPr>
                <w:rFonts w:ascii="Cambria Math" w:hAnsi="Cambria Math"/>
              </w:rPr>
            </m:ctrlPr>
          </m:accPr>
          <m:e>
            <m:r>
              <w:rPr>
                <w:rFonts w:ascii="Cambria Math" w:hAnsi="Cambria Math"/>
              </w:rPr>
              <m:t>B</m:t>
            </m:r>
          </m:e>
        </m:acc>
      </m:oMath>
      <w:r w:rsidRPr="006138EB">
        <w:t>，并构建加权得分函数：</w:t>
      </w:r>
    </w:p>
    <w:p w14:paraId="5D9CD65E" w14:textId="77777777" w:rsidR="009C4F21" w:rsidRPr="007C15BD" w:rsidRDefault="009C4F21" w:rsidP="009C4F21">
      <w:pPr>
        <w:pStyle w:val="Axmath"/>
      </w:pPr>
      <w:r>
        <w:tab/>
      </w:r>
      <w:r w:rsidRPr="007C15BD">
        <w:rPr>
          <w:position w:val="-7"/>
        </w:rPr>
        <w:object w:dxaOrig="1951" w:dyaOrig="308" w14:anchorId="757903FB">
          <v:shape id="_x0000_i1261" type="#_x0000_t75" style="width:97.65pt;height:15.8pt" o:ole="">
            <v:imagedata r:id="rId429" o:title=""/>
          </v:shape>
          <o:OLEObject Type="Embed" ProgID="Equation.AxMath" ShapeID="_x0000_i1261" DrawAspect="Content" ObjectID="_1838353681" r:id="rId43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r>
        <w:fldChar w:fldCharType="begin"/>
      </w:r>
      <w:r>
        <w:instrText xml:space="preserve"> SEQ AMChap \c \* Arabic \* MERGEFORMAT </w:instrText>
      </w:r>
      <w:r>
        <w:fldChar w:fldCharType="separate"/>
      </w:r>
      <w:r>
        <w:rPr>
          <w:noProof/>
        </w:rPr>
        <w:instrText>3</w:instrText>
      </w:r>
      <w:r>
        <w:rPr>
          <w:noProof/>
        </w:rPr>
        <w:fldChar w:fldCharType="end"/>
      </w:r>
      <w:r>
        <w:instrText>-</w:instrText>
      </w:r>
      <w:r>
        <w:fldChar w:fldCharType="begin"/>
      </w:r>
      <w:r>
        <w:instrText xml:space="preserve"> SEQ AMEqn \c \* Arabic \* MERGEFORMAT </w:instrText>
      </w:r>
      <w:r>
        <w:fldChar w:fldCharType="separate"/>
      </w:r>
      <w:r>
        <w:rPr>
          <w:noProof/>
        </w:rPr>
        <w:instrText>10</w:instrText>
      </w:r>
      <w:r>
        <w:rPr>
          <w:noProof/>
        </w:rPr>
        <w:fldChar w:fldCharType="end"/>
      </w:r>
      <w:r>
        <w:instrText>)</w:instrText>
      </w:r>
      <w:r>
        <w:fldChar w:fldCharType="end"/>
      </w:r>
    </w:p>
    <w:p w14:paraId="64D8BFF8" w14:textId="77777777" w:rsidR="009C4F21" w:rsidRDefault="009C4F21" w:rsidP="009C4F21">
      <w:pPr>
        <w:pStyle w:val="-"/>
        <w:ind w:firstLine="503"/>
      </w:pPr>
      <w:r w:rsidRPr="006138EB">
        <w:lastRenderedPageBreak/>
        <w:t>其中</w:t>
      </w:r>
      <w:r w:rsidRPr="006138EB">
        <w:t>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oMath>
      <w:r w:rsidRPr="006138EB">
        <w:t> </w:t>
      </w:r>
      <w:r w:rsidRPr="006138EB">
        <w:t>为归一化权重系数。若</w:t>
      </w:r>
      <w:r w:rsidRPr="006138EB">
        <w:t> </w:t>
      </w:r>
      <m:oMath>
        <m:r>
          <w:rPr>
            <w:rFonts w:ascii="Cambria Math" w:hAnsi="Cambria Math"/>
          </w:rPr>
          <m:t>U≥0</m:t>
        </m:r>
      </m:oMath>
      <w:r w:rsidRPr="006138EB">
        <w:t>，表示算力差异和带宽条件更利于流水线切分，选择</w:t>
      </w:r>
      <w:r w:rsidRPr="006138EB">
        <w:t>PMP</w:t>
      </w:r>
      <w:r w:rsidRPr="006138EB">
        <w:t>模式并调用</w:t>
      </w:r>
      <w:r w:rsidRPr="006138EB">
        <w:t>LADP</w:t>
      </w:r>
      <w:r w:rsidRPr="006138EB">
        <w:t>；否则选择</w:t>
      </w:r>
      <w:r w:rsidRPr="006138EB">
        <w:t>CDP</w:t>
      </w:r>
      <w:r w:rsidRPr="006138EB">
        <w:t>模式并调用</w:t>
      </w:r>
      <w:r w:rsidRPr="006138EB">
        <w:t>LAWA</w:t>
      </w:r>
      <w:r w:rsidRPr="006138EB">
        <w:t>算法。该决策机制以极低开销完成模式选择，保障调度系统的实时性。</w:t>
      </w:r>
    </w:p>
    <w:p w14:paraId="6A49758B" w14:textId="77777777" w:rsidR="009C4F21" w:rsidRPr="00EC4569" w:rsidRDefault="009C4F21" w:rsidP="009C4F21">
      <w:pPr>
        <w:pStyle w:val="a1"/>
        <w:tabs>
          <w:tab w:val="left" w:pos="420"/>
        </w:tabs>
        <w:spacing w:before="206" w:afterLines="50" w:after="206"/>
      </w:pPr>
      <w:bookmarkStart w:id="144" w:name="_Ref227675889"/>
      <w:r w:rsidRPr="00EC4569">
        <w:rPr>
          <w:rFonts w:hint="eastAsia"/>
        </w:rPr>
        <w:t>特征加权模式选择算法</w:t>
      </w:r>
      <w:bookmarkEnd w:id="144"/>
    </w:p>
    <w:tbl>
      <w:tblPr>
        <w:tblStyle w:val="ad"/>
        <w:tblW w:w="0" w:type="auto"/>
        <w:tblLook w:val="04A0" w:firstRow="1" w:lastRow="0" w:firstColumn="1" w:lastColumn="0" w:noHBand="0" w:noVBand="1"/>
      </w:tblPr>
      <w:tblGrid>
        <w:gridCol w:w="8006"/>
      </w:tblGrid>
      <w:tr w:rsidR="009C4F21" w14:paraId="71687A34" w14:textId="77777777" w:rsidTr="00C65445">
        <w:tc>
          <w:tcPr>
            <w:tcW w:w="8006" w:type="dxa"/>
          </w:tcPr>
          <w:p w14:paraId="1F2F3748" w14:textId="77777777" w:rsidR="009C4F21" w:rsidRPr="00175662" w:rsidRDefault="009C4F21" w:rsidP="00C65445">
            <w:pPr>
              <w:pStyle w:val="af1"/>
              <w:spacing w:before="103" w:after="103" w:line="360" w:lineRule="atLeast"/>
              <w:rPr>
                <w:b/>
                <w:bCs/>
              </w:rPr>
            </w:pPr>
            <w:r w:rsidRPr="00175662">
              <w:rPr>
                <w:rFonts w:hint="eastAsia"/>
                <w:b/>
                <w:bCs/>
              </w:rPr>
              <w:t>算法</w:t>
            </w:r>
            <w:r>
              <w:rPr>
                <w:rFonts w:hint="eastAsia"/>
                <w:b/>
                <w:bCs/>
              </w:rPr>
              <w:t>1</w:t>
            </w:r>
            <w:r>
              <w:rPr>
                <w:rFonts w:hint="eastAsia"/>
                <w:b/>
                <w:bCs/>
              </w:rPr>
              <w:t>：</w:t>
            </w:r>
            <w:r w:rsidRPr="00473DDB">
              <w:rPr>
                <w:rFonts w:hint="eastAsia"/>
              </w:rPr>
              <w:t>特征加权模式选择算法</w:t>
            </w:r>
            <w:r w:rsidRPr="00473DDB">
              <w:rPr>
                <w:rFonts w:hint="eastAsia"/>
              </w:rPr>
              <w:t xml:space="preserve"> </w:t>
            </w:r>
            <w:r>
              <w:rPr>
                <w:rFonts w:hint="eastAsia"/>
              </w:rPr>
              <w:t>（</w:t>
            </w:r>
            <w:r w:rsidRPr="00473DDB">
              <w:rPr>
                <w:rFonts w:hint="eastAsia"/>
              </w:rPr>
              <w:t>Feature-Weighted Mode Selection, FWMS</w:t>
            </w:r>
            <w:r>
              <w:rPr>
                <w:rFonts w:hint="eastAsia"/>
              </w:rPr>
              <w:t>）</w:t>
            </w:r>
          </w:p>
        </w:tc>
      </w:tr>
      <w:tr w:rsidR="009C4F21" w14:paraId="73E95F4E" w14:textId="77777777" w:rsidTr="00C65445">
        <w:tc>
          <w:tcPr>
            <w:tcW w:w="8006" w:type="dxa"/>
            <w:tcBorders>
              <w:top w:val="single" w:sz="4" w:space="0" w:color="auto"/>
              <w:bottom w:val="single" w:sz="4" w:space="0" w:color="auto"/>
            </w:tcBorders>
          </w:tcPr>
          <w:p w14:paraId="50250DCF" w14:textId="77777777" w:rsidR="009C4F21" w:rsidRDefault="009C4F21" w:rsidP="00C65445">
            <w:pPr>
              <w:pStyle w:val="af1"/>
              <w:spacing w:before="103" w:after="103" w:line="360" w:lineRule="atLeast"/>
              <w:jc w:val="both"/>
              <w:rPr>
                <w:rFonts w:asciiTheme="majorEastAsia" w:eastAsiaTheme="majorEastAsia" w:hAnsiTheme="majorEastAsia" w:hint="eastAsia"/>
              </w:rPr>
            </w:pPr>
            <w:r>
              <w:rPr>
                <w:b/>
                <w:bCs/>
              </w:rPr>
              <w:tab/>
            </w:r>
            <w:r w:rsidRPr="003B0497">
              <w:rPr>
                <w:rFonts w:hint="eastAsia"/>
                <w:b/>
                <w:bCs/>
              </w:rPr>
              <w:t>输入：</w:t>
            </w:r>
            <w:r w:rsidRPr="00C54FF9">
              <w:rPr>
                <w:rFonts w:asciiTheme="majorEastAsia" w:eastAsiaTheme="majorEastAsia" w:hAnsiTheme="majorEastAsia" w:hint="eastAsia"/>
              </w:rPr>
              <w:t>任务请求</w:t>
            </w:r>
            <w:r w:rsidRPr="00C54FF9">
              <w:rPr>
                <w:rFonts w:asciiTheme="majorEastAsia" w:eastAsiaTheme="majorEastAsia" w:hAnsiTheme="majorEastAsia" w:hint="eastAsia"/>
                <w:position w:val="-7"/>
              </w:rPr>
              <w:object w:dxaOrig="1245" w:dyaOrig="254" w14:anchorId="3E9AAED7">
                <v:shape id="_x0000_i1262" type="#_x0000_t75" style="width:62.2pt;height:12.55pt" o:ole="">
                  <v:imagedata r:id="rId431" o:title=""/>
                </v:shape>
                <o:OLEObject Type="Embed" ProgID="Equation.AxMath" ShapeID="_x0000_i1262" DrawAspect="Content" ObjectID="_1838353682" r:id="rId432"/>
              </w:object>
            </w:r>
            <w:r w:rsidRPr="00C54FF9">
              <w:rPr>
                <w:rFonts w:asciiTheme="majorEastAsia" w:eastAsiaTheme="majorEastAsia" w:hAnsiTheme="majorEastAsia" w:hint="eastAsia"/>
              </w:rPr>
              <w:t>，</w:t>
            </w:r>
            <w:r>
              <w:rPr>
                <w:rFonts w:asciiTheme="majorEastAsia" w:eastAsiaTheme="majorEastAsia" w:hAnsiTheme="majorEastAsia" w:hint="eastAsia"/>
              </w:rPr>
              <w:t>遥感卫星</w:t>
            </w:r>
            <w:r w:rsidRPr="00C54FF9">
              <w:rPr>
                <w:rFonts w:asciiTheme="majorEastAsia" w:eastAsiaTheme="majorEastAsia" w:hAnsiTheme="majorEastAsia" w:hint="eastAsia"/>
              </w:rPr>
              <w:t>可见卫星集合</w:t>
            </w:r>
            <w:r w:rsidRPr="00C54FF9">
              <w:rPr>
                <w:rFonts w:asciiTheme="majorEastAsia" w:eastAsiaTheme="majorEastAsia" w:hAnsiTheme="majorEastAsia" w:hint="eastAsia"/>
                <w:position w:val="-7"/>
              </w:rPr>
              <w:object w:dxaOrig="189" w:dyaOrig="254" w14:anchorId="4F325548">
                <v:shape id="_x0000_i1263" type="#_x0000_t75" style="width:9.8pt;height:12.55pt" o:ole="">
                  <v:imagedata r:id="rId433" o:title=""/>
                </v:shape>
                <o:OLEObject Type="Embed" ProgID="Equation.AxMath" ShapeID="_x0000_i1263" DrawAspect="Content" ObjectID="_1838353683" r:id="rId434"/>
              </w:object>
            </w:r>
            <w:r w:rsidRPr="00C54FF9">
              <w:rPr>
                <w:rFonts w:asciiTheme="majorEastAsia" w:eastAsiaTheme="majorEastAsia" w:hAnsiTheme="majorEastAsia" w:hint="eastAsia"/>
              </w:rPr>
              <w:t>，路由</w:t>
            </w:r>
            <w:r w:rsidRPr="00C54FF9">
              <w:rPr>
                <w:rFonts w:asciiTheme="majorEastAsia" w:eastAsiaTheme="majorEastAsia" w:hAnsiTheme="majorEastAsia" w:hint="eastAsia"/>
                <w:position w:val="-7"/>
              </w:rPr>
              <w:object w:dxaOrig="207" w:dyaOrig="254" w14:anchorId="58FE8991">
                <v:shape id="_x0000_i1264" type="#_x0000_t75" style="width:10.35pt;height:12.55pt" o:ole="">
                  <v:imagedata r:id="rId435" o:title=""/>
                </v:shape>
                <o:OLEObject Type="Embed" ProgID="Equation.AxMath" ShapeID="_x0000_i1264" DrawAspect="Content" ObjectID="_1838353684" r:id="rId436"/>
              </w:object>
            </w:r>
            <w:r w:rsidRPr="00C54FF9">
              <w:rPr>
                <w:rFonts w:asciiTheme="majorEastAsia" w:eastAsiaTheme="majorEastAsia" w:hAnsiTheme="majorEastAsia" w:hint="eastAsia"/>
              </w:rPr>
              <w:t>，节点资源</w:t>
            </w:r>
            <w:r>
              <w:rPr>
                <w:rFonts w:asciiTheme="majorEastAsia" w:eastAsiaTheme="majorEastAsia" w:hAnsiTheme="majorEastAsia"/>
              </w:rPr>
              <w:tab/>
            </w:r>
            <w:r>
              <w:rPr>
                <w:rFonts w:asciiTheme="majorEastAsia" w:eastAsiaTheme="majorEastAsia" w:hAnsiTheme="majorEastAsia"/>
              </w:rPr>
              <w:tab/>
            </w:r>
            <w:r>
              <w:rPr>
                <w:rFonts w:asciiTheme="majorEastAsia" w:eastAsiaTheme="majorEastAsia" w:hAnsiTheme="majorEastAsia" w:hint="eastAsia"/>
              </w:rPr>
              <w:t xml:space="preserve"> </w:t>
            </w:r>
            <w:r w:rsidRPr="00C54FF9">
              <w:rPr>
                <w:rFonts w:asciiTheme="majorEastAsia" w:eastAsiaTheme="majorEastAsia" w:hAnsiTheme="majorEastAsia" w:hint="eastAsia"/>
                <w:position w:val="-7"/>
              </w:rPr>
              <w:object w:dxaOrig="1746" w:dyaOrig="246" w14:anchorId="37F0546C">
                <v:shape id="_x0000_i1265" type="#_x0000_t75" style="width:87.8pt;height:12.55pt" o:ole="">
                  <v:imagedata r:id="rId437" o:title=""/>
                </v:shape>
                <o:OLEObject Type="Embed" ProgID="Equation.AxMath" ShapeID="_x0000_i1265" DrawAspect="Content" ObjectID="_1838353685" r:id="rId438"/>
              </w:object>
            </w:r>
            <w:r w:rsidRPr="00C54FF9">
              <w:rPr>
                <w:rFonts w:asciiTheme="majorEastAsia" w:eastAsiaTheme="majorEastAsia" w:hAnsiTheme="majorEastAsia" w:hint="eastAsia"/>
              </w:rPr>
              <w:t>，链路状态</w:t>
            </w:r>
            <w:r w:rsidRPr="00C54FF9">
              <w:rPr>
                <w:rFonts w:asciiTheme="majorEastAsia" w:eastAsiaTheme="majorEastAsia" w:hAnsiTheme="majorEastAsia" w:hint="eastAsia"/>
                <w:position w:val="-7"/>
              </w:rPr>
              <w:object w:dxaOrig="1568" w:dyaOrig="244" w14:anchorId="19E3776C">
                <v:shape id="_x0000_i1266" type="#_x0000_t75" style="width:78.55pt;height:12pt" o:ole="">
                  <v:imagedata r:id="rId439" o:title=""/>
                </v:shape>
                <o:OLEObject Type="Embed" ProgID="Equation.AxMath" ShapeID="_x0000_i1266" DrawAspect="Content" ObjectID="_1838353686" r:id="rId440"/>
              </w:object>
            </w:r>
            <w:r>
              <w:rPr>
                <w:rFonts w:asciiTheme="majorEastAsia" w:eastAsiaTheme="majorEastAsia" w:hAnsiTheme="majorEastAsia" w:hint="eastAsia"/>
              </w:rPr>
              <w:t>.</w:t>
            </w:r>
          </w:p>
          <w:p w14:paraId="388F8DD9" w14:textId="77777777" w:rsidR="009C4F21" w:rsidRPr="00C54FF9" w:rsidRDefault="009C4F21" w:rsidP="00C65445">
            <w:pPr>
              <w:pStyle w:val="a2"/>
              <w:ind w:left="504" w:hanging="252"/>
            </w:pPr>
            <w:r w:rsidRPr="00C54FF9">
              <w:rPr>
                <w:b/>
                <w:bCs/>
                <w:position w:val="-7"/>
              </w:rPr>
              <w:object w:dxaOrig="633" w:dyaOrig="254" w14:anchorId="466928F3">
                <v:shape id="_x0000_i1267" type="#_x0000_t75" style="width:31.65pt;height:12.55pt" o:ole="">
                  <v:imagedata r:id="rId441" o:title=""/>
                </v:shape>
                <o:OLEObject Type="Embed" ProgID="Equation.AxMath" ShapeID="_x0000_i1267" DrawAspect="Content" ObjectID="_1838353687" r:id="rId442"/>
              </w:object>
            </w:r>
            <w:r w:rsidRPr="00C54FF9">
              <w:rPr>
                <w:b/>
                <w:bCs/>
              </w:rPr>
              <w:t>;</w:t>
            </w:r>
          </w:p>
          <w:p w14:paraId="76419AE4" w14:textId="77777777" w:rsidR="009C4F21" w:rsidRPr="00C54FF9" w:rsidRDefault="009C4F21" w:rsidP="00C65445">
            <w:pPr>
              <w:pStyle w:val="a2"/>
              <w:ind w:left="504" w:hanging="252"/>
            </w:pPr>
            <w:r>
              <w:rPr>
                <w:rFonts w:hint="eastAsia"/>
                <w:b/>
                <w:bCs/>
              </w:rPr>
              <w:t xml:space="preserve">for </w:t>
            </w:r>
            <w:r w:rsidRPr="00C54FF9">
              <w:rPr>
                <w:b/>
                <w:bCs/>
                <w:position w:val="-7"/>
              </w:rPr>
              <w:object w:dxaOrig="507" w:dyaOrig="254" w14:anchorId="4B54CD64">
                <v:shape id="_x0000_i1268" type="#_x0000_t75" style="width:25.65pt;height:12.55pt" o:ole="">
                  <v:imagedata r:id="rId443" o:title=""/>
                </v:shape>
                <o:OLEObject Type="Embed" ProgID="Equation.AxMath" ShapeID="_x0000_i1268" DrawAspect="Content" ObjectID="_1838353688" r:id="rId444"/>
              </w:object>
            </w:r>
            <w:r>
              <w:rPr>
                <w:rFonts w:hint="eastAsia"/>
                <w:b/>
                <w:bCs/>
              </w:rPr>
              <w:t xml:space="preserve"> do</w:t>
            </w:r>
          </w:p>
          <w:p w14:paraId="4DE00D98" w14:textId="77777777" w:rsidR="009C4F21" w:rsidRPr="00C54FF9" w:rsidRDefault="009C4F21" w:rsidP="00C65445">
            <w:pPr>
              <w:pStyle w:val="a2"/>
              <w:ind w:left="504" w:hanging="252"/>
            </w:pPr>
            <w:r>
              <w:rPr>
                <w:noProof/>
              </w:rPr>
              <mc:AlternateContent>
                <mc:Choice Requires="wps">
                  <w:drawing>
                    <wp:anchor distT="0" distB="0" distL="114300" distR="114300" simplePos="0" relativeHeight="251659264" behindDoc="0" locked="0" layoutInCell="1" allowOverlap="1" wp14:anchorId="6F6A8B2E" wp14:editId="656A57D9">
                      <wp:simplePos x="0" y="0"/>
                      <wp:positionH relativeFrom="column">
                        <wp:posOffset>400050</wp:posOffset>
                      </wp:positionH>
                      <wp:positionV relativeFrom="paragraph">
                        <wp:posOffset>26670</wp:posOffset>
                      </wp:positionV>
                      <wp:extent cx="0" cy="863600"/>
                      <wp:effectExtent l="0" t="0" r="38100" b="31750"/>
                      <wp:wrapNone/>
                      <wp:docPr id="1320353446" name="直接连接符 4"/>
                      <wp:cNvGraphicFramePr/>
                      <a:graphic xmlns:a="http://schemas.openxmlformats.org/drawingml/2006/main">
                        <a:graphicData uri="http://schemas.microsoft.com/office/word/2010/wordprocessingShape">
                          <wps:wsp>
                            <wps:cNvCnPr/>
                            <wps:spPr>
                              <a:xfrm>
                                <a:off x="0" y="0"/>
                                <a:ext cx="0" cy="8636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697A7" id="直接连接符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2.1pt" to="31.5pt,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" strokecolor="black [3040]" strokeweight="1pt"/>
                  </w:pict>
                </mc:Fallback>
              </mc:AlternateContent>
            </w:r>
            <w:r>
              <w:rPr>
                <w:noProof/>
              </w:rPr>
              <mc:AlternateContent>
                <mc:Choice Requires="wps">
                  <w:drawing>
                    <wp:anchor distT="0" distB="0" distL="114300" distR="114300" simplePos="0" relativeHeight="251660288" behindDoc="0" locked="0" layoutInCell="1" allowOverlap="1" wp14:anchorId="3BB90EA7" wp14:editId="4573E8F2">
                      <wp:simplePos x="0" y="0"/>
                      <wp:positionH relativeFrom="column">
                        <wp:posOffset>696595</wp:posOffset>
                      </wp:positionH>
                      <wp:positionV relativeFrom="paragraph">
                        <wp:posOffset>323850</wp:posOffset>
                      </wp:positionV>
                      <wp:extent cx="0" cy="346710"/>
                      <wp:effectExtent l="0" t="0" r="38100" b="34290"/>
                      <wp:wrapNone/>
                      <wp:docPr id="1499421900" name="直接连接符 4"/>
                      <wp:cNvGraphicFramePr/>
                      <a:graphic xmlns:a="http://schemas.openxmlformats.org/drawingml/2006/main">
                        <a:graphicData uri="http://schemas.microsoft.com/office/word/2010/wordprocessingShape">
                          <wps:wsp>
                            <wps:cNvCnPr/>
                            <wps:spPr>
                              <a:xfrm>
                                <a:off x="0" y="0"/>
                                <a:ext cx="0" cy="34671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1BF523" id="直接连接符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25.5pt" to="54.8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" strokecolor="black [3040]" strokeweight="1pt"/>
                  </w:pict>
                </mc:Fallback>
              </mc:AlternateContent>
            </w:r>
            <w:r>
              <w:rPr>
                <w:b/>
                <w:bCs/>
              </w:rPr>
              <w:tab/>
            </w:r>
            <w:r>
              <w:rPr>
                <w:rFonts w:hint="eastAsia"/>
                <w:b/>
                <w:bCs/>
              </w:rPr>
              <w:t xml:space="preserve">if </w:t>
            </w:r>
            <w:r w:rsidRPr="00C54FF9">
              <w:rPr>
                <w:b/>
                <w:bCs/>
                <w:position w:val="-24"/>
              </w:rPr>
              <w:object w:dxaOrig="2275" w:dyaOrig="588" w14:anchorId="0F584A60">
                <v:shape id="_x0000_i1269" type="#_x0000_t75" style="width:114pt;height:29.45pt" o:ole="">
                  <v:imagedata r:id="rId445" o:title=""/>
                </v:shape>
                <o:OLEObject Type="Embed" ProgID="Equation.AxMath" ShapeID="_x0000_i1269" DrawAspect="Content" ObjectID="_1838353689" r:id="rId446"/>
              </w:object>
            </w:r>
            <w:r>
              <w:rPr>
                <w:rFonts w:hint="eastAsia"/>
                <w:b/>
                <w:bCs/>
              </w:rPr>
              <w:t xml:space="preserve"> then</w:t>
            </w:r>
          </w:p>
          <w:p w14:paraId="2776684C" w14:textId="77777777" w:rsidR="009C4F21" w:rsidRPr="00C54FF9" w:rsidRDefault="009C4F21" w:rsidP="00C65445">
            <w:pPr>
              <w:pStyle w:val="a2"/>
              <w:ind w:left="504" w:hanging="252"/>
            </w:pPr>
            <w:r>
              <w:rPr>
                <w:b/>
                <w:bCs/>
              </w:rPr>
              <w:tab/>
            </w:r>
            <w:r>
              <w:rPr>
                <w:b/>
                <w:bCs/>
              </w:rPr>
              <w:tab/>
            </w:r>
            <w:r w:rsidRPr="00C54FF9">
              <w:rPr>
                <w:b/>
                <w:bCs/>
                <w:position w:val="-7"/>
              </w:rPr>
              <w:object w:dxaOrig="1251" w:dyaOrig="254" w14:anchorId="4929FE92">
                <v:shape id="_x0000_i1270" type="#_x0000_t75" style="width:62.2pt;height:12.55pt" o:ole="">
                  <v:imagedata r:id="rId447" o:title=""/>
                </v:shape>
                <o:OLEObject Type="Embed" ProgID="Equation.AxMath" ShapeID="_x0000_i1270" DrawAspect="Content" ObjectID="_1838353690" r:id="rId448"/>
              </w:object>
            </w:r>
            <w:r>
              <w:rPr>
                <w:rFonts w:hint="eastAsia"/>
                <w:b/>
                <w:bCs/>
              </w:rPr>
              <w:t>;</w:t>
            </w:r>
          </w:p>
          <w:p w14:paraId="048BEA8E" w14:textId="77777777" w:rsidR="009C4F21" w:rsidRPr="00C54FF9" w:rsidRDefault="009C4F21" w:rsidP="00C65445">
            <w:pPr>
              <w:pStyle w:val="a2"/>
              <w:ind w:left="504" w:hanging="252"/>
            </w:pPr>
            <w:r>
              <w:rPr>
                <w:b/>
                <w:bCs/>
              </w:rPr>
              <w:tab/>
            </w:r>
            <w:r>
              <w:rPr>
                <w:rFonts w:hint="eastAsia"/>
                <w:b/>
                <w:bCs/>
              </w:rPr>
              <w:t>end</w:t>
            </w:r>
          </w:p>
          <w:p w14:paraId="06B1ECE2" w14:textId="77777777" w:rsidR="009C4F21" w:rsidRPr="00FF4AB7" w:rsidRDefault="009C4F21" w:rsidP="00C65445">
            <w:pPr>
              <w:pStyle w:val="a2"/>
              <w:ind w:left="504" w:hanging="252"/>
            </w:pPr>
            <w:r>
              <w:rPr>
                <w:rFonts w:hint="eastAsia"/>
                <w:b/>
                <w:bCs/>
              </w:rPr>
              <w:t>end</w:t>
            </w:r>
          </w:p>
          <w:p w14:paraId="72D93C6A" w14:textId="77777777" w:rsidR="009C4F21" w:rsidRDefault="009C4F21" w:rsidP="00C65445">
            <w:pPr>
              <w:pStyle w:val="a2"/>
              <w:ind w:left="504" w:hanging="252"/>
              <w:rPr>
                <w:b/>
                <w:bCs/>
              </w:rPr>
            </w:pPr>
            <w:r>
              <w:rPr>
                <w:noProof/>
              </w:rPr>
              <mc:AlternateContent>
                <mc:Choice Requires="wps">
                  <w:drawing>
                    <wp:anchor distT="0" distB="0" distL="114300" distR="114300" simplePos="0" relativeHeight="251661312" behindDoc="0" locked="0" layoutInCell="1" allowOverlap="1" wp14:anchorId="0ABC624F" wp14:editId="781434BB">
                      <wp:simplePos x="0" y="0"/>
                      <wp:positionH relativeFrom="column">
                        <wp:posOffset>408305</wp:posOffset>
                      </wp:positionH>
                      <wp:positionV relativeFrom="paragraph">
                        <wp:posOffset>213360</wp:posOffset>
                      </wp:positionV>
                      <wp:extent cx="0" cy="304800"/>
                      <wp:effectExtent l="0" t="0" r="38100" b="19050"/>
                      <wp:wrapNone/>
                      <wp:docPr id="523378625" name="直接连接符 4"/>
                      <wp:cNvGraphicFramePr/>
                      <a:graphic xmlns:a="http://schemas.openxmlformats.org/drawingml/2006/main">
                        <a:graphicData uri="http://schemas.microsoft.com/office/word/2010/wordprocessingShape">
                          <wps:wsp>
                            <wps:cNvCnPr/>
                            <wps:spPr>
                              <a:xfrm flipH="1">
                                <a:off x="0" y="0"/>
                                <a:ext cx="0" cy="3048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F4FC1" id="直接连接符 4"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5pt,16.8pt" to="32.15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" strokecolor="black [3040]" strokeweight="1pt"/>
                  </w:pict>
                </mc:Fallback>
              </mc:AlternateContent>
            </w:r>
            <w:r w:rsidRPr="00FF4AB7">
              <w:rPr>
                <w:rFonts w:hint="eastAsia"/>
                <w:b/>
                <w:bCs/>
              </w:rPr>
              <w:t>if</w:t>
            </w:r>
            <w:r>
              <w:rPr>
                <w:rFonts w:hint="eastAsia"/>
                <w:b/>
                <w:bCs/>
              </w:rPr>
              <w:t xml:space="preserve"> </w:t>
            </w:r>
            <w:r w:rsidRPr="00FF4AB7">
              <w:rPr>
                <w:b/>
                <w:bCs/>
                <w:position w:val="-7"/>
              </w:rPr>
              <w:object w:dxaOrig="677" w:dyaOrig="254" w14:anchorId="6B17FBA1">
                <v:shape id="_x0000_i1271" type="#_x0000_t75" style="width:34.35pt;height:12.55pt" o:ole="">
                  <v:imagedata r:id="rId449" o:title=""/>
                </v:shape>
                <o:OLEObject Type="Embed" ProgID="Equation.AxMath" ShapeID="_x0000_i1271" DrawAspect="Content" ObjectID="_1838353691" r:id="rId450"/>
              </w:object>
            </w:r>
            <w:r>
              <w:rPr>
                <w:rFonts w:hint="eastAsia"/>
                <w:b/>
                <w:bCs/>
              </w:rPr>
              <w:t xml:space="preserve"> then</w:t>
            </w:r>
          </w:p>
          <w:p w14:paraId="12EFB60E" w14:textId="77777777" w:rsidR="009C4F21" w:rsidRDefault="009C4F21" w:rsidP="00C65445">
            <w:pPr>
              <w:pStyle w:val="a2"/>
              <w:ind w:left="504" w:hanging="252"/>
              <w:rPr>
                <w:b/>
                <w:bCs/>
              </w:rPr>
            </w:pPr>
            <w:r>
              <w:rPr>
                <w:b/>
                <w:bCs/>
              </w:rPr>
              <w:tab/>
            </w:r>
            <w:r w:rsidRPr="00FF4AB7">
              <w:rPr>
                <w:b/>
                <w:bCs/>
                <w:position w:val="-8"/>
              </w:rPr>
              <w:object w:dxaOrig="2298" w:dyaOrig="267" w14:anchorId="121D5277">
                <v:shape id="_x0000_i1272" type="#_x0000_t75" style="width:115.1pt;height:13.65pt" o:ole="">
                  <v:imagedata r:id="rId451" o:title=""/>
                </v:shape>
                <o:OLEObject Type="Embed" ProgID="Equation.AxMath" ShapeID="_x0000_i1272" DrawAspect="Content" ObjectID="_1838353692" r:id="rId452"/>
              </w:object>
            </w:r>
            <w:r>
              <w:rPr>
                <w:rFonts w:hint="eastAsia"/>
                <w:b/>
                <w:bCs/>
              </w:rPr>
              <w:t xml:space="preserve"> </w:t>
            </w:r>
            <w:r w:rsidRPr="00FF4AB7">
              <w:rPr>
                <w:b/>
                <w:bCs/>
              </w:rPr>
              <w:t>(Algorithm 2)</w:t>
            </w:r>
            <w:r>
              <w:rPr>
                <w:rFonts w:hint="eastAsia"/>
                <w:b/>
                <w:bCs/>
              </w:rPr>
              <w:t>;</w:t>
            </w:r>
          </w:p>
          <w:p w14:paraId="11280131" w14:textId="77777777" w:rsidR="009C4F21" w:rsidRDefault="009C4F21" w:rsidP="00C65445">
            <w:pPr>
              <w:pStyle w:val="a2"/>
              <w:ind w:left="504" w:hanging="252"/>
              <w:rPr>
                <w:b/>
                <w:bCs/>
              </w:rPr>
            </w:pPr>
            <w:r>
              <w:rPr>
                <w:rFonts w:hint="eastAsia"/>
                <w:b/>
                <w:bCs/>
              </w:rPr>
              <w:t>end</w:t>
            </w:r>
          </w:p>
          <w:p w14:paraId="46C280EE" w14:textId="77777777" w:rsidR="009C4F21" w:rsidRDefault="009C4F21" w:rsidP="00C65445">
            <w:pPr>
              <w:pStyle w:val="a2"/>
              <w:ind w:left="504" w:hanging="252"/>
              <w:rPr>
                <w:b/>
                <w:bCs/>
              </w:rPr>
            </w:pPr>
            <w:r>
              <w:rPr>
                <w:rFonts w:hint="eastAsia"/>
                <w:b/>
                <w:bCs/>
              </w:rPr>
              <w:t>else</w:t>
            </w:r>
          </w:p>
          <w:p w14:paraId="2ED8F2EB" w14:textId="77777777" w:rsidR="009C4F21" w:rsidRDefault="009C4F21" w:rsidP="00C65445">
            <w:pPr>
              <w:pStyle w:val="a2"/>
              <w:ind w:left="504" w:hanging="252"/>
              <w:rPr>
                <w:b/>
                <w:bCs/>
              </w:rPr>
            </w:pPr>
            <w:r>
              <w:rPr>
                <w:noProof/>
              </w:rPr>
              <mc:AlternateContent>
                <mc:Choice Requires="wps">
                  <w:drawing>
                    <wp:anchor distT="0" distB="0" distL="114300" distR="114300" simplePos="0" relativeHeight="251662336" behindDoc="0" locked="0" layoutInCell="1" allowOverlap="1" wp14:anchorId="3A37E770" wp14:editId="0DB6971F">
                      <wp:simplePos x="0" y="0"/>
                      <wp:positionH relativeFrom="column">
                        <wp:posOffset>400050</wp:posOffset>
                      </wp:positionH>
                      <wp:positionV relativeFrom="paragraph">
                        <wp:posOffset>52070</wp:posOffset>
                      </wp:positionV>
                      <wp:extent cx="8255" cy="1879600"/>
                      <wp:effectExtent l="0" t="0" r="29845" b="25400"/>
                      <wp:wrapNone/>
                      <wp:docPr id="632336088" name="直接连接符 4"/>
                      <wp:cNvGraphicFramePr/>
                      <a:graphic xmlns:a="http://schemas.openxmlformats.org/drawingml/2006/main">
                        <a:graphicData uri="http://schemas.microsoft.com/office/word/2010/wordprocessingShape">
                          <wps:wsp>
                            <wps:cNvCnPr/>
                            <wps:spPr>
                              <a:xfrm>
                                <a:off x="0" y="0"/>
                                <a:ext cx="8255" cy="187960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C0192" id="直接连接符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pt,4.1pt" to="32.15pt,1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" strokecolor="black [3040]" strokeweight="1pt"/>
                  </w:pict>
                </mc:Fallback>
              </mc:AlternateContent>
            </w:r>
            <w:r>
              <w:rPr>
                <w:b/>
                <w:bCs/>
              </w:rPr>
              <w:tab/>
            </w:r>
            <w:r w:rsidRPr="00FF4AB7">
              <w:rPr>
                <w:b/>
                <w:bCs/>
              </w:rPr>
              <w:t>Compute</w:t>
            </w:r>
            <w:r>
              <w:rPr>
                <w:rFonts w:hint="eastAsia"/>
                <w:b/>
                <w:bCs/>
              </w:rPr>
              <w:t xml:space="preserve"> </w:t>
            </w:r>
            <w:r w:rsidRPr="00FF4AB7">
              <w:rPr>
                <w:b/>
                <w:bCs/>
                <w:position w:val="-6"/>
              </w:rPr>
              <w:object w:dxaOrig="163" w:dyaOrig="235" w14:anchorId="09F16631">
                <v:shape id="_x0000_i1273" type="#_x0000_t75" style="width:7.65pt;height:12pt" o:ole="">
                  <v:imagedata r:id="rId453" o:title=""/>
                </v:shape>
                <o:OLEObject Type="Embed" ProgID="Equation.AxMath" ShapeID="_x0000_i1273" DrawAspect="Content" ObjectID="_1838353693" r:id="rId454"/>
              </w:object>
            </w:r>
            <w:r w:rsidRPr="00FF4AB7">
              <w:rPr>
                <w:b/>
                <w:bCs/>
              </w:rPr>
              <w:t xml:space="preserve">, </w:t>
            </w:r>
            <w:r w:rsidRPr="00FF4AB7">
              <w:rPr>
                <w:b/>
                <w:bCs/>
                <w:position w:val="-6"/>
              </w:rPr>
              <w:object w:dxaOrig="164" w:dyaOrig="235" w14:anchorId="0CEA19CE">
                <v:shape id="_x0000_i1274" type="#_x0000_t75" style="width:7.65pt;height:12pt" o:ole="">
                  <v:imagedata r:id="rId455" o:title=""/>
                </v:shape>
                <o:OLEObject Type="Embed" ProgID="Equation.AxMath" ShapeID="_x0000_i1274" DrawAspect="Content" ObjectID="_1838353694" r:id="rId456"/>
              </w:object>
            </w:r>
            <w:r w:rsidRPr="00FF4AB7">
              <w:rPr>
                <w:b/>
                <w:bCs/>
              </w:rPr>
              <w:t xml:space="preserve">, </w:t>
            </w:r>
            <w:r w:rsidRPr="00FF4AB7">
              <w:rPr>
                <w:b/>
                <w:bCs/>
                <w:position w:val="-7"/>
              </w:rPr>
              <w:object w:dxaOrig="214" w:dyaOrig="303" w14:anchorId="0BECA990">
                <v:shape id="_x0000_i1275" type="#_x0000_t75" style="width:10.35pt;height:14.75pt" o:ole="">
                  <v:imagedata r:id="rId457" o:title=""/>
                </v:shape>
                <o:OLEObject Type="Embed" ProgID="Equation.AxMath" ShapeID="_x0000_i1275" DrawAspect="Content" ObjectID="_1838353695" r:id="rId458"/>
              </w:object>
            </w:r>
            <w:r w:rsidRPr="00FF4AB7">
              <w:rPr>
                <w:b/>
                <w:bCs/>
              </w:rPr>
              <w:t xml:space="preserve"> using</w:t>
            </w:r>
            <w:r>
              <w:rPr>
                <w:rFonts w:hint="eastAsia"/>
                <w:b/>
                <w:bCs/>
              </w:rPr>
              <w:t xml:space="preserve"> </w:t>
            </w:r>
            <w:r>
              <w:rPr>
                <w:b/>
                <w:bCs/>
              </w:rPr>
              <w:fldChar w:fldCharType="begin"/>
            </w:r>
            <w:r>
              <w:rPr>
                <w:b/>
                <w:bCs/>
              </w:rPr>
              <w:instrText xml:space="preserve"> GOTOBUTTON ZEqnNum479733  \* MERGEFORMAT </w:instrText>
            </w:r>
            <w:r>
              <w:rPr>
                <w:b/>
                <w:bCs/>
              </w:rPr>
              <w:fldChar w:fldCharType="begin"/>
            </w:r>
            <w:r>
              <w:rPr>
                <w:b/>
                <w:bCs/>
              </w:rPr>
              <w:instrText xml:space="preserve"> REF ZEqnNum479733 \* Charformat \! \* MERGEFORMAT </w:instrText>
            </w:r>
            <w:r>
              <w:rPr>
                <w:b/>
                <w:bCs/>
              </w:rPr>
              <w:fldChar w:fldCharType="separate"/>
            </w:r>
            <w:r w:rsidRPr="00AC34E9">
              <w:rPr>
                <w:b/>
                <w:bCs/>
              </w:rPr>
              <w:instrText>(3-7)</w:instrText>
            </w:r>
            <w:r>
              <w:rPr>
                <w:b/>
                <w:bCs/>
              </w:rPr>
              <w:fldChar w:fldCharType="end"/>
            </w:r>
            <w:r>
              <w:rPr>
                <w:b/>
                <w:bCs/>
              </w:rPr>
              <w:fldChar w:fldCharType="end"/>
            </w:r>
            <w:r>
              <w:rPr>
                <w:rFonts w:hint="eastAsia"/>
                <w:b/>
                <w:bCs/>
              </w:rPr>
              <w:t xml:space="preserve">, </w:t>
            </w:r>
            <w:r>
              <w:rPr>
                <w:b/>
                <w:bCs/>
              </w:rPr>
              <w:fldChar w:fldCharType="begin"/>
            </w:r>
            <w:r>
              <w:rPr>
                <w:b/>
                <w:bCs/>
              </w:rPr>
              <w:instrText xml:space="preserve"> GOTOBUTTON ZEqnNum313500  \* MERGEFORMAT </w:instrText>
            </w:r>
            <w:r>
              <w:rPr>
                <w:b/>
                <w:bCs/>
              </w:rPr>
              <w:fldChar w:fldCharType="begin"/>
            </w:r>
            <w:r>
              <w:rPr>
                <w:b/>
                <w:bCs/>
              </w:rPr>
              <w:instrText xml:space="preserve"> REF ZEqnNum313500 \* Charformat \! \* MERGEFORMAT </w:instrText>
            </w:r>
            <w:r>
              <w:rPr>
                <w:b/>
                <w:bCs/>
              </w:rPr>
              <w:fldChar w:fldCharType="separate"/>
            </w:r>
            <w:r w:rsidRPr="00AC34E9">
              <w:rPr>
                <w:b/>
                <w:bCs/>
              </w:rPr>
              <w:instrText>(3-8)</w:instrText>
            </w:r>
            <w:r>
              <w:rPr>
                <w:b/>
                <w:bCs/>
              </w:rPr>
              <w:fldChar w:fldCharType="end"/>
            </w:r>
            <w:r>
              <w:rPr>
                <w:b/>
                <w:bCs/>
              </w:rPr>
              <w:fldChar w:fldCharType="end"/>
            </w:r>
            <w:r>
              <w:rPr>
                <w:rFonts w:hint="eastAsia"/>
                <w:b/>
                <w:bCs/>
              </w:rPr>
              <w:t xml:space="preserve">, </w:t>
            </w:r>
            <w:r>
              <w:rPr>
                <w:b/>
                <w:bCs/>
              </w:rPr>
              <w:fldChar w:fldCharType="begin"/>
            </w:r>
            <w:r>
              <w:rPr>
                <w:b/>
                <w:bCs/>
              </w:rPr>
              <w:instrText xml:space="preserve"> GOTOBUTTON ZEqnNum141250  \* MERGEFORMAT </w:instrText>
            </w:r>
            <w:r>
              <w:rPr>
                <w:b/>
                <w:bCs/>
              </w:rPr>
              <w:fldChar w:fldCharType="begin"/>
            </w:r>
            <w:r>
              <w:rPr>
                <w:b/>
                <w:bCs/>
              </w:rPr>
              <w:instrText xml:space="preserve"> REF ZEqnNum141250 \* Charformat \! \* MERGEFORMAT </w:instrText>
            </w:r>
            <w:r>
              <w:rPr>
                <w:b/>
                <w:bCs/>
              </w:rPr>
              <w:fldChar w:fldCharType="separate"/>
            </w:r>
            <w:r w:rsidRPr="00AC34E9">
              <w:rPr>
                <w:b/>
                <w:bCs/>
              </w:rPr>
              <w:instrText>(3-9)</w:instrText>
            </w:r>
            <w:r>
              <w:rPr>
                <w:b/>
                <w:bCs/>
              </w:rPr>
              <w:fldChar w:fldCharType="end"/>
            </w:r>
            <w:r>
              <w:rPr>
                <w:b/>
                <w:bCs/>
              </w:rPr>
              <w:fldChar w:fldCharType="end"/>
            </w:r>
            <w:r w:rsidRPr="00FF4AB7">
              <w:rPr>
                <w:b/>
                <w:bCs/>
              </w:rPr>
              <w:t>;</w:t>
            </w:r>
          </w:p>
          <w:p w14:paraId="53EBEDA6" w14:textId="77777777" w:rsidR="009C4F21" w:rsidRDefault="009C4F21" w:rsidP="00C65445">
            <w:pPr>
              <w:pStyle w:val="a2"/>
              <w:ind w:left="504" w:hanging="252"/>
              <w:rPr>
                <w:b/>
                <w:bCs/>
              </w:rPr>
            </w:pPr>
            <w:r>
              <w:rPr>
                <w:b/>
                <w:bCs/>
              </w:rPr>
              <w:tab/>
            </w:r>
            <w:r w:rsidRPr="00FF4AB7">
              <w:rPr>
                <w:b/>
                <w:bCs/>
                <w:position w:val="-7"/>
              </w:rPr>
              <w:object w:dxaOrig="2063" w:dyaOrig="306" w14:anchorId="1131B5DC">
                <v:shape id="_x0000_i1276" type="#_x0000_t75" style="width:103.1pt;height:15.8pt" o:ole="">
                  <v:imagedata r:id="rId459" o:title=""/>
                </v:shape>
                <o:OLEObject Type="Embed" ProgID="Equation.AxMath" ShapeID="_x0000_i1276" DrawAspect="Content" ObjectID="_1838353696" r:id="rId460"/>
              </w:object>
            </w:r>
            <w:r>
              <w:rPr>
                <w:rFonts w:hint="eastAsia"/>
                <w:b/>
                <w:bCs/>
              </w:rPr>
              <w:t>;</w:t>
            </w:r>
          </w:p>
          <w:p w14:paraId="1D08CFB3" w14:textId="77777777" w:rsidR="009C4F21" w:rsidRDefault="009C4F21" w:rsidP="00C65445">
            <w:pPr>
              <w:pStyle w:val="a2"/>
              <w:ind w:left="504" w:hanging="252"/>
              <w:rPr>
                <w:b/>
                <w:bCs/>
              </w:rPr>
            </w:pPr>
            <w:r>
              <w:rPr>
                <w:b/>
                <w:bCs/>
              </w:rPr>
              <w:tab/>
            </w:r>
            <w:r>
              <w:rPr>
                <w:rFonts w:hint="eastAsia"/>
                <w:b/>
                <w:bCs/>
              </w:rPr>
              <w:t xml:space="preserve">if </w:t>
            </w:r>
            <w:r w:rsidRPr="00FF4AB7">
              <w:rPr>
                <w:b/>
                <w:bCs/>
                <w:position w:val="-6"/>
              </w:rPr>
              <w:object w:dxaOrig="567" w:dyaOrig="235" w14:anchorId="3B1A6368">
                <v:shape id="_x0000_i1277" type="#_x0000_t75" style="width:28.35pt;height:12pt" o:ole="">
                  <v:imagedata r:id="rId461" o:title=""/>
                </v:shape>
                <o:OLEObject Type="Embed" ProgID="Equation.AxMath" ShapeID="_x0000_i1277" DrawAspect="Content" ObjectID="_1838353697" r:id="rId462"/>
              </w:object>
            </w:r>
            <w:r>
              <w:rPr>
                <w:rFonts w:hint="eastAsia"/>
                <w:b/>
                <w:bCs/>
              </w:rPr>
              <w:t xml:space="preserve"> then</w:t>
            </w:r>
          </w:p>
          <w:p w14:paraId="7614CA0F" w14:textId="77777777" w:rsidR="009C4F21" w:rsidRDefault="009C4F21" w:rsidP="00C65445">
            <w:pPr>
              <w:pStyle w:val="a2"/>
              <w:ind w:left="504" w:hanging="252"/>
              <w:rPr>
                <w:b/>
                <w:bCs/>
              </w:rPr>
            </w:pPr>
            <w:r>
              <w:rPr>
                <w:noProof/>
              </w:rPr>
              <mc:AlternateContent>
                <mc:Choice Requires="wps">
                  <w:drawing>
                    <wp:anchor distT="0" distB="0" distL="114300" distR="114300" simplePos="0" relativeHeight="251663360" behindDoc="0" locked="0" layoutInCell="1" allowOverlap="1" wp14:anchorId="30D0352A" wp14:editId="3E9448E0">
                      <wp:simplePos x="0" y="0"/>
                      <wp:positionH relativeFrom="column">
                        <wp:posOffset>690880</wp:posOffset>
                      </wp:positionH>
                      <wp:positionV relativeFrom="paragraph">
                        <wp:posOffset>34290</wp:posOffset>
                      </wp:positionV>
                      <wp:extent cx="0" cy="234315"/>
                      <wp:effectExtent l="0" t="0" r="38100" b="32385"/>
                      <wp:wrapNone/>
                      <wp:docPr id="1379545537" name="直接连接符 4"/>
                      <wp:cNvGraphicFramePr/>
                      <a:graphic xmlns:a="http://schemas.openxmlformats.org/drawingml/2006/main">
                        <a:graphicData uri="http://schemas.microsoft.com/office/word/2010/wordprocessingShape">
                          <wps:wsp>
                            <wps:cNvCnPr/>
                            <wps:spPr>
                              <a:xfrm>
                                <a:off x="0" y="0"/>
                                <a:ext cx="0" cy="23431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8EE0C3" id="直接连接符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4pt,2.7pt" to="54.4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" strokecolor="black [3040]" strokeweight="1pt"/>
                  </w:pict>
                </mc:Fallback>
              </mc:AlternateContent>
            </w:r>
            <w:r>
              <w:rPr>
                <w:rFonts w:hint="eastAsia"/>
                <w:b/>
                <w:bCs/>
              </w:rPr>
              <w:t xml:space="preserve"> </w:t>
            </w:r>
            <w:r>
              <w:rPr>
                <w:b/>
                <w:bCs/>
              </w:rPr>
              <w:tab/>
            </w:r>
            <w:r>
              <w:rPr>
                <w:b/>
                <w:bCs/>
              </w:rPr>
              <w:tab/>
            </w:r>
            <w:r w:rsidRPr="00FF4AB7">
              <w:rPr>
                <w:b/>
                <w:bCs/>
                <w:position w:val="-6"/>
              </w:rPr>
              <w:object w:dxaOrig="553" w:dyaOrig="235" w14:anchorId="7E64663E">
                <v:shape id="_x0000_i1278" type="#_x0000_t75" style="width:27.8pt;height:12pt" o:ole="">
                  <v:imagedata r:id="rId463" o:title=""/>
                </v:shape>
                <o:OLEObject Type="Embed" ProgID="Equation.AxMath" ShapeID="_x0000_i1278" DrawAspect="Content" ObjectID="_1838353698" r:id="rId464"/>
              </w:object>
            </w:r>
            <w:r w:rsidRPr="00FF4AB7">
              <w:rPr>
                <w:b/>
                <w:bCs/>
              </w:rPr>
              <w:t xml:space="preserve">; </w:t>
            </w:r>
            <w:r w:rsidRPr="00FF4AB7">
              <w:rPr>
                <w:b/>
                <w:bCs/>
                <w:position w:val="-8"/>
              </w:rPr>
              <w:object w:dxaOrig="1671" w:dyaOrig="267" w14:anchorId="6CB35414">
                <v:shape id="_x0000_i1279" type="#_x0000_t75" style="width:83.45pt;height:13.65pt" o:ole="">
                  <v:imagedata r:id="rId465" o:title=""/>
                </v:shape>
                <o:OLEObject Type="Embed" ProgID="Equation.AxMath" ShapeID="_x0000_i1279" DrawAspect="Content" ObjectID="_1838353699" r:id="rId466"/>
              </w:object>
            </w:r>
            <w:r w:rsidRPr="00FF4AB7">
              <w:rPr>
                <w:b/>
                <w:bCs/>
              </w:rPr>
              <w:t xml:space="preserve"> (Algorithm 2)</w:t>
            </w:r>
            <w:r>
              <w:rPr>
                <w:rFonts w:hint="eastAsia"/>
                <w:b/>
                <w:bCs/>
              </w:rPr>
              <w:t>;</w:t>
            </w:r>
          </w:p>
          <w:p w14:paraId="16989EF5" w14:textId="77777777" w:rsidR="009C4F21" w:rsidRDefault="009C4F21" w:rsidP="00C65445">
            <w:pPr>
              <w:pStyle w:val="a2"/>
              <w:ind w:left="504" w:hanging="252"/>
              <w:rPr>
                <w:b/>
                <w:bCs/>
              </w:rPr>
            </w:pPr>
            <w:r>
              <w:rPr>
                <w:b/>
                <w:bCs/>
              </w:rPr>
              <w:tab/>
            </w:r>
            <w:r>
              <w:rPr>
                <w:rFonts w:hint="eastAsia"/>
                <w:b/>
                <w:bCs/>
              </w:rPr>
              <w:t>end</w:t>
            </w:r>
          </w:p>
          <w:p w14:paraId="7816DA11" w14:textId="77777777" w:rsidR="009C4F21" w:rsidRDefault="009C4F21" w:rsidP="00C65445">
            <w:pPr>
              <w:pStyle w:val="a2"/>
              <w:ind w:left="504" w:hanging="252"/>
              <w:rPr>
                <w:b/>
                <w:bCs/>
              </w:rPr>
            </w:pPr>
            <w:r>
              <w:rPr>
                <w:b/>
                <w:bCs/>
              </w:rPr>
              <w:tab/>
            </w:r>
            <w:r>
              <w:rPr>
                <w:rFonts w:hint="eastAsia"/>
                <w:b/>
                <w:bCs/>
              </w:rPr>
              <w:t>else</w:t>
            </w:r>
          </w:p>
          <w:p w14:paraId="1FB8BFCE" w14:textId="77777777" w:rsidR="009C4F21" w:rsidRDefault="009C4F21" w:rsidP="00C65445">
            <w:pPr>
              <w:pStyle w:val="a2"/>
              <w:ind w:left="504" w:hanging="252"/>
              <w:rPr>
                <w:b/>
                <w:bCs/>
              </w:rPr>
            </w:pPr>
            <w:r>
              <w:rPr>
                <w:noProof/>
              </w:rPr>
              <mc:AlternateContent>
                <mc:Choice Requires="wps">
                  <w:drawing>
                    <wp:anchor distT="0" distB="0" distL="114300" distR="114300" simplePos="0" relativeHeight="251664384" behindDoc="0" locked="0" layoutInCell="1" allowOverlap="1" wp14:anchorId="59BC9131" wp14:editId="321ADA25">
                      <wp:simplePos x="0" y="0"/>
                      <wp:positionH relativeFrom="column">
                        <wp:posOffset>697230</wp:posOffset>
                      </wp:positionH>
                      <wp:positionV relativeFrom="paragraph">
                        <wp:posOffset>40640</wp:posOffset>
                      </wp:positionV>
                      <wp:extent cx="0" cy="234315"/>
                      <wp:effectExtent l="0" t="0" r="38100" b="32385"/>
                      <wp:wrapNone/>
                      <wp:docPr id="28002518" name="直接连接符 4"/>
                      <wp:cNvGraphicFramePr/>
                      <a:graphic xmlns:a="http://schemas.openxmlformats.org/drawingml/2006/main">
                        <a:graphicData uri="http://schemas.microsoft.com/office/word/2010/wordprocessingShape">
                          <wps:wsp>
                            <wps:cNvCnPr/>
                            <wps:spPr>
                              <a:xfrm>
                                <a:off x="0" y="0"/>
                                <a:ext cx="0" cy="23431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A11C5A" id="直接连接符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9pt,3.2pt" to="54.9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" strokecolor="black [3040]" strokeweight="1pt"/>
                  </w:pict>
                </mc:Fallback>
              </mc:AlternateContent>
            </w:r>
            <w:r>
              <w:rPr>
                <w:b/>
                <w:bCs/>
              </w:rPr>
              <w:tab/>
            </w:r>
            <w:r>
              <w:rPr>
                <w:b/>
                <w:bCs/>
              </w:rPr>
              <w:tab/>
            </w:r>
            <w:r w:rsidRPr="00FF4AB7">
              <w:rPr>
                <w:b/>
                <w:bCs/>
                <w:position w:val="-6"/>
              </w:rPr>
              <w:object w:dxaOrig="573" w:dyaOrig="235" w14:anchorId="36AD7156">
                <v:shape id="_x0000_i1280" type="#_x0000_t75" style="width:28.35pt;height:12pt" o:ole="">
                  <v:imagedata r:id="rId467" o:title=""/>
                </v:shape>
                <o:OLEObject Type="Embed" ProgID="Equation.AxMath" ShapeID="_x0000_i1280" DrawAspect="Content" ObjectID="_1838353700" r:id="rId468"/>
              </w:object>
            </w:r>
            <w:r w:rsidRPr="00FF4AB7">
              <w:rPr>
                <w:b/>
                <w:bCs/>
              </w:rPr>
              <w:t xml:space="preserve">; </w:t>
            </w:r>
            <w:r w:rsidRPr="00FF4AB7">
              <w:rPr>
                <w:b/>
                <w:bCs/>
                <w:position w:val="-8"/>
              </w:rPr>
              <w:object w:dxaOrig="1868" w:dyaOrig="267" w14:anchorId="36E1C3A3">
                <v:shape id="_x0000_i1281" type="#_x0000_t75" style="width:93.8pt;height:13.65pt" o:ole="">
                  <v:imagedata r:id="rId469" o:title=""/>
                </v:shape>
                <o:OLEObject Type="Embed" ProgID="Equation.AxMath" ShapeID="_x0000_i1281" DrawAspect="Content" ObjectID="_1838353701" r:id="rId470"/>
              </w:object>
            </w:r>
            <w:r w:rsidRPr="00FF4AB7">
              <w:rPr>
                <w:b/>
                <w:bCs/>
              </w:rPr>
              <w:t xml:space="preserve"> (Algorithm 3)</w:t>
            </w:r>
            <w:r>
              <w:rPr>
                <w:rFonts w:hint="eastAsia"/>
                <w:b/>
                <w:bCs/>
              </w:rPr>
              <w:t>;</w:t>
            </w:r>
          </w:p>
          <w:p w14:paraId="0DA2FE9B" w14:textId="77777777" w:rsidR="009C4F21" w:rsidRDefault="009C4F21" w:rsidP="00C65445">
            <w:pPr>
              <w:pStyle w:val="a2"/>
              <w:ind w:left="504" w:hanging="252"/>
              <w:rPr>
                <w:b/>
                <w:bCs/>
              </w:rPr>
            </w:pPr>
            <w:r>
              <w:rPr>
                <w:b/>
                <w:bCs/>
              </w:rPr>
              <w:tab/>
            </w:r>
            <w:r>
              <w:rPr>
                <w:rFonts w:hint="eastAsia"/>
                <w:b/>
                <w:bCs/>
              </w:rPr>
              <w:t>end</w:t>
            </w:r>
          </w:p>
          <w:p w14:paraId="410E3FB3" w14:textId="77777777" w:rsidR="009C4F21" w:rsidRPr="00FF4AB7" w:rsidRDefault="009C4F21" w:rsidP="00C65445">
            <w:pPr>
              <w:pStyle w:val="a2"/>
              <w:ind w:left="504" w:hanging="252"/>
              <w:rPr>
                <w:b/>
                <w:bCs/>
              </w:rPr>
            </w:pPr>
            <w:r>
              <w:rPr>
                <w:rFonts w:hint="eastAsia"/>
                <w:b/>
                <w:bCs/>
              </w:rPr>
              <w:t>end</w:t>
            </w:r>
          </w:p>
          <w:p w14:paraId="5AAE8321" w14:textId="77777777" w:rsidR="009C4F21" w:rsidRPr="000611BD" w:rsidRDefault="009C4F21" w:rsidP="00C65445">
            <w:pPr>
              <w:pStyle w:val="af1"/>
              <w:spacing w:before="103" w:after="103" w:line="360" w:lineRule="atLeast"/>
              <w:jc w:val="both"/>
              <w:rPr>
                <w:b/>
                <w:bCs/>
              </w:rPr>
            </w:pPr>
            <w:r>
              <w:rPr>
                <w:b/>
                <w:bCs/>
              </w:rPr>
              <w:tab/>
            </w:r>
            <w:r>
              <w:rPr>
                <w:rFonts w:hint="eastAsia"/>
                <w:b/>
                <w:bCs/>
              </w:rPr>
              <w:t>输出：</w:t>
            </w:r>
            <w:r w:rsidRPr="00FF4AB7">
              <w:rPr>
                <w:rFonts w:hint="eastAsia"/>
              </w:rPr>
              <w:t>推理模式</w:t>
            </w:r>
            <w:r w:rsidRPr="00FF4AB7">
              <w:rPr>
                <w:position w:val="-6"/>
              </w:rPr>
              <w:object w:dxaOrig="1001" w:dyaOrig="235" w14:anchorId="0E1B246D">
                <v:shape id="_x0000_i1282" type="#_x0000_t75" style="width:49.65pt;height:12pt" o:ole="">
                  <v:imagedata r:id="rId471" o:title=""/>
                </v:shape>
                <o:OLEObject Type="Embed" ProgID="Equation.AxMath" ShapeID="_x0000_i1282" DrawAspect="Content" ObjectID="_1838353702" r:id="rId472"/>
              </w:object>
            </w:r>
            <w:r w:rsidRPr="00FF4AB7">
              <w:rPr>
                <w:rFonts w:hint="eastAsia"/>
              </w:rPr>
              <w:t>，数据划分</w:t>
            </w:r>
            <w:r w:rsidRPr="00FF4AB7">
              <w:rPr>
                <w:position w:val="-7"/>
              </w:rPr>
              <w:object w:dxaOrig="557" w:dyaOrig="237" w14:anchorId="425125C4">
                <v:shape id="_x0000_i1283" type="#_x0000_t75" style="width:28.35pt;height:12pt" o:ole="">
                  <v:imagedata r:id="rId473" o:title=""/>
                </v:shape>
                <o:OLEObject Type="Embed" ProgID="Equation.AxMath" ShapeID="_x0000_i1283" DrawAspect="Content" ObjectID="_1838353703" r:id="rId474"/>
              </w:object>
            </w:r>
            <w:r w:rsidRPr="00FF4AB7">
              <w:rPr>
                <w:rFonts w:hint="eastAsia"/>
              </w:rPr>
              <w:t>或模型划分</w:t>
            </w:r>
            <w:r w:rsidRPr="00FF4AB7">
              <w:rPr>
                <w:position w:val="-7"/>
              </w:rPr>
              <w:object w:dxaOrig="451" w:dyaOrig="237" w14:anchorId="3E22A493">
                <v:shape id="_x0000_i1284" type="#_x0000_t75" style="width:22.35pt;height:12pt" o:ole="">
                  <v:imagedata r:id="rId475" o:title=""/>
                </v:shape>
                <o:OLEObject Type="Embed" ProgID="Equation.AxMath" ShapeID="_x0000_i1284" DrawAspect="Content" ObjectID="_1838353704" r:id="rId476"/>
              </w:object>
            </w:r>
            <w:r>
              <w:rPr>
                <w:rFonts w:hint="eastAsia"/>
              </w:rPr>
              <w:t>.</w:t>
            </w:r>
          </w:p>
        </w:tc>
      </w:tr>
    </w:tbl>
    <w:p w14:paraId="5AFA16C4" w14:textId="77777777" w:rsidR="009C4F21" w:rsidRPr="00881D73" w:rsidRDefault="009C4F21" w:rsidP="009C4F21">
      <w:pPr>
        <w:pStyle w:val="23"/>
        <w:tabs>
          <w:tab w:val="left" w:pos="420"/>
        </w:tabs>
        <w:spacing w:before="206" w:after="206"/>
        <w:outlineLvl w:val="1"/>
      </w:pPr>
      <w:bookmarkStart w:id="145" w:name="_Toc227680648"/>
      <w:r w:rsidRPr="00881D73">
        <w:rPr>
          <w:rFonts w:hint="eastAsia"/>
        </w:rPr>
        <w:t>PMP</w:t>
      </w:r>
      <w:r w:rsidRPr="00881D73">
        <w:rPr>
          <w:rFonts w:hint="eastAsia"/>
        </w:rPr>
        <w:t>模式</w:t>
      </w:r>
      <w:r w:rsidRPr="00881D73">
        <w:t>的最优</w:t>
      </w:r>
      <w:r w:rsidRPr="00881D73">
        <w:rPr>
          <w:rFonts w:hint="eastAsia"/>
        </w:rPr>
        <w:t>模型</w:t>
      </w:r>
      <w:r w:rsidRPr="00881D73">
        <w:t>分配</w:t>
      </w:r>
      <w:bookmarkEnd w:id="145"/>
    </w:p>
    <w:p w14:paraId="4748388A" w14:textId="77777777" w:rsidR="009C4F21" w:rsidRDefault="009C4F21" w:rsidP="009C4F21">
      <w:pPr>
        <w:pStyle w:val="-"/>
        <w:ind w:firstLine="503"/>
      </w:pPr>
      <w:r w:rsidRPr="00881D73">
        <w:rPr>
          <w:rFonts w:hint="eastAsia"/>
        </w:rPr>
        <w:t>针对</w:t>
      </w:r>
      <w:r w:rsidRPr="00881D73">
        <w:t>PMP</w:t>
      </w:r>
      <w:r w:rsidRPr="00881D73">
        <w:t>模式下的模型切分问题</w:t>
      </w:r>
      <w:r w:rsidRPr="00881D73">
        <w:rPr>
          <w:rFonts w:hint="eastAsia"/>
        </w:rPr>
        <w:t>，</w:t>
      </w:r>
      <w:r w:rsidRPr="00881D73">
        <w:t>提出一种基于动态规划的算法，该算法将原问题分解为一系列子问题，并通过求解子问题逐步获得原问题的解。</w:t>
      </w:r>
    </w:p>
    <w:p w14:paraId="38ADF015" w14:textId="77777777" w:rsidR="009C4F21" w:rsidRPr="00881D73" w:rsidRDefault="009C4F21" w:rsidP="009C4F21">
      <w:pPr>
        <w:pStyle w:val="-"/>
        <w:spacing w:beforeLines="50" w:before="206"/>
        <w:ind w:firstLine="503"/>
      </w:pPr>
      <w:r w:rsidRPr="00881D73">
        <w:lastRenderedPageBreak/>
        <w:t>对于给定的流水线路由</w:t>
      </w:r>
      <w:r w:rsidRPr="00881D73">
        <w:rPr>
          <w:position w:val="-13"/>
        </w:rPr>
        <w:object w:dxaOrig="2001" w:dyaOrig="376" w14:anchorId="5210631C">
          <v:shape id="_x0000_i1285" type="#_x0000_t75" style="width:100.35pt;height:19.1pt" o:ole="">
            <v:imagedata r:id="rId477" o:title=""/>
          </v:shape>
          <o:OLEObject Type="Embed" ProgID="Equation.AxMath" ShapeID="_x0000_i1285" DrawAspect="Content" ObjectID="_1838353705" r:id="rId478"/>
        </w:object>
      </w:r>
      <w:r w:rsidRPr="00881D73">
        <w:t>（其中</w:t>
      </w:r>
      <w:r w:rsidRPr="00881D73">
        <w:rPr>
          <w:position w:val="-12"/>
        </w:rPr>
        <w:object w:dxaOrig="915" w:dyaOrig="358" w14:anchorId="59B6FC7E">
          <v:shape id="_x0000_i1286" type="#_x0000_t75" style="width:46.35pt;height:18pt" o:ole="">
            <v:imagedata r:id="rId479" o:title=""/>
          </v:shape>
          <o:OLEObject Type="Embed" ProgID="Equation.AxMath" ShapeID="_x0000_i1286" DrawAspect="Content" ObjectID="_1838353706" r:id="rId480"/>
        </w:object>
      </w:r>
      <w:r w:rsidRPr="00881D73">
        <w:t>），定义状态</w:t>
      </w:r>
      <w:r w:rsidRPr="00881D73">
        <w:rPr>
          <w:position w:val="-12"/>
        </w:rPr>
        <w:object w:dxaOrig="845" w:dyaOrig="374" w14:anchorId="5C014703">
          <v:shape id="_x0000_i1287" type="#_x0000_t75" style="width:42pt;height:19.1pt" o:ole="">
            <v:imagedata r:id="rId481" o:title=""/>
          </v:shape>
          <o:OLEObject Type="Embed" ProgID="Equation.AxMath" ShapeID="_x0000_i1287" DrawAspect="Content" ObjectID="_1838353707" r:id="rId482"/>
        </w:object>
      </w:r>
      <w:r w:rsidRPr="00881D73">
        <w:t>表示前</w:t>
      </w:r>
      <w:r w:rsidRPr="00881D73">
        <w:rPr>
          <w:position w:val="-11"/>
        </w:rPr>
        <w:object w:dxaOrig="177" w:dyaOrig="354" w14:anchorId="380E24BE">
          <v:shape id="_x0000_i1288" type="#_x0000_t75" style="width:9.25pt;height:18pt" o:ole="">
            <v:imagedata r:id="rId190" o:title=""/>
          </v:shape>
          <o:OLEObject Type="Embed" ProgID="Equation.AxMath" ShapeID="_x0000_i1288" DrawAspect="Content" ObjectID="_1838353708" r:id="rId483"/>
        </w:object>
      </w:r>
      <w:r w:rsidRPr="00881D73">
        <w:t>个节点处理完前</w:t>
      </w:r>
      <w:r w:rsidRPr="00881D73">
        <w:rPr>
          <w:position w:val="-12"/>
        </w:rPr>
        <w:object w:dxaOrig="233" w:dyaOrig="358" w14:anchorId="11A46105">
          <v:shape id="_x0000_i1289" type="#_x0000_t75" style="width:12pt;height:18pt" o:ole="">
            <v:imagedata r:id="rId276" o:title=""/>
          </v:shape>
          <o:OLEObject Type="Embed" ProgID="Equation.AxMath" ShapeID="_x0000_i1289" DrawAspect="Content" ObjectID="_1838353709" r:id="rId484"/>
        </w:object>
      </w:r>
      <w:r w:rsidRPr="00881D73">
        <w:t>层模型的最小总时延，其中</w:t>
      </w:r>
      <w:r w:rsidRPr="00881D73">
        <w:rPr>
          <w:position w:val="-12"/>
        </w:rPr>
        <w:object w:dxaOrig="2258" w:dyaOrig="358" w14:anchorId="6A2AC80B">
          <v:shape id="_x0000_i1290" type="#_x0000_t75" style="width:112.9pt;height:18pt" o:ole="">
            <v:imagedata r:id="rId485" o:title=""/>
          </v:shape>
          <o:OLEObject Type="Embed" ProgID="Equation.AxMath" ShapeID="_x0000_i1290" DrawAspect="Content" ObjectID="_1838353710" r:id="rId486"/>
        </w:object>
      </w:r>
      <w:r w:rsidRPr="00881D73">
        <w:t>。初始条件为</w:t>
      </w:r>
      <w:r w:rsidRPr="00881D73">
        <w:rPr>
          <w:position w:val="-12"/>
        </w:rPr>
        <w:object w:dxaOrig="1305" w:dyaOrig="369" w14:anchorId="064935ED">
          <v:shape id="_x0000_i1291" type="#_x0000_t75" style="width:65.45pt;height:18.55pt" o:ole="">
            <v:imagedata r:id="rId487" o:title=""/>
          </v:shape>
          <o:OLEObject Type="Embed" ProgID="Equation.AxMath" ShapeID="_x0000_i1291" DrawAspect="Content" ObjectID="_1838353711" r:id="rId488"/>
        </w:object>
      </w:r>
      <w:r w:rsidRPr="00881D73">
        <w:t>，其余状态为</w:t>
      </w:r>
      <w:r w:rsidRPr="00881D73">
        <w:rPr>
          <w:position w:val="-11"/>
        </w:rPr>
        <w:object w:dxaOrig="529" w:dyaOrig="354" w14:anchorId="41A6761A">
          <v:shape id="_x0000_i1292" type="#_x0000_t75" style="width:26.2pt;height:17.45pt" o:ole="">
            <v:imagedata r:id="rId489" o:title=""/>
          </v:shape>
          <o:OLEObject Type="Embed" ProgID="Equation.AxMath" ShapeID="_x0000_i1292" DrawAspect="Content" ObjectID="_1838353712" r:id="rId490"/>
        </w:object>
      </w:r>
      <w:r w:rsidRPr="00881D73">
        <w:t>。同时，用</w:t>
      </w:r>
      <w:r w:rsidRPr="00881D73">
        <w:rPr>
          <w:position w:val="-12"/>
        </w:rPr>
        <w:object w:dxaOrig="845" w:dyaOrig="374" w14:anchorId="2A0D9558">
          <v:shape id="_x0000_i1293" type="#_x0000_t75" style="width:42pt;height:19.1pt" o:ole="">
            <v:imagedata r:id="rId491" o:title=""/>
          </v:shape>
          <o:OLEObject Type="Embed" ProgID="Equation.AxMath" ShapeID="_x0000_i1293" DrawAspect="Content" ObjectID="_1838353713" r:id="rId492"/>
        </w:object>
      </w:r>
      <w:r w:rsidRPr="00881D73">
        <w:t>记录达到最优时第</w:t>
      </w:r>
      <w:r w:rsidRPr="00881D73">
        <w:rPr>
          <w:position w:val="-11"/>
        </w:rPr>
        <w:object w:dxaOrig="570" w:dyaOrig="354" w14:anchorId="662718E6">
          <v:shape id="_x0000_i1294" type="#_x0000_t75" style="width:28.35pt;height:18pt" o:ole="">
            <v:imagedata r:id="rId493" o:title=""/>
          </v:shape>
          <o:OLEObject Type="Embed" ProgID="Equation.AxMath" ShapeID="_x0000_i1294" DrawAspect="Content" ObjectID="_1838353714" r:id="rId494"/>
        </w:object>
      </w:r>
      <w:r w:rsidRPr="00881D73">
        <w:t>个节点的结束层</w:t>
      </w:r>
      <w:r w:rsidRPr="00881D73">
        <w:rPr>
          <w:position w:val="-12"/>
        </w:rPr>
        <w:object w:dxaOrig="459" w:dyaOrig="358" w14:anchorId="04F317C9">
          <v:shape id="_x0000_i1295" type="#_x0000_t75" style="width:23.45pt;height:18pt" o:ole="">
            <v:imagedata r:id="rId495" o:title=""/>
          </v:shape>
          <o:OLEObject Type="Embed" ProgID="Equation.AxMath" ShapeID="_x0000_i1295" DrawAspect="Content" ObjectID="_1838353715" r:id="rId496"/>
        </w:object>
      </w:r>
      <w:r w:rsidRPr="00881D73">
        <w:t>。</w:t>
      </w:r>
    </w:p>
    <w:p w14:paraId="03E02954" w14:textId="77777777" w:rsidR="009C4F21" w:rsidRPr="00881D73" w:rsidRDefault="009C4F21" w:rsidP="009C4F21">
      <w:pPr>
        <w:pStyle w:val="-"/>
        <w:ind w:firstLine="503"/>
      </w:pPr>
      <w:r w:rsidRPr="00881D73">
        <w:t>考虑第</w:t>
      </w:r>
      <w:r w:rsidRPr="00881D73">
        <w:rPr>
          <w:position w:val="-11"/>
        </w:rPr>
        <w:object w:dxaOrig="177" w:dyaOrig="354" w14:anchorId="7CE42087">
          <v:shape id="_x0000_i1296" type="#_x0000_t75" style="width:9.25pt;height:18pt" o:ole="">
            <v:imagedata r:id="rId190" o:title=""/>
          </v:shape>
          <o:OLEObject Type="Embed" ProgID="Equation.AxMath" ShapeID="_x0000_i1296" DrawAspect="Content" ObjectID="_1838353716" r:id="rId497"/>
        </w:object>
      </w:r>
      <w:r w:rsidRPr="00881D73">
        <w:t>个节点可能承担一个连续层段</w:t>
      </w:r>
      <w:r w:rsidRPr="00881D73">
        <w:rPr>
          <w:position w:val="-12"/>
        </w:rPr>
        <w:object w:dxaOrig="2002" w:dyaOrig="374" w14:anchorId="56C0E92E">
          <v:shape id="_x0000_i1297" type="#_x0000_t75" style="width:100.35pt;height:19.1pt" o:ole="">
            <v:imagedata r:id="rId296" o:title=""/>
          </v:shape>
          <o:OLEObject Type="Embed" ProgID="Equation.AxMath" ShapeID="_x0000_i1297" DrawAspect="Content" ObjectID="_1838353717" r:id="rId498"/>
        </w:object>
      </w:r>
      <w:r w:rsidRPr="00881D73">
        <w:t>（当</w:t>
      </w:r>
      <w:r w:rsidRPr="00881D73">
        <w:rPr>
          <w:position w:val="-12"/>
        </w:rPr>
        <w:object w:dxaOrig="934" w:dyaOrig="358" w14:anchorId="41BE7994">
          <v:shape id="_x0000_i1298" type="#_x0000_t75" style="width:46.9pt;height:18pt" o:ole="">
            <v:imagedata r:id="rId300" o:title=""/>
          </v:shape>
          <o:OLEObject Type="Embed" ProgID="Equation.AxMath" ShapeID="_x0000_i1298" DrawAspect="Content" ObjectID="_1838353718" r:id="rId499"/>
        </w:object>
      </w:r>
      <w:r w:rsidRPr="00881D73">
        <w:t>时表示该节点仅透传</w:t>
      </w:r>
      <w:r w:rsidRPr="00881D73">
        <w:rPr>
          <w:rFonts w:hint="eastAsia"/>
        </w:rPr>
        <w:t>，即</w:t>
      </w:r>
      <w:r w:rsidRPr="00881D73">
        <w:rPr>
          <w:position w:val="-12"/>
        </w:rPr>
        <w:object w:dxaOrig="2391" w:dyaOrig="362" w14:anchorId="434B03DF">
          <v:shape id="_x0000_i1299" type="#_x0000_t75" style="width:119.45pt;height:18.55pt" o:ole="">
            <v:imagedata r:id="rId500" o:title=""/>
          </v:shape>
          <o:OLEObject Type="Embed" ProgID="Equation.AxMath" ShapeID="_x0000_i1299" DrawAspect="Content" ObjectID="_1838353719" r:id="rId501"/>
        </w:object>
      </w:r>
      <w:r w:rsidRPr="00881D73">
        <w:t>），则状态转移方程为：</w:t>
      </w:r>
    </w:p>
    <w:p w14:paraId="499E2ADF" w14:textId="77777777" w:rsidR="009C4F21" w:rsidRPr="00881D73" w:rsidRDefault="009C4F21" w:rsidP="009C4F21">
      <w:pPr>
        <w:pStyle w:val="Axmath"/>
      </w:pPr>
      <w:r w:rsidRPr="00881D73">
        <w:rPr>
          <w:rFonts w:hint="eastAsia"/>
        </w:rPr>
        <w:tab/>
      </w:r>
      <w:r w:rsidRPr="00881D73">
        <w:rPr>
          <w:rFonts w:hint="eastAsia"/>
          <w:position w:val="-42"/>
        </w:rPr>
        <w:object w:dxaOrig="7375" w:dyaOrig="981" w14:anchorId="2FE06B70">
          <v:shape id="_x0000_i1300" type="#_x0000_t75" style="width:369.25pt;height:49.1pt" o:ole="">
            <v:imagedata r:id="rId502" o:title=""/>
          </v:shape>
          <o:OLEObject Type="Embed" ProgID="Equation.AxMath" ShapeID="_x0000_i1300" DrawAspect="Content" ObjectID="_1838353720" r:id="rId503"/>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46" w:name="ZEqnNum274212"/>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11</w:instrText>
      </w:r>
      <w:r>
        <w:rPr>
          <w:noProof/>
        </w:rPr>
        <w:fldChar w:fldCharType="end"/>
      </w:r>
      <w:r w:rsidRPr="00881D73">
        <w:instrText>)</w:instrText>
      </w:r>
      <w:bookmarkEnd w:id="146"/>
      <w:r w:rsidRPr="00881D73">
        <w:fldChar w:fldCharType="end"/>
      </w:r>
    </w:p>
    <w:p w14:paraId="53DF7F0F" w14:textId="77777777" w:rsidR="009C4F21" w:rsidRPr="00881D73" w:rsidRDefault="009C4F21" w:rsidP="009C4F21">
      <w:pPr>
        <w:pStyle w:val="-"/>
        <w:ind w:firstLine="503"/>
      </w:pPr>
      <w:r w:rsidRPr="00881D73">
        <w:t>递推过程中，仅当候选切分点</w:t>
      </w:r>
      <w:r w:rsidRPr="00881D73">
        <w:rPr>
          <w:position w:val="-12"/>
        </w:rPr>
        <w:object w:dxaOrig="459" w:dyaOrig="358" w14:anchorId="4F8670F7">
          <v:shape id="_x0000_i1301" type="#_x0000_t75" style="width:23.45pt;height:18pt" o:ole="">
            <v:imagedata r:id="rId495" o:title=""/>
          </v:shape>
          <o:OLEObject Type="Embed" ProgID="Equation.AxMath" ShapeID="_x0000_i1301" DrawAspect="Content" ObjectID="_1838353721" r:id="rId504"/>
        </w:object>
      </w:r>
      <w:r w:rsidRPr="00881D73">
        <w:t>同时满足</w:t>
      </w:r>
      <w:r w:rsidRPr="00881D73">
        <w:rPr>
          <w:rFonts w:hint="eastAsia"/>
        </w:rPr>
        <w:t>能耗约束</w:t>
      </w:r>
      <w:r w:rsidRPr="00881D73">
        <w:fldChar w:fldCharType="begin"/>
      </w:r>
      <w:r w:rsidRPr="00881D73">
        <w:instrText xml:space="preserve"> GOTOBUTTON ZEqnNum686419  \* MERGEFORMAT </w:instrText>
      </w:r>
      <w:r>
        <w:fldChar w:fldCharType="begin"/>
      </w:r>
      <w:r>
        <w:instrText xml:space="preserve"> REF ZEqnNum686419 \* Charformat \! \* MERGEFORMAT </w:instrText>
      </w:r>
      <w:r>
        <w:fldChar w:fldCharType="separate"/>
      </w:r>
      <w:r w:rsidRPr="00881D73">
        <w:instrText>(</w:instrText>
      </w:r>
      <w:r>
        <w:instrText>3</w:instrText>
      </w:r>
      <w:r w:rsidRPr="00881D73">
        <w:instrText>-</w:instrText>
      </w:r>
      <w:r>
        <w:instrText>2</w:instrText>
      </w:r>
      <w:r w:rsidRPr="00881D73">
        <w:instrText>)</w:instrText>
      </w:r>
      <w:r>
        <w:fldChar w:fldCharType="end"/>
      </w:r>
      <w:r w:rsidRPr="00881D73">
        <w:fldChar w:fldCharType="end"/>
      </w:r>
      <w:r w:rsidRPr="00881D73">
        <w:rPr>
          <w:rFonts w:hint="eastAsia"/>
        </w:rPr>
        <w:t>、可见性约束</w:t>
      </w:r>
      <w:r w:rsidRPr="00881D73">
        <w:fldChar w:fldCharType="begin"/>
      </w:r>
      <w:r w:rsidRPr="00881D73">
        <w:instrText xml:space="preserve"> GOTOBUTTON ZEqnNum673630  \* MERGEFORMAT </w:instrText>
      </w:r>
      <w:r>
        <w:fldChar w:fldCharType="begin"/>
      </w:r>
      <w:r>
        <w:instrText xml:space="preserve"> REF ZEqnNum673630 \* Charformat \! \* MERGEFORMAT </w:instrText>
      </w:r>
      <w:r>
        <w:fldChar w:fldCharType="separate"/>
      </w:r>
      <w:r w:rsidRPr="00881D73">
        <w:instrText>(</w:instrText>
      </w:r>
      <w:r>
        <w:instrText>3</w:instrText>
      </w:r>
      <w:r w:rsidRPr="00881D73">
        <w:instrText>-</w:instrText>
      </w:r>
      <w:r>
        <w:instrText>3</w:instrText>
      </w:r>
      <w:r w:rsidRPr="00881D73">
        <w:instrText>)</w:instrText>
      </w:r>
      <w:r>
        <w:fldChar w:fldCharType="end"/>
      </w:r>
      <w:r w:rsidRPr="00881D73">
        <w:fldChar w:fldCharType="end"/>
      </w:r>
      <w:r w:rsidRPr="00881D73">
        <w:rPr>
          <w:rFonts w:hint="eastAsia"/>
        </w:rPr>
        <w:t>与内存约束</w:t>
      </w:r>
      <w:r w:rsidRPr="00881D73">
        <w:fldChar w:fldCharType="begin"/>
      </w:r>
      <w:r w:rsidRPr="00881D73">
        <w:instrText xml:space="preserve"> GOTOBUTTON ZEqnNum972493  \* MERGEFORMAT </w:instrText>
      </w:r>
      <w:r>
        <w:fldChar w:fldCharType="begin"/>
      </w:r>
      <w:r>
        <w:instrText xml:space="preserve"> REF ZEqnNum972493 \* Charformat \! \* MERGEFORMAT </w:instrText>
      </w:r>
      <w:r>
        <w:fldChar w:fldCharType="separate"/>
      </w:r>
      <w:r w:rsidRPr="00881D73">
        <w:instrText>(</w:instrText>
      </w:r>
      <w:r>
        <w:instrText>3</w:instrText>
      </w:r>
      <w:r w:rsidRPr="00881D73">
        <w:instrText>-</w:instrText>
      </w:r>
      <w:r>
        <w:instrText>4</w:instrText>
      </w:r>
      <w:r w:rsidRPr="00881D73">
        <w:instrText>)</w:instrText>
      </w:r>
      <w:r>
        <w:fldChar w:fldCharType="end"/>
      </w:r>
      <w:r w:rsidRPr="00881D73">
        <w:fldChar w:fldCharType="end"/>
      </w:r>
      <w:r w:rsidRPr="00881D73">
        <w:rPr>
          <w:rFonts w:hint="eastAsia"/>
        </w:rPr>
        <w:t>时</w:t>
      </w:r>
      <w:r w:rsidRPr="00881D73">
        <w:t>，该候选值才被纳入比较</w:t>
      </w:r>
      <w:r w:rsidRPr="00881D73">
        <w:rPr>
          <w:rFonts w:hint="eastAsia"/>
        </w:rPr>
        <w:t>。</w:t>
      </w:r>
      <w:r w:rsidRPr="00881D73">
        <w:t>特别地，对于最后一跳</w:t>
      </w:r>
      <w:r w:rsidRPr="00881D73">
        <w:rPr>
          <w:rFonts w:hint="eastAsia"/>
        </w:rPr>
        <w:t>（</w:t>
      </w:r>
      <w:r w:rsidRPr="00881D73">
        <w:rPr>
          <w:position w:val="-12"/>
        </w:rPr>
        <w:object w:dxaOrig="1204" w:dyaOrig="358" w14:anchorId="73A8A64B">
          <v:shape id="_x0000_i1302" type="#_x0000_t75" style="width:60.55pt;height:18pt" o:ole="">
            <v:imagedata r:id="rId505" o:title=""/>
          </v:shape>
          <o:OLEObject Type="Embed" ProgID="Equation.AxMath" ShapeID="_x0000_i1302" DrawAspect="Content" ObjectID="_1838353722" r:id="rId506"/>
        </w:object>
      </w:r>
      <w:r w:rsidRPr="00881D73">
        <w:rPr>
          <w:rFonts w:hint="eastAsia"/>
        </w:rPr>
        <w:t>）</w:t>
      </w:r>
      <w:r w:rsidRPr="00881D73">
        <w:t>可见性约束要求</w:t>
      </w:r>
      <w:r w:rsidRPr="00881D73">
        <w:rPr>
          <w:rFonts w:hint="eastAsia"/>
        </w:rPr>
        <w:t>：</w:t>
      </w:r>
    </w:p>
    <w:p w14:paraId="401A3851" w14:textId="77777777" w:rsidR="009C4F21" w:rsidRPr="00881D73" w:rsidRDefault="009C4F21" w:rsidP="009C4F21">
      <w:pPr>
        <w:pStyle w:val="Axmath"/>
      </w:pPr>
      <w:r w:rsidRPr="00881D73">
        <w:rPr>
          <w:position w:val="-26"/>
        </w:rPr>
        <w:object w:dxaOrig="2975" w:dyaOrig="658" w14:anchorId="28008109">
          <v:shape id="_x0000_i1303" type="#_x0000_t75" style="width:149.45pt;height:32.75pt" o:ole="">
            <v:imagedata r:id="rId507" o:title=""/>
          </v:shape>
          <o:OLEObject Type="Embed" ProgID="Equation.AxMath" ShapeID="_x0000_i1303" DrawAspect="Content" ObjectID="_1838353723" r:id="rId508"/>
        </w:object>
      </w:r>
    </w:p>
    <w:p w14:paraId="48EF5B69" w14:textId="77777777" w:rsidR="009C4F21" w:rsidRDefault="009C4F21" w:rsidP="009C4F21">
      <w:pPr>
        <w:pStyle w:val="-"/>
        <w:ind w:firstLine="503"/>
      </w:pPr>
      <w:r w:rsidRPr="00881D73">
        <w:t>对于第一跳</w:t>
      </w:r>
      <w:r w:rsidRPr="00881D73">
        <w:rPr>
          <w:rFonts w:hint="eastAsia"/>
        </w:rPr>
        <w:t>（</w:t>
      </w:r>
      <w:r w:rsidRPr="00881D73">
        <w:rPr>
          <w:position w:val="-12"/>
        </w:rPr>
        <w:object w:dxaOrig="916" w:dyaOrig="358" w14:anchorId="3662FE6D">
          <v:shape id="_x0000_i1304" type="#_x0000_t75" style="width:45.8pt;height:18pt" o:ole="">
            <v:imagedata r:id="rId509" o:title=""/>
          </v:shape>
          <o:OLEObject Type="Embed" ProgID="Equation.AxMath" ShapeID="_x0000_i1304" DrawAspect="Content" ObjectID="_1838353724" r:id="rId510"/>
        </w:object>
      </w:r>
      <w:r w:rsidRPr="00881D73">
        <w:rPr>
          <w:rFonts w:hint="eastAsia"/>
        </w:rPr>
        <w:t>），</w:t>
      </w:r>
      <w:r w:rsidRPr="00881D73">
        <w:t>其可见性已在算法</w:t>
      </w:r>
      <w:r w:rsidRPr="00881D73">
        <w:t>1</w:t>
      </w:r>
      <w:r w:rsidRPr="00881D73">
        <w:t>的模式选择阶段预先保证</w:t>
      </w:r>
      <w:r w:rsidRPr="00881D73">
        <w:rPr>
          <w:rFonts w:hint="eastAsia"/>
        </w:rPr>
        <w:t>，</w:t>
      </w:r>
      <w:r w:rsidRPr="00881D73">
        <w:t>；中间</w:t>
      </w:r>
      <w:r w:rsidRPr="00881D73">
        <w:t>LEO-LEO</w:t>
      </w:r>
      <w:r w:rsidRPr="00881D73">
        <w:t>链路为准静态拓扑，可见窗口充裕，无需检查。</w:t>
      </w:r>
    </w:p>
    <w:p w14:paraId="219298C6" w14:textId="77777777" w:rsidR="009C4F21" w:rsidRPr="00881D73" w:rsidRDefault="009C4F21" w:rsidP="009C4F21">
      <w:pPr>
        <w:pStyle w:val="-"/>
        <w:ind w:firstLine="503"/>
      </w:pPr>
      <w:r w:rsidRPr="00881D73">
        <w:rPr>
          <w:rFonts w:hint="eastAsia"/>
        </w:rPr>
        <w:t>同时</w:t>
      </w:r>
      <w:r w:rsidRPr="00881D73">
        <w:t>记录使式</w:t>
      </w:r>
      <w:r w:rsidRPr="00881D73">
        <w:fldChar w:fldCharType="begin"/>
      </w:r>
      <w:r w:rsidRPr="00881D73">
        <w:instrText xml:space="preserve"> GOTOBUTTON ZEqnNum274212  \* MERGEFORMAT </w:instrText>
      </w:r>
      <w:r>
        <w:fldChar w:fldCharType="begin"/>
      </w:r>
      <w:r>
        <w:instrText xml:space="preserve"> REF ZEqnNum274212 \* Charformat \! \* MERGEFORMAT </w:instrText>
      </w:r>
      <w:r>
        <w:fldChar w:fldCharType="separate"/>
      </w:r>
      <w:r w:rsidRPr="00881D73">
        <w:instrText>(</w:instrText>
      </w:r>
      <w:r>
        <w:instrText>3</w:instrText>
      </w:r>
      <w:r w:rsidRPr="00881D73">
        <w:instrText>-</w:instrText>
      </w:r>
      <w:r>
        <w:instrText>11</w:instrText>
      </w:r>
      <w:r w:rsidRPr="00881D73">
        <w:instrText>)</w:instrText>
      </w:r>
      <w:r>
        <w:fldChar w:fldCharType="end"/>
      </w:r>
      <w:r w:rsidRPr="00881D73">
        <w:fldChar w:fldCharType="end"/>
      </w:r>
      <w:r w:rsidRPr="00881D73">
        <w:t>取得最小值的最优切分点：</w:t>
      </w:r>
    </w:p>
    <w:p w14:paraId="0FFB9E4D" w14:textId="77777777" w:rsidR="009C4F21" w:rsidRDefault="009C4F21" w:rsidP="009C4F21">
      <w:pPr>
        <w:pStyle w:val="Axmath"/>
        <w:jc w:val="both"/>
      </w:pPr>
      <w:r w:rsidRPr="00881D73">
        <w:rPr>
          <w:rFonts w:hint="eastAsia"/>
        </w:rPr>
        <w:tab/>
      </w:r>
      <w:r w:rsidRPr="00881D73">
        <w:rPr>
          <w:rFonts w:hint="eastAsia"/>
          <w:position w:val="-42"/>
        </w:rPr>
        <w:object w:dxaOrig="7718" w:dyaOrig="981" w14:anchorId="0EC7725E">
          <v:shape id="_x0000_i1305" type="#_x0000_t75" style="width:385.65pt;height:49.1pt" o:ole="">
            <v:imagedata r:id="rId511" o:title=""/>
          </v:shape>
          <o:OLEObject Type="Embed" ProgID="Equation.AxMath" ShapeID="_x0000_i1305" DrawAspect="Content" ObjectID="_1838353725" r:id="rId512"/>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47" w:name="ZEqnNum543799"/>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12</w:instrText>
      </w:r>
      <w:r>
        <w:rPr>
          <w:noProof/>
        </w:rPr>
        <w:fldChar w:fldCharType="end"/>
      </w:r>
      <w:r w:rsidRPr="00881D73">
        <w:instrText>)</w:instrText>
      </w:r>
      <w:bookmarkEnd w:id="147"/>
      <w:r w:rsidRPr="00881D73">
        <w:fldChar w:fldCharType="end"/>
      </w:r>
    </w:p>
    <w:p w14:paraId="42F4B68E" w14:textId="77777777" w:rsidR="009C4F21" w:rsidRDefault="009C4F21" w:rsidP="009C4F21">
      <w:pPr>
        <w:pStyle w:val="a1"/>
        <w:tabs>
          <w:tab w:val="left" w:pos="420"/>
        </w:tabs>
        <w:spacing w:before="206" w:afterLines="50" w:after="206"/>
      </w:pPr>
      <w:r w:rsidRPr="00EC4569">
        <w:rPr>
          <w:rFonts w:hint="eastAsia"/>
        </w:rPr>
        <w:t>链路感知动态规划算法</w:t>
      </w:r>
    </w:p>
    <w:tbl>
      <w:tblPr>
        <w:tblStyle w:val="ad"/>
        <w:tblW w:w="0" w:type="auto"/>
        <w:jc w:val="center"/>
        <w:tblLook w:val="04A0" w:firstRow="1" w:lastRow="0" w:firstColumn="1" w:lastColumn="0" w:noHBand="0" w:noVBand="1"/>
      </w:tblPr>
      <w:tblGrid>
        <w:gridCol w:w="8006"/>
      </w:tblGrid>
      <w:tr w:rsidR="009C4F21" w14:paraId="0E85434A" w14:textId="77777777" w:rsidTr="00C65445">
        <w:trPr>
          <w:jc w:val="center"/>
        </w:trPr>
        <w:tc>
          <w:tcPr>
            <w:tcW w:w="8006" w:type="dxa"/>
          </w:tcPr>
          <w:p w14:paraId="410C4379" w14:textId="77777777" w:rsidR="009C4F21" w:rsidRPr="00175662" w:rsidRDefault="009C4F21" w:rsidP="00C65445">
            <w:pPr>
              <w:pStyle w:val="af1"/>
              <w:spacing w:before="103" w:after="103" w:line="360" w:lineRule="atLeast"/>
              <w:rPr>
                <w:b/>
                <w:bCs/>
              </w:rPr>
            </w:pPr>
            <w:r w:rsidRPr="00175662">
              <w:rPr>
                <w:rFonts w:hint="eastAsia"/>
                <w:b/>
                <w:bCs/>
              </w:rPr>
              <w:t>算法</w:t>
            </w:r>
            <w:r>
              <w:rPr>
                <w:rFonts w:hint="eastAsia"/>
                <w:b/>
                <w:bCs/>
              </w:rPr>
              <w:t>2</w:t>
            </w:r>
            <w:r>
              <w:rPr>
                <w:rFonts w:hint="eastAsia"/>
                <w:b/>
                <w:bCs/>
              </w:rPr>
              <w:t>：</w:t>
            </w:r>
            <w:r w:rsidRPr="00371A2E">
              <w:rPr>
                <w:rFonts w:hint="eastAsia"/>
              </w:rPr>
              <w:t>链路感知动态规划算法（</w:t>
            </w:r>
            <w:r w:rsidRPr="00371A2E">
              <w:rPr>
                <w:rFonts w:hint="eastAsia"/>
              </w:rPr>
              <w:t>Link-Aware Dynamic Programming, LADP</w:t>
            </w:r>
            <w:r w:rsidRPr="00371A2E">
              <w:rPr>
                <w:rFonts w:hint="eastAsia"/>
              </w:rPr>
              <w:t>）</w:t>
            </w:r>
          </w:p>
        </w:tc>
      </w:tr>
      <w:tr w:rsidR="009C4F21" w14:paraId="17CB5621" w14:textId="77777777" w:rsidTr="00C65445">
        <w:trPr>
          <w:jc w:val="center"/>
        </w:trPr>
        <w:tc>
          <w:tcPr>
            <w:tcW w:w="8006" w:type="dxa"/>
            <w:tcBorders>
              <w:top w:val="single" w:sz="4" w:space="0" w:color="auto"/>
              <w:bottom w:val="single" w:sz="12" w:space="0" w:color="auto"/>
            </w:tcBorders>
          </w:tcPr>
          <w:p w14:paraId="2973288E" w14:textId="77777777" w:rsidR="009C4F21" w:rsidRDefault="009C4F21" w:rsidP="00C65445">
            <w:pPr>
              <w:pStyle w:val="af1"/>
              <w:spacing w:before="103" w:after="103" w:line="360" w:lineRule="atLeast"/>
              <w:jc w:val="both"/>
              <w:rPr>
                <w:rFonts w:asciiTheme="majorEastAsia" w:eastAsiaTheme="majorEastAsia" w:hAnsiTheme="majorEastAsia" w:hint="eastAsia"/>
              </w:rPr>
            </w:pPr>
            <w:r>
              <w:rPr>
                <w:b/>
                <w:bCs/>
              </w:rPr>
              <w:tab/>
            </w:r>
            <w:r w:rsidRPr="003B0497">
              <w:rPr>
                <w:rFonts w:hint="eastAsia"/>
                <w:b/>
                <w:bCs/>
              </w:rPr>
              <w:t>输入：</w:t>
            </w:r>
            <w:r w:rsidRPr="00C35ED9">
              <w:rPr>
                <w:rFonts w:asciiTheme="majorEastAsia" w:eastAsiaTheme="majorEastAsia" w:hAnsiTheme="majorEastAsia" w:hint="eastAsia"/>
              </w:rPr>
              <w:t>节点资源</w:t>
            </w:r>
            <w:r w:rsidRPr="00C35ED9">
              <w:rPr>
                <w:rFonts w:asciiTheme="majorEastAsia" w:eastAsiaTheme="majorEastAsia" w:hAnsiTheme="majorEastAsia" w:hint="eastAsia"/>
                <w:position w:val="-8"/>
              </w:rPr>
              <w:object w:dxaOrig="3344" w:dyaOrig="251" w14:anchorId="147B40AA">
                <v:shape id="_x0000_i1451" type="#_x0000_t75" style="width:167.45pt;height:12.55pt" o:ole="">
                  <v:imagedata r:id="rId513" o:title=""/>
                </v:shape>
                <o:OLEObject Type="Embed" ProgID="Equation.AxMath" ShapeID="_x0000_i1451" DrawAspect="Content" ObjectID="_1838353726" r:id="rId514"/>
              </w:object>
            </w:r>
            <w:r>
              <w:rPr>
                <w:rFonts w:asciiTheme="majorEastAsia" w:eastAsiaTheme="majorEastAsia" w:hAnsiTheme="majorEastAsia" w:hint="eastAsia"/>
              </w:rPr>
              <w:t>，</w:t>
            </w:r>
            <w:r w:rsidRPr="00C35ED9">
              <w:rPr>
                <w:rFonts w:asciiTheme="majorEastAsia" w:eastAsiaTheme="majorEastAsia" w:hAnsiTheme="majorEastAsia" w:hint="eastAsia"/>
              </w:rPr>
              <w:t>链路速率</w:t>
            </w:r>
            <w:r w:rsidRPr="00C35ED9">
              <w:rPr>
                <w:rFonts w:asciiTheme="majorEastAsia" w:eastAsiaTheme="majorEastAsia" w:hAnsiTheme="majorEastAsia" w:hint="eastAsia"/>
                <w:position w:val="-7"/>
              </w:rPr>
              <w:object w:dxaOrig="1206" w:dyaOrig="246" w14:anchorId="576C7C4B">
                <v:shape id="_x0000_i1452" type="#_x0000_t75" style="width:60.55pt;height:12.55pt" o:ole="">
                  <v:imagedata r:id="rId515" o:title=""/>
                </v:shape>
                <o:OLEObject Type="Embed" ProgID="Equation.AxMath" ShapeID="_x0000_i1452" DrawAspect="Content" ObjectID="_1838353727" r:id="rId516"/>
              </w:object>
            </w:r>
            <w:r>
              <w:rPr>
                <w:rFonts w:asciiTheme="majorEastAsia" w:eastAsiaTheme="majorEastAsia" w:hAnsiTheme="majorEastAsia" w:hint="eastAsia"/>
              </w:rPr>
              <w:t>，</w:t>
            </w:r>
            <w:r>
              <w:rPr>
                <w:rFonts w:asciiTheme="majorEastAsia" w:eastAsiaTheme="majorEastAsia" w:hAnsiTheme="majorEastAsia"/>
              </w:rPr>
              <w:tab/>
            </w:r>
            <w:r>
              <w:rPr>
                <w:rFonts w:asciiTheme="majorEastAsia" w:eastAsiaTheme="majorEastAsia" w:hAnsiTheme="majorEastAsia"/>
              </w:rPr>
              <w:tab/>
            </w:r>
            <w:r>
              <w:rPr>
                <w:rFonts w:asciiTheme="majorEastAsia" w:eastAsiaTheme="majorEastAsia" w:hAnsiTheme="majorEastAsia" w:hint="eastAsia"/>
              </w:rPr>
              <w:t xml:space="preserve">  </w:t>
            </w:r>
            <w:r w:rsidRPr="00C35ED9">
              <w:rPr>
                <w:rFonts w:asciiTheme="majorEastAsia" w:eastAsiaTheme="majorEastAsia" w:hAnsiTheme="majorEastAsia" w:hint="eastAsia"/>
              </w:rPr>
              <w:t>路由</w:t>
            </w:r>
            <w:r w:rsidRPr="00C35ED9">
              <w:rPr>
                <w:rFonts w:asciiTheme="majorEastAsia" w:eastAsiaTheme="majorEastAsia" w:hAnsiTheme="majorEastAsia" w:hint="eastAsia"/>
                <w:position w:val="-7"/>
              </w:rPr>
              <w:object w:dxaOrig="1665" w:dyaOrig="254" w14:anchorId="77E92E79">
                <v:shape id="_x0000_i1453" type="#_x0000_t75" style="width:83.45pt;height:12.55pt" o:ole="">
                  <v:imagedata r:id="rId517" o:title=""/>
                </v:shape>
                <o:OLEObject Type="Embed" ProgID="Equation.AxMath" ShapeID="_x0000_i1453" DrawAspect="Content" ObjectID="_1838353728" r:id="rId518"/>
              </w:object>
            </w:r>
            <w:r>
              <w:rPr>
                <w:rFonts w:asciiTheme="majorEastAsia" w:eastAsiaTheme="majorEastAsia" w:hAnsiTheme="majorEastAsia" w:hint="eastAsia"/>
              </w:rPr>
              <w:t>，</w:t>
            </w:r>
            <w:r w:rsidRPr="00C35ED9">
              <w:rPr>
                <w:rFonts w:asciiTheme="majorEastAsia" w:eastAsiaTheme="majorEastAsia" w:hAnsiTheme="majorEastAsia" w:hint="eastAsia"/>
              </w:rPr>
              <w:t>输入数据量</w:t>
            </w:r>
            <w:r w:rsidRPr="00C35ED9">
              <w:rPr>
                <w:rFonts w:asciiTheme="majorEastAsia" w:eastAsiaTheme="majorEastAsia" w:hAnsiTheme="majorEastAsia" w:hint="eastAsia"/>
                <w:position w:val="-7"/>
              </w:rPr>
              <w:object w:dxaOrig="327" w:dyaOrig="237" w14:anchorId="47A8C102">
                <v:shape id="_x0000_i1454" type="#_x0000_t75" style="width:16.35pt;height:12pt" o:ole="">
                  <v:imagedata r:id="rId519" o:title=""/>
                </v:shape>
                <o:OLEObject Type="Embed" ProgID="Equation.AxMath" ShapeID="_x0000_i1454" DrawAspect="Content" ObjectID="_1838353729" r:id="rId520"/>
              </w:object>
            </w:r>
            <w:r>
              <w:rPr>
                <w:rFonts w:asciiTheme="majorEastAsia" w:eastAsiaTheme="majorEastAsia" w:hAnsiTheme="majorEastAsia" w:hint="eastAsia"/>
              </w:rPr>
              <w:t>，</w:t>
            </w:r>
            <w:r w:rsidRPr="00C35ED9">
              <w:rPr>
                <w:rFonts w:asciiTheme="majorEastAsia" w:eastAsiaTheme="majorEastAsia" w:hAnsiTheme="majorEastAsia" w:hint="eastAsia"/>
              </w:rPr>
              <w:t>模型层集合</w:t>
            </w:r>
            <w:r w:rsidRPr="00C35ED9">
              <w:rPr>
                <w:rFonts w:asciiTheme="majorEastAsia" w:eastAsiaTheme="majorEastAsia" w:hAnsiTheme="majorEastAsia" w:hint="eastAsia"/>
                <w:position w:val="-7"/>
              </w:rPr>
              <w:object w:dxaOrig="1404" w:dyaOrig="252" w14:anchorId="300136AE">
                <v:shape id="_x0000_i1455" type="#_x0000_t75" style="width:70.35pt;height:12.55pt" o:ole="">
                  <v:imagedata r:id="rId521" o:title=""/>
                </v:shape>
                <o:OLEObject Type="Embed" ProgID="Equation.AxMath" ShapeID="_x0000_i1455" DrawAspect="Content" ObjectID="_1838353730" r:id="rId522"/>
              </w:object>
            </w:r>
            <w:r>
              <w:rPr>
                <w:rFonts w:asciiTheme="majorEastAsia" w:eastAsiaTheme="majorEastAsia" w:hAnsiTheme="majorEastAsia" w:hint="eastAsia"/>
              </w:rPr>
              <w:t>.</w:t>
            </w:r>
          </w:p>
          <w:p w14:paraId="41E78BAE" w14:textId="77777777" w:rsidR="009C4F21" w:rsidRDefault="009C4F21" w:rsidP="00C65445">
            <w:pPr>
              <w:pStyle w:val="a2"/>
              <w:ind w:left="504" w:hanging="252"/>
            </w:pPr>
            <w:r w:rsidRPr="00FC67B9">
              <w:rPr>
                <w:rFonts w:hint="eastAsia"/>
                <w:b/>
                <w:bCs/>
              </w:rPr>
              <w:t>initialization</w:t>
            </w:r>
            <w:r w:rsidRPr="00FC67B9">
              <w:rPr>
                <w:rFonts w:hint="eastAsia"/>
                <w:b/>
                <w:bCs/>
              </w:rPr>
              <w:t>：</w:t>
            </w:r>
            <w:r w:rsidRPr="00FC67B9">
              <w:rPr>
                <w:rFonts w:hint="eastAsia"/>
              </w:rPr>
              <w:t>initialize state</w:t>
            </w:r>
            <w:r w:rsidRPr="00FC67B9">
              <w:rPr>
                <w:position w:val="-7"/>
              </w:rPr>
              <w:object w:dxaOrig="1141" w:dyaOrig="248" w14:anchorId="399B7998">
                <v:shape id="_x0000_i1456" type="#_x0000_t75" style="width:56.75pt;height:12.55pt" o:ole="">
                  <v:imagedata r:id="rId523" o:title=""/>
                </v:shape>
                <o:OLEObject Type="Embed" ProgID="Equation.AxMath" ShapeID="_x0000_i1456" DrawAspect="Content" ObjectID="_1838353731" r:id="rId524"/>
              </w:object>
            </w:r>
            <w:r w:rsidRPr="00FC67B9">
              <w:rPr>
                <w:rFonts w:hint="eastAsia"/>
              </w:rPr>
              <w:t>，</w:t>
            </w:r>
            <w:r w:rsidRPr="00FC67B9">
              <w:rPr>
                <w:rFonts w:hint="eastAsia"/>
              </w:rPr>
              <w:t>all other</w:t>
            </w:r>
            <w:r w:rsidRPr="00FC67B9">
              <w:rPr>
                <w:position w:val="-7"/>
              </w:rPr>
              <w:object w:dxaOrig="1362" w:dyaOrig="256" w14:anchorId="1C948188">
                <v:shape id="_x0000_i1457" type="#_x0000_t75" style="width:68.2pt;height:12.55pt" o:ole="">
                  <v:imagedata r:id="rId525" o:title=""/>
                </v:shape>
                <o:OLEObject Type="Embed" ProgID="Equation.AxMath" ShapeID="_x0000_i1457" DrawAspect="Content" ObjectID="_1838353732" r:id="rId526"/>
              </w:object>
            </w:r>
            <w:r>
              <w:rPr>
                <w:rFonts w:hint="eastAsia"/>
              </w:rPr>
              <w:t>;</w:t>
            </w:r>
          </w:p>
          <w:p w14:paraId="6AE65F9C" w14:textId="77777777" w:rsidR="009C4F21" w:rsidRPr="00FC67B9" w:rsidRDefault="009C4F21" w:rsidP="00C65445">
            <w:pPr>
              <w:pStyle w:val="a2"/>
              <w:ind w:left="504" w:hanging="252"/>
            </w:pPr>
            <w:r>
              <w:rPr>
                <w:rFonts w:hint="eastAsia"/>
                <w:b/>
                <w:bCs/>
              </w:rPr>
              <w:t xml:space="preserve">for </w:t>
            </w:r>
            <w:r w:rsidRPr="00FC67B9">
              <w:rPr>
                <w:b/>
                <w:bCs/>
                <w:position w:val="-6"/>
              </w:rPr>
              <w:object w:dxaOrig="498" w:dyaOrig="235" w14:anchorId="0839F28F">
                <v:shape id="_x0000_i1458" type="#_x0000_t75" style="width:25.1pt;height:12pt" o:ole="">
                  <v:imagedata r:id="rId527" o:title=""/>
                </v:shape>
                <o:OLEObject Type="Embed" ProgID="Equation.AxMath" ShapeID="_x0000_i1458" DrawAspect="Content" ObjectID="_1838353733" r:id="rId528"/>
              </w:object>
            </w:r>
            <w:r>
              <w:rPr>
                <w:rFonts w:hint="eastAsia"/>
                <w:b/>
                <w:bCs/>
              </w:rPr>
              <w:t xml:space="preserve"> to </w:t>
            </w:r>
            <w:r w:rsidRPr="00FC67B9">
              <w:rPr>
                <w:b/>
                <w:bCs/>
                <w:position w:val="-6"/>
              </w:rPr>
              <w:object w:dxaOrig="235" w:dyaOrig="235" w14:anchorId="321B1B9C">
                <v:shape id="_x0000_i1459" type="#_x0000_t75" style="width:12pt;height:12pt" o:ole="">
                  <v:imagedata r:id="rId529" o:title=""/>
                </v:shape>
                <o:OLEObject Type="Embed" ProgID="Equation.AxMath" ShapeID="_x0000_i1459" DrawAspect="Content" ObjectID="_1838353734" r:id="rId530"/>
              </w:object>
            </w:r>
            <w:r>
              <w:rPr>
                <w:rFonts w:hint="eastAsia"/>
                <w:b/>
                <w:bCs/>
              </w:rPr>
              <w:t xml:space="preserve"> do</w:t>
            </w:r>
          </w:p>
          <w:p w14:paraId="22EED5DD" w14:textId="77777777" w:rsidR="009C4F21" w:rsidRDefault="009C4F21" w:rsidP="00C65445">
            <w:pPr>
              <w:pStyle w:val="a2"/>
              <w:ind w:left="504" w:hanging="252"/>
              <w:rPr>
                <w:b/>
                <w:bCs/>
              </w:rPr>
            </w:pPr>
            <w:r>
              <w:rPr>
                <w:noProof/>
              </w:rPr>
              <mc:AlternateContent>
                <mc:Choice Requires="wps">
                  <w:drawing>
                    <wp:anchor distT="0" distB="0" distL="114300" distR="114300" simplePos="0" relativeHeight="251665408" behindDoc="0" locked="0" layoutInCell="1" allowOverlap="1" wp14:anchorId="4B2F9302" wp14:editId="7B279E32">
                      <wp:simplePos x="0" y="0"/>
                      <wp:positionH relativeFrom="column">
                        <wp:posOffset>393065</wp:posOffset>
                      </wp:positionH>
                      <wp:positionV relativeFrom="paragraph">
                        <wp:posOffset>10160</wp:posOffset>
                      </wp:positionV>
                      <wp:extent cx="0" cy="967740"/>
                      <wp:effectExtent l="0" t="0" r="38100" b="22860"/>
                      <wp:wrapNone/>
                      <wp:docPr id="855181619" name="直接连接符 4"/>
                      <wp:cNvGraphicFramePr/>
                      <a:graphic xmlns:a="http://schemas.openxmlformats.org/drawingml/2006/main">
                        <a:graphicData uri="http://schemas.microsoft.com/office/word/2010/wordprocessingShape">
                          <wps:wsp>
                            <wps:cNvCnPr/>
                            <wps:spPr>
                              <a:xfrm>
                                <a:off x="0" y="0"/>
                                <a:ext cx="0" cy="96774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13AF2" id="直接连接符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5pt,.8pt" to="30.9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" strokecolor="black [3040]" strokeweight="1pt"/>
                  </w:pict>
                </mc:Fallback>
              </mc:AlternateContent>
            </w:r>
            <w:r>
              <w:tab/>
            </w:r>
            <w:r w:rsidRPr="00FC67B9">
              <w:rPr>
                <w:rFonts w:hint="eastAsia"/>
                <w:b/>
                <w:bCs/>
              </w:rPr>
              <w:t>for</w:t>
            </w:r>
            <w:r>
              <w:rPr>
                <w:rFonts w:hint="eastAsia"/>
                <w:b/>
                <w:bCs/>
              </w:rPr>
              <w:t xml:space="preserve"> </w:t>
            </w:r>
            <w:r w:rsidRPr="00FC67B9">
              <w:rPr>
                <w:b/>
                <w:bCs/>
                <w:position w:val="-7"/>
              </w:rPr>
              <w:object w:dxaOrig="574" w:dyaOrig="237" w14:anchorId="54FF0A56">
                <v:shape id="_x0000_i1460" type="#_x0000_t75" style="width:28.9pt;height:12pt" o:ole="">
                  <v:imagedata r:id="rId531" o:title=""/>
                </v:shape>
                <o:OLEObject Type="Embed" ProgID="Equation.AxMath" ShapeID="_x0000_i1460" DrawAspect="Content" ObjectID="_1838353735" r:id="rId532"/>
              </w:object>
            </w:r>
            <w:r>
              <w:rPr>
                <w:rFonts w:hint="eastAsia"/>
                <w:b/>
                <w:bCs/>
              </w:rPr>
              <w:t xml:space="preserve"> to </w:t>
            </w:r>
            <w:r w:rsidRPr="00FC67B9">
              <w:rPr>
                <w:b/>
                <w:bCs/>
                <w:position w:val="-6"/>
              </w:rPr>
              <w:object w:dxaOrig="184" w:dyaOrig="235" w14:anchorId="573C56D7">
                <v:shape id="_x0000_i1461" type="#_x0000_t75" style="width:8.75pt;height:12pt" o:ole="">
                  <v:imagedata r:id="rId533" o:title=""/>
                </v:shape>
                <o:OLEObject Type="Embed" ProgID="Equation.AxMath" ShapeID="_x0000_i1461" DrawAspect="Content" ObjectID="_1838353736" r:id="rId534"/>
              </w:object>
            </w:r>
            <w:r>
              <w:rPr>
                <w:rFonts w:hint="eastAsia"/>
                <w:b/>
                <w:bCs/>
              </w:rPr>
              <w:t xml:space="preserve"> do</w:t>
            </w:r>
          </w:p>
          <w:p w14:paraId="3F8F523B" w14:textId="77777777" w:rsidR="009C4F21" w:rsidRDefault="009C4F21" w:rsidP="00C65445">
            <w:pPr>
              <w:pStyle w:val="a2"/>
              <w:ind w:left="504" w:hanging="252"/>
            </w:pPr>
            <w:r>
              <w:rPr>
                <w:noProof/>
              </w:rPr>
              <mc:AlternateContent>
                <mc:Choice Requires="wps">
                  <w:drawing>
                    <wp:anchor distT="0" distB="0" distL="114300" distR="114300" simplePos="0" relativeHeight="251666432" behindDoc="0" locked="0" layoutInCell="1" allowOverlap="1" wp14:anchorId="39ECE8A3" wp14:editId="50A59473">
                      <wp:simplePos x="0" y="0"/>
                      <wp:positionH relativeFrom="column">
                        <wp:posOffset>696595</wp:posOffset>
                      </wp:positionH>
                      <wp:positionV relativeFrom="paragraph">
                        <wp:posOffset>23495</wp:posOffset>
                      </wp:positionV>
                      <wp:extent cx="0" cy="521970"/>
                      <wp:effectExtent l="0" t="0" r="38100" b="30480"/>
                      <wp:wrapNone/>
                      <wp:docPr id="1948732039" name="直接连接符 4"/>
                      <wp:cNvGraphicFramePr/>
                      <a:graphic xmlns:a="http://schemas.openxmlformats.org/drawingml/2006/main">
                        <a:graphicData uri="http://schemas.microsoft.com/office/word/2010/wordprocessingShape">
                          <wps:wsp>
                            <wps:cNvCnPr/>
                            <wps:spPr>
                              <a:xfrm>
                                <a:off x="0" y="0"/>
                                <a:ext cx="0" cy="52197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1D1CDD" id="直接连接符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1.85pt" to="54.85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" strokecolor="black [3040]" strokeweight="1pt"/>
                  </w:pict>
                </mc:Fallback>
              </mc:AlternateContent>
            </w:r>
            <w:r>
              <w:rPr>
                <w:b/>
                <w:bCs/>
              </w:rPr>
              <w:tab/>
            </w:r>
            <w:r>
              <w:rPr>
                <w:b/>
                <w:bCs/>
              </w:rPr>
              <w:tab/>
            </w:r>
            <w:r w:rsidRPr="00FC67B9">
              <w:rPr>
                <w:rFonts w:hint="eastAsia"/>
              </w:rPr>
              <w:t xml:space="preserve">Compute </w:t>
            </w:r>
            <w:r w:rsidRPr="00FC67B9">
              <w:rPr>
                <w:position w:val="-7"/>
              </w:rPr>
              <w:object w:dxaOrig="739" w:dyaOrig="252" w14:anchorId="40DC4887">
                <v:shape id="_x0000_i1462" type="#_x0000_t75" style="width:37.1pt;height:12.55pt" o:ole="">
                  <v:imagedata r:id="rId535" o:title=""/>
                </v:shape>
                <o:OLEObject Type="Embed" ProgID="Equation.AxMath" ShapeID="_x0000_i1462" DrawAspect="Content" ObjectID="_1838353737" r:id="rId536"/>
              </w:object>
            </w:r>
            <w:r w:rsidRPr="00FC67B9">
              <w:rPr>
                <w:rFonts w:hint="eastAsia"/>
              </w:rPr>
              <w:t xml:space="preserve"> according to </w:t>
            </w:r>
            <w:r w:rsidRPr="00FC67B9">
              <w:fldChar w:fldCharType="begin"/>
            </w:r>
            <w:r w:rsidRPr="00FC67B9">
              <w:instrText xml:space="preserve"> GOTOBUTTON ZEqnNum274212  \* MERGEFORMAT </w:instrText>
            </w:r>
            <w:r>
              <w:fldChar w:fldCharType="begin"/>
            </w:r>
            <w:r>
              <w:instrText xml:space="preserve"> REF ZEqnNum274212 \* Charformat \! \* MERGEFORMAT </w:instrText>
            </w:r>
            <w:r>
              <w:fldChar w:fldCharType="separate"/>
            </w:r>
            <w:r w:rsidRPr="00881D73">
              <w:instrText>(</w:instrText>
            </w:r>
            <w:r>
              <w:instrText>3</w:instrText>
            </w:r>
            <w:r w:rsidRPr="00881D73">
              <w:instrText>-</w:instrText>
            </w:r>
            <w:r>
              <w:instrText>11</w:instrText>
            </w:r>
            <w:r w:rsidRPr="00881D73">
              <w:instrText>)</w:instrText>
            </w:r>
            <w:r>
              <w:fldChar w:fldCharType="end"/>
            </w:r>
            <w:r w:rsidRPr="00FC67B9">
              <w:fldChar w:fldCharType="end"/>
            </w:r>
            <w:r w:rsidRPr="00FC67B9">
              <w:rPr>
                <w:rFonts w:hint="eastAsia"/>
              </w:rPr>
              <w:t xml:space="preserve"> </w:t>
            </w:r>
            <w:r w:rsidRPr="00FC67B9">
              <w:t xml:space="preserve">and record </w:t>
            </w:r>
            <w:r w:rsidRPr="00FC67B9">
              <w:rPr>
                <w:position w:val="-7"/>
              </w:rPr>
              <w:object w:dxaOrig="739" w:dyaOrig="252" w14:anchorId="5DD73563">
                <v:shape id="_x0000_i1463" type="#_x0000_t75" style="width:37.1pt;height:12.55pt" o:ole="">
                  <v:imagedata r:id="rId537" o:title=""/>
                </v:shape>
                <o:OLEObject Type="Embed" ProgID="Equation.AxMath" ShapeID="_x0000_i1463" DrawAspect="Content" ObjectID="_1838353738" r:id="rId538"/>
              </w:object>
            </w:r>
            <w:r>
              <w:br/>
            </w:r>
            <w:r>
              <w:tab/>
            </w:r>
            <w:r>
              <w:tab/>
            </w:r>
            <w:r w:rsidRPr="00FC67B9">
              <w:t xml:space="preserve">according to </w:t>
            </w:r>
            <w:r>
              <w:fldChar w:fldCharType="begin"/>
            </w:r>
            <w:r>
              <w:instrText xml:space="preserve"> GOTOBUTTON ZEqnNum543799  \* MERGEFORMAT </w:instrText>
            </w:r>
            <w:r>
              <w:fldChar w:fldCharType="begin"/>
            </w:r>
            <w:r>
              <w:instrText xml:space="preserve"> REF ZEqnNum543799 \* Charformat \! \* MERGEFORMAT </w:instrText>
            </w:r>
            <w:r>
              <w:fldChar w:fldCharType="separate"/>
            </w:r>
            <w:r w:rsidRPr="00881D73">
              <w:instrText>(</w:instrText>
            </w:r>
            <w:r>
              <w:instrText>3</w:instrText>
            </w:r>
            <w:r w:rsidRPr="00881D73">
              <w:instrText>-</w:instrText>
            </w:r>
            <w:r>
              <w:instrText>12</w:instrText>
            </w:r>
            <w:r w:rsidRPr="00881D73">
              <w:instrText>)</w:instrText>
            </w:r>
            <w:r>
              <w:fldChar w:fldCharType="end"/>
            </w:r>
            <w:r>
              <w:fldChar w:fldCharType="end"/>
            </w:r>
          </w:p>
          <w:p w14:paraId="78527E31" w14:textId="77777777" w:rsidR="009C4F21" w:rsidRDefault="009C4F21" w:rsidP="00C65445">
            <w:pPr>
              <w:pStyle w:val="a2"/>
              <w:ind w:left="504" w:hanging="252"/>
              <w:rPr>
                <w:b/>
                <w:bCs/>
              </w:rPr>
            </w:pPr>
            <w:r>
              <w:tab/>
            </w:r>
            <w:r>
              <w:rPr>
                <w:rFonts w:hint="eastAsia"/>
                <w:b/>
                <w:bCs/>
              </w:rPr>
              <w:t>e</w:t>
            </w:r>
            <w:r w:rsidRPr="00FC67B9">
              <w:rPr>
                <w:rFonts w:hint="eastAsia"/>
                <w:b/>
                <w:bCs/>
              </w:rPr>
              <w:t>nd</w:t>
            </w:r>
          </w:p>
          <w:p w14:paraId="0FC01910" w14:textId="77777777" w:rsidR="009C4F21" w:rsidRDefault="009C4F21" w:rsidP="00C65445">
            <w:pPr>
              <w:pStyle w:val="a2"/>
              <w:ind w:left="504" w:hanging="252"/>
              <w:rPr>
                <w:b/>
                <w:bCs/>
              </w:rPr>
            </w:pPr>
            <w:r>
              <w:rPr>
                <w:rFonts w:hint="eastAsia"/>
                <w:b/>
                <w:bCs/>
              </w:rPr>
              <w:t>end</w:t>
            </w:r>
          </w:p>
          <w:p w14:paraId="578E26A5" w14:textId="77777777" w:rsidR="009C4F21" w:rsidRPr="00FC67B9" w:rsidRDefault="009C4F21" w:rsidP="00C65445">
            <w:pPr>
              <w:pStyle w:val="a2"/>
              <w:ind w:left="504" w:hanging="252"/>
              <w:rPr>
                <w:b/>
                <w:bCs/>
              </w:rPr>
            </w:pPr>
            <w:r w:rsidRPr="00FC67B9">
              <w:rPr>
                <w:b/>
                <w:bCs/>
                <w:position w:val="-7"/>
              </w:rPr>
              <w:object w:dxaOrig="1460" w:dyaOrig="248" w14:anchorId="242808B5">
                <v:shape id="_x0000_i1464" type="#_x0000_t75" style="width:73.1pt;height:12.55pt" o:ole="">
                  <v:imagedata r:id="rId539" o:title=""/>
                </v:shape>
                <o:OLEObject Type="Embed" ProgID="Equation.AxMath" ShapeID="_x0000_i1464" DrawAspect="Content" ObjectID="_1838353739" r:id="rId540"/>
              </w:object>
            </w:r>
            <w:r w:rsidRPr="00FC67B9">
              <w:rPr>
                <w:b/>
                <w:bCs/>
              </w:rPr>
              <w:t>;</w:t>
            </w:r>
          </w:p>
          <w:p w14:paraId="036D6BC0" w14:textId="77777777" w:rsidR="009C4F21" w:rsidRPr="000611BD" w:rsidRDefault="009C4F21" w:rsidP="00C65445">
            <w:pPr>
              <w:pStyle w:val="af1"/>
              <w:spacing w:before="103" w:after="103" w:line="360" w:lineRule="atLeast"/>
              <w:jc w:val="both"/>
              <w:rPr>
                <w:b/>
                <w:bCs/>
              </w:rPr>
            </w:pPr>
            <w:r>
              <w:rPr>
                <w:b/>
                <w:bCs/>
              </w:rPr>
              <w:lastRenderedPageBreak/>
              <w:tab/>
            </w:r>
            <w:r>
              <w:rPr>
                <w:rFonts w:hint="eastAsia"/>
                <w:b/>
                <w:bCs/>
              </w:rPr>
              <w:t>输出：</w:t>
            </w:r>
            <w:r w:rsidRPr="00FC67B9">
              <w:rPr>
                <w:rFonts w:hint="eastAsia"/>
              </w:rPr>
              <w:t>最优切分点序列</w:t>
            </w:r>
            <w:r>
              <w:rPr>
                <w:rFonts w:hint="eastAsia"/>
              </w:rPr>
              <w:t xml:space="preserve"> </w:t>
            </w:r>
            <w:r w:rsidRPr="00FC67B9">
              <w:rPr>
                <w:position w:val="-8"/>
              </w:rPr>
              <w:object w:dxaOrig="4591" w:dyaOrig="260" w14:anchorId="2EE2D741">
                <v:shape id="_x0000_i1465" type="#_x0000_t75" style="width:229.65pt;height:13.1pt" o:ole="">
                  <v:imagedata r:id="rId541" o:title=""/>
                </v:shape>
                <o:OLEObject Type="Embed" ProgID="Equation.AxMath" ShapeID="_x0000_i1465" DrawAspect="Content" ObjectID="_1838353740" r:id="rId542"/>
              </w:object>
            </w:r>
            <w:r>
              <w:rPr>
                <w:rFonts w:hint="eastAsia"/>
              </w:rPr>
              <w:t>,</w:t>
            </w:r>
            <w:r>
              <w:br/>
            </w:r>
            <w:r>
              <w:rPr>
                <w:b/>
                <w:bCs/>
              </w:rPr>
              <w:tab/>
            </w:r>
            <w:r>
              <w:rPr>
                <w:b/>
                <w:bCs/>
              </w:rPr>
              <w:tab/>
            </w:r>
            <w:r>
              <w:rPr>
                <w:rFonts w:hint="eastAsia"/>
                <w:b/>
                <w:bCs/>
              </w:rPr>
              <w:t xml:space="preserve">  </w:t>
            </w:r>
            <w:r w:rsidRPr="000611BD">
              <w:rPr>
                <w:rFonts w:hint="eastAsia"/>
              </w:rPr>
              <w:t>最小总时延</w:t>
            </w:r>
            <w:r w:rsidRPr="000611BD">
              <w:rPr>
                <w:position w:val="-8"/>
              </w:rPr>
              <w:object w:dxaOrig="539" w:dyaOrig="274" w14:anchorId="4F68A7BD">
                <v:shape id="_x0000_i1466" type="#_x0000_t75" style="width:27.25pt;height:13.65pt" o:ole="">
                  <v:imagedata r:id="rId543" o:title=""/>
                </v:shape>
                <o:OLEObject Type="Embed" ProgID="Equation.AxMath" ShapeID="_x0000_i1466" DrawAspect="Content" ObjectID="_1838353741" r:id="rId544"/>
              </w:object>
            </w:r>
            <w:r>
              <w:rPr>
                <w:rFonts w:hint="eastAsia"/>
              </w:rPr>
              <w:t>.</w:t>
            </w:r>
          </w:p>
        </w:tc>
      </w:tr>
    </w:tbl>
    <w:p w14:paraId="6EB3FE5C" w14:textId="77777777" w:rsidR="009C4F21" w:rsidRDefault="009C4F21" w:rsidP="009C4F21">
      <w:pPr>
        <w:pStyle w:val="-"/>
        <w:spacing w:beforeLines="50" w:before="206"/>
        <w:ind w:firstLine="503"/>
      </w:pPr>
      <w:r w:rsidRPr="00881D73">
        <w:lastRenderedPageBreak/>
        <w:t>算法</w:t>
      </w:r>
      <w:r w:rsidRPr="00881D73">
        <w:t xml:space="preserve"> 2 </w:t>
      </w:r>
      <w:r w:rsidRPr="00881D73">
        <w:t>通过双重循环依次计算所有</w:t>
      </w:r>
      <w:r w:rsidRPr="00881D73">
        <w:rPr>
          <w:position w:val="-12"/>
        </w:rPr>
        <w:object w:dxaOrig="845" w:dyaOrig="374" w14:anchorId="7CF7D04D">
          <v:shape id="_x0000_i1306" type="#_x0000_t75" style="width:42pt;height:19.1pt" o:ole="">
            <v:imagedata r:id="rId481" o:title=""/>
          </v:shape>
          <o:OLEObject Type="Embed" ProgID="Equation.AxMath" ShapeID="_x0000_i1306" DrawAspect="Content" ObjectID="_1838353742" r:id="rId545"/>
        </w:object>
      </w:r>
      <w:r w:rsidRPr="00881D73">
        <w:t>并记录</w:t>
      </w:r>
      <w:r w:rsidRPr="00881D73">
        <w:rPr>
          <w:position w:val="-12"/>
        </w:rPr>
        <w:object w:dxaOrig="845" w:dyaOrig="374" w14:anchorId="49FF2796">
          <v:shape id="_x0000_i1307" type="#_x0000_t75" style="width:42pt;height:19.1pt" o:ole="">
            <v:imagedata r:id="rId491" o:title=""/>
          </v:shape>
          <o:OLEObject Type="Embed" ProgID="Equation.AxMath" ShapeID="_x0000_i1307" DrawAspect="Content" ObjectID="_1838353743" r:id="rId546"/>
        </w:object>
      </w:r>
      <w:r w:rsidRPr="00881D73">
        <w:t>，最终得到最小总时延</w:t>
      </w:r>
      <w:r w:rsidRPr="00881D73">
        <w:rPr>
          <w:position w:val="-12"/>
        </w:rPr>
        <w:object w:dxaOrig="1675" w:dyaOrig="369" w14:anchorId="5C9E8B05">
          <v:shape id="_x0000_i1308" type="#_x0000_t75" style="width:83.45pt;height:18.55pt" o:ole="">
            <v:imagedata r:id="rId547" o:title=""/>
          </v:shape>
          <o:OLEObject Type="Embed" ProgID="Equation.AxMath" ShapeID="_x0000_i1308" DrawAspect="Content" ObjectID="_1838353744" r:id="rId548"/>
        </w:object>
      </w:r>
      <w:r w:rsidRPr="00881D73">
        <w:rPr>
          <w:rFonts w:hint="eastAsia"/>
        </w:rPr>
        <w:t>。</w:t>
      </w:r>
      <w:r w:rsidRPr="00881D73">
        <w:t>最优切分点序列</w:t>
      </w:r>
      <w:r w:rsidRPr="00881D73">
        <w:rPr>
          <w:position w:val="-12"/>
        </w:rPr>
        <w:object w:dxaOrig="812" w:dyaOrig="374" w14:anchorId="49481D60">
          <v:shape id="_x0000_i1309" type="#_x0000_t75" style="width:40.9pt;height:19.1pt" o:ole="">
            <v:imagedata r:id="rId549" o:title=""/>
          </v:shape>
          <o:OLEObject Type="Embed" ProgID="Equation.AxMath" ShapeID="_x0000_i1309" DrawAspect="Content" ObjectID="_1838353745" r:id="rId550"/>
        </w:object>
      </w:r>
      <w:r w:rsidRPr="00881D73">
        <w:t>可由回溯获得：令</w:t>
      </w:r>
      <w:r w:rsidRPr="00881D73">
        <w:rPr>
          <w:position w:val="-12"/>
        </w:rPr>
        <w:object w:dxaOrig="743" w:dyaOrig="358" w14:anchorId="6E9BCE8E">
          <v:shape id="_x0000_i1310" type="#_x0000_t75" style="width:37.1pt;height:18pt" o:ole="">
            <v:imagedata r:id="rId551" o:title=""/>
          </v:shape>
          <o:OLEObject Type="Embed" ProgID="Equation.AxMath" ShapeID="_x0000_i1310" DrawAspect="Content" ObjectID="_1838353746" r:id="rId552"/>
        </w:object>
      </w:r>
      <w:r w:rsidRPr="00881D73">
        <w:t>，然后对</w:t>
      </w:r>
      <w:r w:rsidRPr="00881D73">
        <w:rPr>
          <w:position w:val="-11"/>
        </w:rPr>
        <w:object w:dxaOrig="2289" w:dyaOrig="354" w14:anchorId="6A4FFFE4">
          <v:shape id="_x0000_i1311" type="#_x0000_t75" style="width:114.55pt;height:18pt" o:ole="">
            <v:imagedata r:id="rId553" o:title=""/>
          </v:shape>
          <o:OLEObject Type="Embed" ProgID="Equation.AxMath" ShapeID="_x0000_i1311" DrawAspect="Content" ObjectID="_1838353747" r:id="rId554"/>
        </w:object>
      </w:r>
      <w:r w:rsidRPr="00881D73">
        <w:t>依次计算</w:t>
      </w:r>
      <w:r w:rsidRPr="00881D73">
        <w:rPr>
          <w:position w:val="-12"/>
        </w:rPr>
        <w:object w:dxaOrig="1546" w:dyaOrig="374" w14:anchorId="1A18B3A9">
          <v:shape id="_x0000_i1312" type="#_x0000_t75" style="width:76.9pt;height:19.1pt" o:ole="">
            <v:imagedata r:id="rId555" o:title=""/>
          </v:shape>
          <o:OLEObject Type="Embed" ProgID="Equation.AxMath" ShapeID="_x0000_i1312" DrawAspect="Content" ObjectID="_1838353748" r:id="rId556"/>
        </w:object>
      </w:r>
      <w:r w:rsidRPr="00881D73">
        <w:t>，其中</w:t>
      </w:r>
      <w:r w:rsidRPr="00881D73">
        <w:rPr>
          <w:position w:val="-12"/>
        </w:rPr>
        <w:object w:dxaOrig="658" w:dyaOrig="358" w14:anchorId="40B1081A">
          <v:shape id="_x0000_i1313" type="#_x0000_t75" style="width:32.75pt;height:18pt" o:ole="">
            <v:imagedata r:id="rId557" o:title=""/>
          </v:shape>
          <o:OLEObject Type="Embed" ProgID="Equation.AxMath" ShapeID="_x0000_i1313" DrawAspect="Content" ObjectID="_1838353749" r:id="rId558"/>
        </w:object>
      </w:r>
      <w:r w:rsidRPr="00881D73">
        <w:t>。由此即可确定每个节点承担的层区间。</w:t>
      </w:r>
    </w:p>
    <w:p w14:paraId="0A320F7A" w14:textId="77777777" w:rsidR="009C4F21" w:rsidRPr="00881D73" w:rsidRDefault="009C4F21" w:rsidP="009C4F21">
      <w:pPr>
        <w:pStyle w:val="23"/>
        <w:tabs>
          <w:tab w:val="left" w:pos="420"/>
        </w:tabs>
        <w:spacing w:before="206" w:after="206"/>
        <w:outlineLvl w:val="1"/>
      </w:pPr>
      <w:bookmarkStart w:id="148" w:name="_Toc227680649"/>
      <w:r w:rsidRPr="00881D73">
        <w:rPr>
          <w:rFonts w:hint="eastAsia"/>
        </w:rPr>
        <w:t>CDP</w:t>
      </w:r>
      <w:r w:rsidRPr="00881D73">
        <w:rPr>
          <w:rFonts w:hint="eastAsia"/>
        </w:rPr>
        <w:t>模式</w:t>
      </w:r>
      <w:r w:rsidRPr="00881D73">
        <w:t>的最优数据分配</w:t>
      </w:r>
      <w:bookmarkEnd w:id="148"/>
    </w:p>
    <w:p w14:paraId="3D887F22" w14:textId="77777777" w:rsidR="009C4F21" w:rsidRPr="00881D73" w:rsidRDefault="009C4F21" w:rsidP="009C4F21">
      <w:pPr>
        <w:pStyle w:val="231"/>
        <w:spacing w:before="206" w:after="206"/>
      </w:pPr>
      <w:bookmarkStart w:id="149" w:name="_Toc227680650"/>
      <w:r w:rsidRPr="00881D73">
        <w:t>问题重述</w:t>
      </w:r>
      <w:bookmarkEnd w:id="149"/>
    </w:p>
    <w:p w14:paraId="3881FD97" w14:textId="77777777" w:rsidR="009C4F21" w:rsidRPr="00881D73" w:rsidRDefault="009C4F21" w:rsidP="009C4F21">
      <w:pPr>
        <w:pStyle w:val="-"/>
        <w:ind w:firstLine="503"/>
      </w:pPr>
      <w:r w:rsidRPr="00881D73">
        <w:t>在</w:t>
      </w:r>
      <w:r w:rsidRPr="00881D73">
        <w:t xml:space="preserve"> CDP </w:t>
      </w:r>
      <w:r w:rsidRPr="00881D73">
        <w:t>模式下，由式</w:t>
      </w:r>
      <w:r w:rsidRPr="00881D73">
        <w:fldChar w:fldCharType="begin"/>
      </w:r>
      <w:r w:rsidRPr="00881D73">
        <w:instrText xml:space="preserve"> GOTOBUTTON ZEqnNum931442  \* MERGEFORMAT </w:instrText>
      </w:r>
      <w:r>
        <w:fldChar w:fldCharType="begin"/>
      </w:r>
      <w:r>
        <w:instrText xml:space="preserve"> REF ZEqnNum931442 \* Charformat \! \* MERGEFORMAT </w:instrText>
      </w:r>
      <w:r>
        <w:fldChar w:fldCharType="separate"/>
      </w:r>
      <w:r w:rsidRPr="00881D73">
        <w:instrText>(</w:instrText>
      </w:r>
      <w:r>
        <w:instrText>2</w:instrText>
      </w:r>
      <w:r w:rsidRPr="00881D73">
        <w:instrText>-</w:instrText>
      </w:r>
      <w:r>
        <w:instrText>28</w:instrText>
      </w:r>
      <w:r w:rsidRPr="00881D73">
        <w:instrText>)</w:instrText>
      </w:r>
      <w:r>
        <w:fldChar w:fldCharType="end"/>
      </w:r>
      <w:r w:rsidRPr="00881D73">
        <w:fldChar w:fldCharType="end"/>
      </w:r>
      <w:r w:rsidRPr="00881D73">
        <w:t>知总时延受最慢支路制约</w:t>
      </w:r>
      <w:r w:rsidRPr="00881D73">
        <w:rPr>
          <w:rFonts w:hint="eastAsia"/>
        </w:rPr>
        <w:t>，由于</w:t>
      </w:r>
      <w:r w:rsidRPr="00881D73">
        <w:rPr>
          <w:position w:val="-26"/>
        </w:rPr>
        <w:object w:dxaOrig="1657" w:dyaOrig="655" w14:anchorId="62909FA4">
          <v:shape id="_x0000_i1314" type="#_x0000_t75" style="width:82.9pt;height:33.25pt" o:ole="">
            <v:imagedata r:id="rId559" o:title=""/>
          </v:shape>
          <o:OLEObject Type="Embed" ProgID="Equation.AxMath" ShapeID="_x0000_i1314" DrawAspect="Content" ObjectID="_1838353750" r:id="rId560"/>
        </w:object>
      </w:r>
      <w:r w:rsidRPr="00881D73">
        <w:rPr>
          <w:rFonts w:hint="eastAsia"/>
        </w:rPr>
        <w:t>，其中</w:t>
      </w:r>
      <w:r w:rsidRPr="00881D73">
        <w:rPr>
          <w:position w:val="-12"/>
        </w:rPr>
        <w:object w:dxaOrig="582" w:dyaOrig="358" w14:anchorId="61493A62">
          <v:shape id="_x0000_i1315" type="#_x0000_t75" style="width:28.9pt;height:18pt" o:ole="">
            <v:imagedata r:id="rId561" o:title=""/>
          </v:shape>
          <o:OLEObject Type="Embed" ProgID="Equation.AxMath" ShapeID="_x0000_i1315" DrawAspect="Content" ObjectID="_1838353751" r:id="rId562"/>
        </w:object>
      </w:r>
      <w:r w:rsidRPr="00881D73">
        <w:rPr>
          <w:rFonts w:hint="eastAsia"/>
        </w:rPr>
        <w:t>为模型</w:t>
      </w:r>
      <w:r w:rsidRPr="00881D73">
        <w:rPr>
          <w:position w:val="-11"/>
        </w:rPr>
        <w:object w:dxaOrig="303" w:dyaOrig="354" w14:anchorId="51519958">
          <v:shape id="_x0000_i1316" type="#_x0000_t75" style="width:15.8pt;height:18pt" o:ole="">
            <v:imagedata r:id="rId180" o:title=""/>
          </v:shape>
          <o:OLEObject Type="Embed" ProgID="Equation.AxMath" ShapeID="_x0000_i1316" DrawAspect="Content" ObjectID="_1838353752" r:id="rId563"/>
        </w:object>
      </w:r>
      <w:r w:rsidRPr="00881D73">
        <w:t>处理全部输入</w:t>
      </w:r>
      <w:r w:rsidRPr="00881D73">
        <w:rPr>
          <w:position w:val="-12"/>
        </w:rPr>
        <w:object w:dxaOrig="374" w:dyaOrig="358" w14:anchorId="42749358">
          <v:shape id="_x0000_i1317" type="#_x0000_t75" style="width:19.1pt;height:18pt" o:ole="">
            <v:imagedata r:id="rId65" o:title=""/>
          </v:shape>
          <o:OLEObject Type="Embed" ProgID="Equation.AxMath" ShapeID="_x0000_i1317" DrawAspect="Content" ObjectID="_1838353753" r:id="rId564"/>
        </w:object>
      </w:r>
      <w:r w:rsidRPr="00881D73">
        <w:t>的总计算量</w:t>
      </w:r>
      <w:r w:rsidRPr="00881D73">
        <w:rPr>
          <w:rFonts w:hint="eastAsia"/>
        </w:rPr>
        <w:t>，则式</w:t>
      </w:r>
      <w:r w:rsidRPr="00881D73">
        <w:fldChar w:fldCharType="begin"/>
      </w:r>
      <w:r w:rsidRPr="00881D73">
        <w:instrText xml:space="preserve"> GOTOBUTTON ZEqnNum931442  \* MERGEFORMAT </w:instrText>
      </w:r>
      <w:r>
        <w:fldChar w:fldCharType="begin"/>
      </w:r>
      <w:r>
        <w:instrText xml:space="preserve"> REF ZEqnNum931442 \* Charformat \! \* MERGEFORMAT </w:instrText>
      </w:r>
      <w:r>
        <w:fldChar w:fldCharType="separate"/>
      </w:r>
      <w:r w:rsidRPr="00881D73">
        <w:instrText>(</w:instrText>
      </w:r>
      <w:r>
        <w:instrText>2</w:instrText>
      </w:r>
      <w:r w:rsidRPr="00881D73">
        <w:instrText>-</w:instrText>
      </w:r>
      <w:r>
        <w:instrText>28</w:instrText>
      </w:r>
      <w:r w:rsidRPr="00881D73">
        <w:instrText>)</w:instrText>
      </w:r>
      <w:r>
        <w:fldChar w:fldCharType="end"/>
      </w:r>
      <w:r w:rsidRPr="00881D73">
        <w:fldChar w:fldCharType="end"/>
      </w:r>
      <w:r w:rsidRPr="00881D73">
        <w:rPr>
          <w:rFonts w:hint="eastAsia"/>
        </w:rPr>
        <w:t>可重写为：</w:t>
      </w:r>
    </w:p>
    <w:p w14:paraId="6DEA5335" w14:textId="77777777" w:rsidR="009C4F21" w:rsidRPr="00881D73" w:rsidRDefault="009C4F21" w:rsidP="009C4F21">
      <w:pPr>
        <w:pStyle w:val="Axmath"/>
      </w:pPr>
      <w:r w:rsidRPr="00881D73">
        <w:rPr>
          <w:rFonts w:hint="eastAsia"/>
        </w:rPr>
        <w:tab/>
      </w:r>
      <w:r w:rsidRPr="00881D73">
        <w:rPr>
          <w:rFonts w:hint="eastAsia"/>
          <w:position w:val="-28"/>
        </w:rPr>
        <w:object w:dxaOrig="5665" w:dyaOrig="692" w14:anchorId="0D4570A9">
          <v:shape id="_x0000_i1318" type="#_x0000_t75" style="width:284.2pt;height:35.45pt" o:ole="">
            <v:imagedata r:id="rId565" o:title=""/>
          </v:shape>
          <o:OLEObject Type="Embed" ProgID="Equation.AxMath" ShapeID="_x0000_i1318" DrawAspect="Content" ObjectID="_1838353754" r:id="rId566"/>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13</w:instrText>
      </w:r>
      <w:r>
        <w:rPr>
          <w:noProof/>
        </w:rPr>
        <w:fldChar w:fldCharType="end"/>
      </w:r>
      <w:r w:rsidRPr="00881D73">
        <w:instrText>)</w:instrText>
      </w:r>
      <w:r w:rsidRPr="00881D73">
        <w:fldChar w:fldCharType="end"/>
      </w:r>
    </w:p>
    <w:p w14:paraId="518711C9" w14:textId="77777777" w:rsidR="009C4F21" w:rsidRPr="00881D73" w:rsidRDefault="009C4F21" w:rsidP="009C4F21">
      <w:pPr>
        <w:pStyle w:val="-"/>
        <w:ind w:firstLine="503"/>
      </w:pPr>
      <w:r w:rsidRPr="00881D73">
        <w:rPr>
          <w:rFonts w:hint="eastAsia"/>
        </w:rPr>
        <w:t>记</w:t>
      </w:r>
      <w:r w:rsidRPr="00881D73">
        <w:t>综合负载系数</w:t>
      </w:r>
      <w:r w:rsidRPr="00881D73">
        <w:rPr>
          <w:position w:val="-6"/>
        </w:rPr>
        <w:object w:dxaOrig="330" w:dyaOrig="235" w14:anchorId="3BFFC721">
          <v:shape id="_x0000_i1319" type="#_x0000_t75" style="width:16.35pt;height:12pt" o:ole="">
            <v:imagedata r:id="rId567" o:title=""/>
          </v:shape>
          <o:OLEObject Type="Embed" ProgID="Equation.AxMath" ShapeID="_x0000_i1319" DrawAspect="Content" ObjectID="_1838353755" r:id="rId568"/>
        </w:object>
      </w:r>
      <w:r w:rsidRPr="00881D73">
        <w:rPr>
          <w:rFonts w:hint="eastAsia"/>
        </w:rPr>
        <w:t>和</w:t>
      </w:r>
      <w:r w:rsidRPr="00881D73">
        <w:t>传播时延常数</w:t>
      </w:r>
      <w:r w:rsidRPr="00881D73">
        <w:rPr>
          <w:b/>
          <w:bCs/>
          <w:position w:val="-6"/>
        </w:rPr>
        <w:object w:dxaOrig="340" w:dyaOrig="235" w14:anchorId="5E871E9E">
          <v:shape id="_x0000_i1320" type="#_x0000_t75" style="width:16.9pt;height:12pt" o:ole="">
            <v:imagedata r:id="rId569" o:title=""/>
          </v:shape>
          <o:OLEObject Type="Embed" ProgID="Equation.AxMath" ShapeID="_x0000_i1320" DrawAspect="Content" ObjectID="_1838353756" r:id="rId570"/>
        </w:object>
      </w:r>
      <w:r w:rsidRPr="00881D73">
        <w:rPr>
          <w:rFonts w:hint="eastAsia"/>
        </w:rPr>
        <w:t>为：</w:t>
      </w:r>
    </w:p>
    <w:p w14:paraId="45C23DD6" w14:textId="77777777" w:rsidR="009C4F21" w:rsidRPr="00881D73" w:rsidRDefault="009C4F21" w:rsidP="009C4F21">
      <w:pPr>
        <w:pStyle w:val="Axmath"/>
      </w:pPr>
      <w:r w:rsidRPr="00881D73">
        <w:rPr>
          <w:rFonts w:hint="eastAsia"/>
        </w:rPr>
        <w:tab/>
      </w:r>
      <w:r w:rsidRPr="00881D73">
        <w:rPr>
          <w:rFonts w:hint="eastAsia"/>
          <w:position w:val="-27"/>
        </w:rPr>
        <w:object w:dxaOrig="2751" w:dyaOrig="657" w14:anchorId="00AE873E">
          <v:shape id="_x0000_i1321" type="#_x0000_t75" style="width:137.45pt;height:33.25pt" o:ole="">
            <v:imagedata r:id="rId571" o:title=""/>
          </v:shape>
          <o:OLEObject Type="Embed" ProgID="Equation.AxMath" ShapeID="_x0000_i1321" DrawAspect="Content" ObjectID="_1838353757" r:id="rId572"/>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50" w:name="ZEqnNum307555"/>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14</w:instrText>
      </w:r>
      <w:r>
        <w:rPr>
          <w:noProof/>
        </w:rPr>
        <w:fldChar w:fldCharType="end"/>
      </w:r>
      <w:r w:rsidRPr="00881D73">
        <w:instrText>)</w:instrText>
      </w:r>
      <w:bookmarkEnd w:id="150"/>
      <w:r w:rsidRPr="00881D73">
        <w:fldChar w:fldCharType="end"/>
      </w:r>
    </w:p>
    <w:p w14:paraId="47CB1136" w14:textId="77777777" w:rsidR="009C4F21" w:rsidRPr="00881D73" w:rsidRDefault="009C4F21" w:rsidP="009C4F21">
      <w:pPr>
        <w:pStyle w:val="Axmath"/>
      </w:pPr>
      <w:r w:rsidRPr="00881D73">
        <w:tab/>
      </w:r>
      <w:r w:rsidRPr="00881D73">
        <w:rPr>
          <w:position w:val="-19"/>
        </w:rPr>
        <w:object w:dxaOrig="1511" w:dyaOrig="502" w14:anchorId="428701F5">
          <v:shape id="_x0000_i1322" type="#_x0000_t75" style="width:75.8pt;height:25.1pt" o:ole="">
            <v:imagedata r:id="rId573" o:title=""/>
          </v:shape>
          <o:OLEObject Type="Embed" ProgID="Equation.AxMath" ShapeID="_x0000_i1322" DrawAspect="Content" ObjectID="_1838353758" r:id="rId574"/>
        </w:object>
      </w:r>
      <w:r w:rsidRPr="00881D73">
        <w:tab/>
      </w:r>
      <w:r w:rsidRPr="00881D73">
        <w:fldChar w:fldCharType="begin"/>
      </w:r>
      <w:r w:rsidRPr="00881D73">
        <w:instrText xml:space="preserve"> MACROBUTTON AMMPlaceRM \* MERGEFORMAT </w:instrText>
      </w:r>
      <w:r w:rsidRPr="00881D73">
        <w:fldChar w:fldCharType="begin"/>
      </w:r>
      <w:r w:rsidRPr="00881D73">
        <w:instrText xml:space="preserve"> SEQ AMEqn \h \* MERGEFORMAT </w:instrText>
      </w:r>
      <w:r w:rsidRPr="00881D73">
        <w:fldChar w:fldCharType="end"/>
      </w:r>
      <w:bookmarkStart w:id="151" w:name="ZEqnNum292995"/>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15</w:instrText>
      </w:r>
      <w:r>
        <w:rPr>
          <w:noProof/>
        </w:rPr>
        <w:fldChar w:fldCharType="end"/>
      </w:r>
      <w:r w:rsidRPr="00881D73">
        <w:instrText>)</w:instrText>
      </w:r>
      <w:bookmarkEnd w:id="151"/>
      <w:r w:rsidRPr="00881D73">
        <w:fldChar w:fldCharType="end"/>
      </w:r>
    </w:p>
    <w:p w14:paraId="54600F9F" w14:textId="77777777" w:rsidR="009C4F21" w:rsidRPr="00881D73" w:rsidRDefault="009C4F21" w:rsidP="009C4F21">
      <w:pPr>
        <w:pStyle w:val="-"/>
        <w:ind w:firstLine="503"/>
      </w:pPr>
      <w:r w:rsidRPr="00881D73">
        <w:rPr>
          <w:rFonts w:hint="eastAsia"/>
        </w:rPr>
        <w:t>则优化问题可重写为：</w:t>
      </w:r>
    </w:p>
    <w:p w14:paraId="044419C9" w14:textId="77777777" w:rsidR="009C4F21" w:rsidRPr="00881D73" w:rsidRDefault="009C4F21" w:rsidP="009C4F21">
      <w:pPr>
        <w:pStyle w:val="Axmath"/>
      </w:pPr>
      <w:r w:rsidRPr="00881D73">
        <w:rPr>
          <w:rFonts w:hint="eastAsia"/>
        </w:rPr>
        <w:tab/>
      </w:r>
      <w:r w:rsidRPr="00881D73">
        <w:rPr>
          <w:rFonts w:hint="eastAsia"/>
          <w:position w:val="-28"/>
        </w:rPr>
        <w:object w:dxaOrig="2367" w:dyaOrig="536" w14:anchorId="5062E2D4">
          <v:shape id="_x0000_i1323" type="#_x0000_t75" style="width:118.35pt;height:26.75pt" o:ole="">
            <v:imagedata r:id="rId575" o:title=""/>
          </v:shape>
          <o:OLEObject Type="Embed" ProgID="Equation.AxMath" ShapeID="_x0000_i1323" DrawAspect="Content" ObjectID="_1838353759" r:id="rId576"/>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52" w:name="ZEqnNum885560"/>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16</w:instrText>
      </w:r>
      <w:r>
        <w:rPr>
          <w:noProof/>
        </w:rPr>
        <w:fldChar w:fldCharType="end"/>
      </w:r>
      <w:r w:rsidRPr="00881D73">
        <w:instrText>)</w:instrText>
      </w:r>
      <w:bookmarkEnd w:id="152"/>
      <w:r w:rsidRPr="00881D73">
        <w:fldChar w:fldCharType="end"/>
      </w:r>
    </w:p>
    <w:p w14:paraId="439DF163" w14:textId="77777777" w:rsidR="009C4F21" w:rsidRPr="00881D73" w:rsidRDefault="009C4F21" w:rsidP="009C4F21">
      <w:pPr>
        <w:pStyle w:val="Axmath"/>
      </w:pPr>
      <w:r w:rsidRPr="00881D73">
        <w:rPr>
          <w:rFonts w:hint="eastAsia"/>
        </w:rPr>
        <w:tab/>
      </w:r>
      <w:r w:rsidRPr="00881D73">
        <w:rPr>
          <w:rFonts w:hint="eastAsia"/>
          <w:position w:val="-33"/>
        </w:rPr>
        <w:object w:dxaOrig="1925" w:dyaOrig="612" w14:anchorId="7CA4C79D">
          <v:shape id="_x0000_i1324" type="#_x0000_t75" style="width:96.55pt;height:30.55pt" o:ole="">
            <v:imagedata r:id="rId577" o:title=""/>
          </v:shape>
          <o:OLEObject Type="Embed" ProgID="Equation.AxMath" ShapeID="_x0000_i1324" DrawAspect="Content" ObjectID="_1838353760" r:id="rId578"/>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53" w:name="ZEqnNum390347"/>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17</w:instrText>
      </w:r>
      <w:r>
        <w:rPr>
          <w:noProof/>
        </w:rPr>
        <w:fldChar w:fldCharType="end"/>
      </w:r>
      <w:r w:rsidRPr="00881D73">
        <w:instrText>)</w:instrText>
      </w:r>
      <w:bookmarkEnd w:id="153"/>
      <w:r w:rsidRPr="00881D73">
        <w:fldChar w:fldCharType="end"/>
      </w:r>
    </w:p>
    <w:p w14:paraId="1D4233BD" w14:textId="77777777" w:rsidR="009C4F21" w:rsidRPr="00881D73" w:rsidRDefault="009C4F21" w:rsidP="009C4F21">
      <w:pPr>
        <w:pStyle w:val="Axmath"/>
      </w:pPr>
      <w:r w:rsidRPr="00881D73">
        <w:rPr>
          <w:rFonts w:hint="eastAsia"/>
        </w:rPr>
        <w:tab/>
      </w:r>
      <w:r w:rsidRPr="00881D73">
        <w:rPr>
          <w:rFonts w:hint="eastAsia"/>
          <w:position w:val="-12"/>
        </w:rPr>
        <w:object w:dxaOrig="1369" w:dyaOrig="358" w14:anchorId="588AC1C1">
          <v:shape id="_x0000_i1325" type="#_x0000_t75" style="width:68.75pt;height:18pt" o:ole="">
            <v:imagedata r:id="rId579" o:title=""/>
          </v:shape>
          <o:OLEObject Type="Embed" ProgID="Equation.AxMath" ShapeID="_x0000_i1325" DrawAspect="Content" ObjectID="_1838353761" r:id="rId580"/>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54" w:name="ZEqnNum632965"/>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18</w:instrText>
      </w:r>
      <w:r>
        <w:rPr>
          <w:noProof/>
        </w:rPr>
        <w:fldChar w:fldCharType="end"/>
      </w:r>
      <w:r w:rsidRPr="00881D73">
        <w:instrText>)</w:instrText>
      </w:r>
      <w:bookmarkEnd w:id="154"/>
      <w:r w:rsidRPr="00881D73">
        <w:fldChar w:fldCharType="end"/>
      </w:r>
    </w:p>
    <w:p w14:paraId="0FC7AC29" w14:textId="77777777" w:rsidR="009C4F21" w:rsidRPr="00881D73" w:rsidRDefault="009C4F21" w:rsidP="009C4F21">
      <w:pPr>
        <w:pStyle w:val="-"/>
        <w:ind w:firstLine="503"/>
      </w:pPr>
      <w:r w:rsidRPr="00881D73">
        <w:rPr>
          <w:rFonts w:hint="eastAsia"/>
        </w:rPr>
        <w:t>其中约束</w:t>
      </w:r>
      <w:r w:rsidRPr="00881D73">
        <w:fldChar w:fldCharType="begin"/>
      </w:r>
      <w:r w:rsidRPr="00881D73">
        <w:instrText xml:space="preserve"> GOTOBUTTON ZEqnNum390347  \* MERGEFORMAT </w:instrText>
      </w:r>
      <w:r>
        <w:fldChar w:fldCharType="begin"/>
      </w:r>
      <w:r>
        <w:instrText xml:space="preserve"> REF ZEqnNum390347 \* Charformat \! \* MERGEFORMAT </w:instrText>
      </w:r>
      <w:r>
        <w:fldChar w:fldCharType="separate"/>
      </w:r>
      <w:r w:rsidRPr="00881D73">
        <w:instrText>(</w:instrText>
      </w:r>
      <w:r>
        <w:instrText>3</w:instrText>
      </w:r>
      <w:r w:rsidRPr="00881D73">
        <w:instrText>-</w:instrText>
      </w:r>
      <w:r>
        <w:instrText>17</w:instrText>
      </w:r>
      <w:r w:rsidRPr="00881D73">
        <w:instrText>)</w:instrText>
      </w:r>
      <w:r>
        <w:fldChar w:fldCharType="end"/>
      </w:r>
      <w:r w:rsidRPr="00881D73">
        <w:fldChar w:fldCharType="end"/>
      </w:r>
      <w:r w:rsidRPr="00881D73">
        <w:rPr>
          <w:rFonts w:hint="eastAsia"/>
        </w:rPr>
        <w:t>为任务完整性约束，约束</w:t>
      </w:r>
      <w:r w:rsidRPr="00881D73">
        <w:fldChar w:fldCharType="begin"/>
      </w:r>
      <w:r w:rsidRPr="00881D73">
        <w:instrText xml:space="preserve"> GOTOBUTTON ZEqnNum632965  \* MERGEFORMAT </w:instrText>
      </w:r>
      <w:r>
        <w:fldChar w:fldCharType="begin"/>
      </w:r>
      <w:r>
        <w:instrText xml:space="preserve"> REF ZEqnNum632965 \* Charformat \! \* MERGEFORMAT </w:instrText>
      </w:r>
      <w:r>
        <w:fldChar w:fldCharType="separate"/>
      </w:r>
      <w:r w:rsidRPr="00881D73">
        <w:instrText>(</w:instrText>
      </w:r>
      <w:r>
        <w:instrText>3</w:instrText>
      </w:r>
      <w:r w:rsidRPr="00881D73">
        <w:instrText>-</w:instrText>
      </w:r>
      <w:r>
        <w:instrText>18</w:instrText>
      </w:r>
      <w:r w:rsidRPr="00881D73">
        <w:instrText>)</w:instrText>
      </w:r>
      <w:r>
        <w:fldChar w:fldCharType="end"/>
      </w:r>
      <w:r w:rsidRPr="00881D73">
        <w:fldChar w:fldCharType="end"/>
      </w:r>
      <w:r w:rsidRPr="00881D73">
        <w:rPr>
          <w:rFonts w:hint="eastAsia"/>
        </w:rPr>
        <w:t>为数据量上限约束，由约束</w:t>
      </w:r>
      <w:r w:rsidRPr="00881D73">
        <w:fldChar w:fldCharType="begin"/>
      </w:r>
      <w:r w:rsidRPr="00881D73">
        <w:instrText xml:space="preserve"> GOTOBUTTON ZEqnNum686419  \* MERGEFORMAT </w:instrText>
      </w:r>
      <w:r>
        <w:fldChar w:fldCharType="begin"/>
      </w:r>
      <w:r>
        <w:instrText xml:space="preserve"> REF ZEqnNum686419 \* Charformat \! \* MERGEFORMAT </w:instrText>
      </w:r>
      <w:r>
        <w:fldChar w:fldCharType="separate"/>
      </w:r>
      <w:r w:rsidRPr="00881D73">
        <w:instrText>(</w:instrText>
      </w:r>
      <w:r>
        <w:instrText>3</w:instrText>
      </w:r>
      <w:r w:rsidRPr="00881D73">
        <w:instrText>-</w:instrText>
      </w:r>
      <w:r>
        <w:instrText>2</w:instrText>
      </w:r>
      <w:r w:rsidRPr="00881D73">
        <w:instrText>)</w:instrText>
      </w:r>
      <w:r>
        <w:fldChar w:fldCharType="end"/>
      </w:r>
      <w:r w:rsidRPr="00881D73">
        <w:fldChar w:fldCharType="end"/>
      </w:r>
      <w:r w:rsidRPr="00881D73">
        <w:fldChar w:fldCharType="begin"/>
      </w:r>
      <w:r w:rsidRPr="00881D73">
        <w:instrText xml:space="preserve"> GOTOBUTTON ZEqnNum673630  \* MERGEFORMAT </w:instrText>
      </w:r>
      <w:r>
        <w:fldChar w:fldCharType="begin"/>
      </w:r>
      <w:r>
        <w:instrText xml:space="preserve"> REF ZEqnNum673630 \* Charformat \! \* MERGEFORMAT </w:instrText>
      </w:r>
      <w:r>
        <w:fldChar w:fldCharType="separate"/>
      </w:r>
      <w:r w:rsidRPr="00881D73">
        <w:instrText>(</w:instrText>
      </w:r>
      <w:r>
        <w:instrText>3</w:instrText>
      </w:r>
      <w:r w:rsidRPr="00881D73">
        <w:instrText>-</w:instrText>
      </w:r>
      <w:r>
        <w:instrText>3</w:instrText>
      </w:r>
      <w:r w:rsidRPr="00881D73">
        <w:instrText>)</w:instrText>
      </w:r>
      <w:r>
        <w:fldChar w:fldCharType="end"/>
      </w:r>
      <w:r w:rsidRPr="00881D73">
        <w:fldChar w:fldCharType="end"/>
      </w:r>
      <w:r w:rsidRPr="00881D73">
        <w:rPr>
          <w:rFonts w:hint="eastAsia"/>
        </w:rPr>
        <w:t>推导而出：</w:t>
      </w:r>
    </w:p>
    <w:p w14:paraId="7A2453D8" w14:textId="77777777" w:rsidR="009C4F21" w:rsidRPr="00881D73" w:rsidRDefault="009C4F21" w:rsidP="009C4F21">
      <w:pPr>
        <w:pStyle w:val="Axmath"/>
      </w:pPr>
      <w:r w:rsidRPr="00881D73">
        <w:rPr>
          <w:rFonts w:hint="eastAsia"/>
        </w:rPr>
        <w:tab/>
      </w:r>
      <w:r w:rsidRPr="00881D73">
        <w:rPr>
          <w:rFonts w:hint="eastAsia"/>
          <w:position w:val="-12"/>
        </w:rPr>
        <w:object w:dxaOrig="2271" w:dyaOrig="374" w14:anchorId="5E37DC5B">
          <v:shape id="_x0000_i1326" type="#_x0000_t75" style="width:114pt;height:19.1pt" o:ole="">
            <v:imagedata r:id="rId581" o:title=""/>
          </v:shape>
          <o:OLEObject Type="Embed" ProgID="Equation.AxMath" ShapeID="_x0000_i1326" DrawAspect="Content" ObjectID="_1838353762" r:id="rId582"/>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55" w:name="ZEqnNum413211"/>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19</w:instrText>
      </w:r>
      <w:r>
        <w:rPr>
          <w:noProof/>
        </w:rPr>
        <w:fldChar w:fldCharType="end"/>
      </w:r>
      <w:r w:rsidRPr="00881D73">
        <w:instrText>)</w:instrText>
      </w:r>
      <w:bookmarkEnd w:id="155"/>
      <w:r w:rsidRPr="00881D73">
        <w:fldChar w:fldCharType="end"/>
      </w:r>
    </w:p>
    <w:p w14:paraId="5EB17316" w14:textId="77777777" w:rsidR="009C4F21" w:rsidRPr="00881D73" w:rsidRDefault="009C4F21" w:rsidP="009C4F21">
      <w:pPr>
        <w:pStyle w:val="-"/>
        <w:ind w:firstLine="503"/>
      </w:pPr>
      <w:r w:rsidRPr="00881D73">
        <w:rPr>
          <w:rFonts w:hint="eastAsia"/>
        </w:rPr>
        <w:t>其中</w:t>
      </w:r>
      <w:r w:rsidRPr="00881D73">
        <w:rPr>
          <w:position w:val="-13"/>
        </w:rPr>
        <w:object w:dxaOrig="835" w:dyaOrig="391" w14:anchorId="200D87B2">
          <v:shape id="_x0000_i1327" type="#_x0000_t75" style="width:42pt;height:19.1pt" o:ole="">
            <v:imagedata r:id="rId583" o:title=""/>
          </v:shape>
          <o:OLEObject Type="Embed" ProgID="Equation.AxMath" ShapeID="_x0000_i1327" DrawAspect="Content" ObjectID="_1838353763" r:id="rId584"/>
        </w:object>
      </w:r>
      <w:r w:rsidRPr="00881D73">
        <w:rPr>
          <w:rFonts w:hint="eastAsia"/>
        </w:rPr>
        <w:t>为</w:t>
      </w:r>
      <w:r w:rsidRPr="00881D73">
        <w:rPr>
          <w:position w:val="-12"/>
        </w:rPr>
        <w:object w:dxaOrig="293" w:dyaOrig="358" w14:anchorId="421B7C13">
          <v:shape id="_x0000_i1328" type="#_x0000_t75" style="width:15.25pt;height:18pt" o:ole="">
            <v:imagedata r:id="rId355" o:title=""/>
          </v:shape>
          <o:OLEObject Type="Embed" ProgID="Equation.AxMath" ShapeID="_x0000_i1328" DrawAspect="Content" ObjectID="_1838353764" r:id="rId585"/>
        </w:object>
      </w:r>
      <w:r w:rsidRPr="00881D73">
        <w:rPr>
          <w:rFonts w:hint="eastAsia"/>
        </w:rPr>
        <w:t>能满足能耗约束</w:t>
      </w:r>
      <w:r w:rsidRPr="00881D73">
        <w:fldChar w:fldCharType="begin"/>
      </w:r>
      <w:r w:rsidRPr="00881D73">
        <w:instrText xml:space="preserve"> GOTOBUTTON ZEqnNum686419  \* MERGEFORMAT </w:instrText>
      </w:r>
      <w:r>
        <w:fldChar w:fldCharType="begin"/>
      </w:r>
      <w:r>
        <w:instrText xml:space="preserve"> REF ZEqnNum686419 \* Charformat \! \* MERGEFORMAT </w:instrText>
      </w:r>
      <w:r>
        <w:fldChar w:fldCharType="separate"/>
      </w:r>
      <w:r w:rsidRPr="00881D73">
        <w:instrText>(</w:instrText>
      </w:r>
      <w:r>
        <w:instrText>3</w:instrText>
      </w:r>
      <w:r w:rsidRPr="00881D73">
        <w:instrText>-</w:instrText>
      </w:r>
      <w:r>
        <w:instrText>2</w:instrText>
      </w:r>
      <w:r w:rsidRPr="00881D73">
        <w:instrText>)</w:instrText>
      </w:r>
      <w:r>
        <w:fldChar w:fldCharType="end"/>
      </w:r>
      <w:r w:rsidRPr="00881D73">
        <w:fldChar w:fldCharType="end"/>
      </w:r>
      <w:r w:rsidRPr="00881D73">
        <w:rPr>
          <w:rFonts w:hint="eastAsia"/>
        </w:rPr>
        <w:t>的最大数据量，</w:t>
      </w:r>
      <w:r w:rsidRPr="00881D73">
        <w:rPr>
          <w:position w:val="-12"/>
        </w:rPr>
        <w:object w:dxaOrig="491" w:dyaOrig="360" w14:anchorId="3373B886">
          <v:shape id="_x0000_i1329" type="#_x0000_t75" style="width:24pt;height:18pt" o:ole="">
            <v:imagedata r:id="rId586" o:title=""/>
          </v:shape>
          <o:OLEObject Type="Embed" ProgID="Equation.AxMath" ShapeID="_x0000_i1329" DrawAspect="Content" ObjectID="_1838353765" r:id="rId587"/>
        </w:object>
      </w:r>
      <w:r w:rsidRPr="00881D73">
        <w:rPr>
          <w:rFonts w:hint="eastAsia"/>
        </w:rPr>
        <w:t>为满足可见性约束</w:t>
      </w:r>
      <w:r w:rsidRPr="00881D73">
        <w:fldChar w:fldCharType="begin"/>
      </w:r>
      <w:r w:rsidRPr="00881D73">
        <w:instrText xml:space="preserve"> GOTOBUTTON ZEqnNum673630  \* MERGEFORMAT </w:instrText>
      </w:r>
      <w:r>
        <w:fldChar w:fldCharType="begin"/>
      </w:r>
      <w:r>
        <w:instrText xml:space="preserve"> REF ZEqnNum673630 \* Charformat \! \* MERGEFORMAT </w:instrText>
      </w:r>
      <w:r>
        <w:fldChar w:fldCharType="separate"/>
      </w:r>
      <w:r w:rsidRPr="00881D73">
        <w:instrText>(</w:instrText>
      </w:r>
      <w:r>
        <w:instrText>3</w:instrText>
      </w:r>
      <w:r w:rsidRPr="00881D73">
        <w:instrText>-</w:instrText>
      </w:r>
      <w:r>
        <w:instrText>3</w:instrText>
      </w:r>
      <w:r w:rsidRPr="00881D73">
        <w:instrText>)</w:instrText>
      </w:r>
      <w:r>
        <w:fldChar w:fldCharType="end"/>
      </w:r>
      <w:r w:rsidRPr="00881D73">
        <w:fldChar w:fldCharType="end"/>
      </w:r>
      <w:r w:rsidRPr="00881D73">
        <w:rPr>
          <w:rFonts w:hint="eastAsia"/>
        </w:rPr>
        <w:t>的最大数据量，约束</w:t>
      </w:r>
      <w:r w:rsidRPr="00881D73">
        <w:fldChar w:fldCharType="begin"/>
      </w:r>
      <w:r w:rsidRPr="00881D73">
        <w:instrText xml:space="preserve"> GOTOBUTTON ZEqnNum632965  \* MERGEFORMAT </w:instrText>
      </w:r>
      <w:r>
        <w:fldChar w:fldCharType="begin"/>
      </w:r>
      <w:r>
        <w:instrText xml:space="preserve"> REF ZEqnNum632965 \* Charformat \! \* MERGEFORMAT </w:instrText>
      </w:r>
      <w:r>
        <w:fldChar w:fldCharType="separate"/>
      </w:r>
      <w:r w:rsidRPr="00881D73">
        <w:instrText>(</w:instrText>
      </w:r>
      <w:r>
        <w:instrText>3</w:instrText>
      </w:r>
      <w:r w:rsidRPr="00881D73">
        <w:instrText>-</w:instrText>
      </w:r>
      <w:r>
        <w:instrText>18</w:instrText>
      </w:r>
      <w:r w:rsidRPr="00881D73">
        <w:instrText>)</w:instrText>
      </w:r>
      <w:r>
        <w:fldChar w:fldCharType="end"/>
      </w:r>
      <w:r w:rsidRPr="00881D73">
        <w:fldChar w:fldCharType="end"/>
      </w:r>
      <w:r w:rsidRPr="00881D73">
        <w:rPr>
          <w:rFonts w:hint="eastAsia"/>
        </w:rPr>
        <w:t>表示各卫星</w:t>
      </w:r>
      <w:r w:rsidRPr="00881D73">
        <w:rPr>
          <w:position w:val="-12"/>
        </w:rPr>
        <w:object w:dxaOrig="293" w:dyaOrig="358" w14:anchorId="797ABB6D">
          <v:shape id="_x0000_i1330" type="#_x0000_t75" style="width:15.25pt;height:18pt" o:ole="">
            <v:imagedata r:id="rId355" o:title=""/>
          </v:shape>
          <o:OLEObject Type="Embed" ProgID="Equation.AxMath" ShapeID="_x0000_i1330" DrawAspect="Content" ObjectID="_1838353766" r:id="rId588"/>
        </w:object>
      </w:r>
      <w:r w:rsidRPr="00881D73">
        <w:rPr>
          <w:rFonts w:hint="eastAsia"/>
        </w:rPr>
        <w:t>分配到的数据量</w:t>
      </w:r>
      <w:r w:rsidRPr="00881D73">
        <w:rPr>
          <w:position w:val="-12"/>
        </w:rPr>
        <w:object w:dxaOrig="372" w:dyaOrig="358" w14:anchorId="74754120">
          <v:shape id="_x0000_i1331" type="#_x0000_t75" style="width:18.55pt;height:18pt" o:ole="">
            <v:imagedata r:id="rId589" o:title=""/>
          </v:shape>
          <o:OLEObject Type="Embed" ProgID="Equation.AxMath" ShapeID="_x0000_i1331" DrawAspect="Content" ObjectID="_1838353767" r:id="rId590"/>
        </w:object>
      </w:r>
      <w:r w:rsidRPr="00881D73">
        <w:rPr>
          <w:rFonts w:hint="eastAsia"/>
        </w:rPr>
        <w:t>都能使得卫星</w:t>
      </w:r>
      <w:r w:rsidRPr="00881D73">
        <w:rPr>
          <w:position w:val="-12"/>
        </w:rPr>
        <w:object w:dxaOrig="293" w:dyaOrig="358" w14:anchorId="515064A1">
          <v:shape id="_x0000_i1332" type="#_x0000_t75" style="width:15.25pt;height:18pt" o:ole="">
            <v:imagedata r:id="rId355" o:title=""/>
          </v:shape>
          <o:OLEObject Type="Embed" ProgID="Equation.AxMath" ShapeID="_x0000_i1332" DrawAspect="Content" ObjectID="_1838353768" r:id="rId591"/>
        </w:object>
      </w:r>
      <w:r w:rsidRPr="00881D73">
        <w:rPr>
          <w:rFonts w:hint="eastAsia"/>
        </w:rPr>
        <w:t>在可见时间内、可用能耗预算内完成推理任务。此外，</w:t>
      </w:r>
      <w:r w:rsidRPr="00881D73">
        <w:t>算法</w:t>
      </w:r>
      <w:r w:rsidRPr="00881D73">
        <w:t xml:space="preserve"> 1 </w:t>
      </w:r>
      <w:r w:rsidRPr="00881D73">
        <w:t>已筛选满足</w:t>
      </w:r>
      <w:r w:rsidRPr="00881D73">
        <w:rPr>
          <w:rFonts w:hint="eastAsia"/>
        </w:rPr>
        <w:t>内存约束</w:t>
      </w:r>
      <w:r w:rsidRPr="00881D73">
        <w:fldChar w:fldCharType="begin"/>
      </w:r>
      <w:r w:rsidRPr="00881D73">
        <w:instrText xml:space="preserve"> GOTOBUTTON ZEqnNum972493  \* MERGEFORMAT </w:instrText>
      </w:r>
      <w:r>
        <w:fldChar w:fldCharType="begin"/>
      </w:r>
      <w:r>
        <w:instrText xml:space="preserve"> REF ZEqnNum972493 \* Charformat \! \* MERGEFORMAT </w:instrText>
      </w:r>
      <w:r>
        <w:fldChar w:fldCharType="separate"/>
      </w:r>
      <w:r w:rsidRPr="00881D73">
        <w:instrText>(</w:instrText>
      </w:r>
      <w:r>
        <w:instrText>3</w:instrText>
      </w:r>
      <w:r w:rsidRPr="00881D73">
        <w:instrText>-</w:instrText>
      </w:r>
      <w:r>
        <w:instrText>4</w:instrText>
      </w:r>
      <w:r w:rsidRPr="00881D73">
        <w:instrText>)</w:instrText>
      </w:r>
      <w:r>
        <w:fldChar w:fldCharType="end"/>
      </w:r>
      <w:r w:rsidRPr="00881D73">
        <w:fldChar w:fldCharType="end"/>
      </w:r>
      <w:r w:rsidRPr="00881D73">
        <w:t>的卫星，此处自动满足</w:t>
      </w:r>
      <w:r w:rsidRPr="00881D73">
        <w:rPr>
          <w:rFonts w:hint="eastAsia"/>
        </w:rPr>
        <w:t>。</w:t>
      </w:r>
    </w:p>
    <w:p w14:paraId="5899094E" w14:textId="77777777" w:rsidR="009C4F21" w:rsidRPr="00881D73" w:rsidRDefault="009C4F21" w:rsidP="009C4F21">
      <w:pPr>
        <w:pStyle w:val="231"/>
        <w:spacing w:before="206" w:after="206"/>
      </w:pPr>
      <w:bookmarkStart w:id="156" w:name="_Toc227680651"/>
      <w:r w:rsidRPr="00881D73">
        <w:lastRenderedPageBreak/>
        <w:t>拉格朗日乘子法与</w:t>
      </w:r>
      <w:r w:rsidRPr="00881D73">
        <w:t xml:space="preserve"> KKT </w:t>
      </w:r>
      <w:r w:rsidRPr="00881D73">
        <w:t>条件</w:t>
      </w:r>
      <w:bookmarkEnd w:id="156"/>
    </w:p>
    <w:p w14:paraId="0206C7E9" w14:textId="77777777" w:rsidR="009C4F21" w:rsidRPr="00881D73" w:rsidRDefault="009C4F21" w:rsidP="009C4F21">
      <w:pPr>
        <w:pStyle w:val="-"/>
        <w:ind w:firstLine="503"/>
      </w:pPr>
      <w:r w:rsidRPr="00881D73">
        <w:t>为求解问题</w:t>
      </w:r>
      <w:r w:rsidRPr="00881D73">
        <w:fldChar w:fldCharType="begin"/>
      </w:r>
      <w:r w:rsidRPr="00881D73">
        <w:instrText xml:space="preserve"> GOTOBUTTON ZEqnNum885560  \* MERGEFORMAT </w:instrText>
      </w:r>
      <w:r>
        <w:fldChar w:fldCharType="begin"/>
      </w:r>
      <w:r>
        <w:instrText xml:space="preserve"> REF ZEqnNum885560 \* Charformat \! \* MERGEFORMAT </w:instrText>
      </w:r>
      <w:r>
        <w:fldChar w:fldCharType="separate"/>
      </w:r>
      <w:r w:rsidRPr="00881D73">
        <w:instrText>(</w:instrText>
      </w:r>
      <w:r>
        <w:instrText>3</w:instrText>
      </w:r>
      <w:r w:rsidRPr="00881D73">
        <w:instrText>-</w:instrText>
      </w:r>
      <w:r>
        <w:instrText>16</w:instrText>
      </w:r>
      <w:r w:rsidRPr="00881D73">
        <w:instrText>)</w:instrText>
      </w:r>
      <w:r>
        <w:fldChar w:fldCharType="end"/>
      </w:r>
      <w:r w:rsidRPr="00881D73">
        <w:fldChar w:fldCharType="end"/>
      </w:r>
      <w:r w:rsidRPr="00881D73">
        <w:t>，引入辅助变量</w:t>
      </w:r>
      <w:r w:rsidRPr="00881D73">
        <w:rPr>
          <w:position w:val="-11"/>
        </w:rPr>
        <w:object w:dxaOrig="227" w:dyaOrig="354" w14:anchorId="14316602">
          <v:shape id="_x0000_i1333" type="#_x0000_t75" style="width:11.45pt;height:18pt" o:ole="">
            <v:imagedata r:id="rId592" o:title=""/>
          </v:shape>
          <o:OLEObject Type="Embed" ProgID="Equation.AxMath" ShapeID="_x0000_i1333" DrawAspect="Content" ObjectID="_1838353769" r:id="rId593"/>
        </w:object>
      </w:r>
      <w:r w:rsidRPr="00881D73">
        <w:t>，注意到原目标</w:t>
      </w:r>
      <w:r w:rsidRPr="00881D73">
        <w:rPr>
          <w:position w:val="-12"/>
        </w:rPr>
        <w:object w:dxaOrig="1915" w:dyaOrig="374" w14:anchorId="46231552">
          <v:shape id="_x0000_i1334" type="#_x0000_t75" style="width:96.55pt;height:18.55pt" o:ole="">
            <v:imagedata r:id="rId594" o:title=""/>
          </v:shape>
          <o:OLEObject Type="Embed" ProgID="Equation.AxMath" ShapeID="_x0000_i1334" DrawAspect="Content" ObjectID="_1838353770" r:id="rId595"/>
        </w:object>
      </w:r>
      <w:r w:rsidRPr="00881D73">
        <w:t>的最小化等价于寻找最小的</w:t>
      </w:r>
      <w:r w:rsidRPr="00881D73">
        <w:rPr>
          <w:position w:val="-11"/>
        </w:rPr>
        <w:object w:dxaOrig="227" w:dyaOrig="354" w14:anchorId="4AF5C647">
          <v:shape id="_x0000_i1335" type="#_x0000_t75" style="width:11.45pt;height:18pt" o:ole="">
            <v:imagedata r:id="rId592" o:title=""/>
          </v:shape>
          <o:OLEObject Type="Embed" ProgID="Equation.AxMath" ShapeID="_x0000_i1335" DrawAspect="Content" ObjectID="_1838353771" r:id="rId596"/>
        </w:object>
      </w:r>
      <w:r w:rsidRPr="00881D73">
        <w:t>使得所有</w:t>
      </w:r>
      <w:r w:rsidRPr="00881D73">
        <w:rPr>
          <w:position w:val="-12"/>
        </w:rPr>
        <w:object w:dxaOrig="1716" w:dyaOrig="358" w14:anchorId="51C46350">
          <v:shape id="_x0000_i1336" type="#_x0000_t75" style="width:84.55pt;height:18pt" o:ole="">
            <v:imagedata r:id="rId597" o:title=""/>
          </v:shape>
          <o:OLEObject Type="Embed" ProgID="Equation.AxMath" ShapeID="_x0000_i1336" DrawAspect="Content" ObjectID="_1838353772" r:id="rId598"/>
        </w:object>
      </w:r>
      <w:r w:rsidRPr="00881D73">
        <w:t>成立</w:t>
      </w:r>
      <w:r w:rsidRPr="00881D73">
        <w:rPr>
          <w:rFonts w:hint="eastAsia"/>
        </w:rPr>
        <w:t>，因此可</w:t>
      </w:r>
      <w:r w:rsidRPr="00881D73">
        <w:t>将</w:t>
      </w:r>
      <w:r w:rsidRPr="00881D73">
        <w:fldChar w:fldCharType="begin"/>
      </w:r>
      <w:r w:rsidRPr="00881D73">
        <w:instrText xml:space="preserve"> GOTOBUTTON ZEqnNum885560  \* MERGEFORMAT </w:instrText>
      </w:r>
      <w:r>
        <w:fldChar w:fldCharType="begin"/>
      </w:r>
      <w:r>
        <w:instrText xml:space="preserve"> REF ZEqnNum885560 \* Charformat \! \* MERGEFORMAT </w:instrText>
      </w:r>
      <w:r>
        <w:fldChar w:fldCharType="separate"/>
      </w:r>
      <w:r w:rsidRPr="00881D73">
        <w:instrText>(</w:instrText>
      </w:r>
      <w:r>
        <w:instrText>3</w:instrText>
      </w:r>
      <w:r w:rsidRPr="00881D73">
        <w:instrText>-</w:instrText>
      </w:r>
      <w:r>
        <w:instrText>16</w:instrText>
      </w:r>
      <w:r w:rsidRPr="00881D73">
        <w:instrText>)</w:instrText>
      </w:r>
      <w:r>
        <w:fldChar w:fldCharType="end"/>
      </w:r>
      <w:r w:rsidRPr="00881D73">
        <w:fldChar w:fldCharType="end"/>
      </w:r>
      <w:r w:rsidRPr="00881D73">
        <w:t>转化为等价的线性规划：</w:t>
      </w:r>
    </w:p>
    <w:p w14:paraId="592FEF90" w14:textId="77777777" w:rsidR="009C4F21" w:rsidRPr="00881D73" w:rsidRDefault="009C4F21" w:rsidP="009C4F21">
      <w:pPr>
        <w:pStyle w:val="Axmath"/>
      </w:pPr>
      <w:r w:rsidRPr="00881D73">
        <w:rPr>
          <w:rFonts w:hint="eastAsia"/>
        </w:rPr>
        <w:tab/>
      </w:r>
      <w:r w:rsidRPr="00881D73">
        <w:rPr>
          <w:rFonts w:hint="eastAsia"/>
          <w:position w:val="-33"/>
        </w:rPr>
        <w:object w:dxaOrig="5757" w:dyaOrig="612" w14:anchorId="7622E5E0">
          <v:shape id="_x0000_i1337" type="#_x0000_t75" style="width:4in;height:30.55pt" o:ole="">
            <v:imagedata r:id="rId599" o:title=""/>
          </v:shape>
          <o:OLEObject Type="Embed" ProgID="Equation.AxMath" ShapeID="_x0000_i1337" DrawAspect="Content" ObjectID="_1838353773" r:id="rId600"/>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20</w:instrText>
      </w:r>
      <w:r>
        <w:rPr>
          <w:noProof/>
        </w:rPr>
        <w:fldChar w:fldCharType="end"/>
      </w:r>
      <w:r w:rsidRPr="00881D73">
        <w:instrText>)</w:instrText>
      </w:r>
      <w:r w:rsidRPr="00881D73">
        <w:fldChar w:fldCharType="end"/>
      </w:r>
    </w:p>
    <w:p w14:paraId="1F0650D1" w14:textId="77777777" w:rsidR="009C4F21" w:rsidRPr="00881D73" w:rsidRDefault="009C4F21" w:rsidP="009C4F21">
      <w:pPr>
        <w:pStyle w:val="-"/>
        <w:ind w:firstLine="503"/>
      </w:pPr>
      <w:r w:rsidRPr="00881D73">
        <w:t>构造拉格朗日函数：</w:t>
      </w:r>
    </w:p>
    <w:p w14:paraId="505722D0" w14:textId="77777777" w:rsidR="009C4F21" w:rsidRPr="00881D73" w:rsidRDefault="009C4F21" w:rsidP="009C4F21">
      <w:pPr>
        <w:pStyle w:val="Axmath"/>
        <w:jc w:val="both"/>
      </w:pPr>
      <w:r w:rsidRPr="00881D73">
        <w:tab/>
      </w:r>
      <w:r w:rsidRPr="00881D73">
        <w:rPr>
          <w:rFonts w:hint="eastAsia"/>
          <w:position w:val="-66"/>
        </w:rPr>
        <w:object w:dxaOrig="7503" w:dyaOrig="1458" w14:anchorId="33D9BF35">
          <v:shape id="_x0000_i1338" type="#_x0000_t75" style="width:375.25pt;height:73.1pt" o:ole="">
            <v:imagedata r:id="rId601" o:title=""/>
          </v:shape>
          <o:OLEObject Type="Embed" ProgID="Equation.AxMath" ShapeID="_x0000_i1338" DrawAspect="Content" ObjectID="_1838353774" r:id="rId602"/>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21</w:instrText>
      </w:r>
      <w:r>
        <w:rPr>
          <w:noProof/>
        </w:rPr>
        <w:fldChar w:fldCharType="end"/>
      </w:r>
      <w:r w:rsidRPr="00881D73">
        <w:instrText>)</w:instrText>
      </w:r>
      <w:r w:rsidRPr="00881D73">
        <w:fldChar w:fldCharType="end"/>
      </w:r>
    </w:p>
    <w:p w14:paraId="39DF6AF1" w14:textId="77777777" w:rsidR="009C4F21" w:rsidRPr="00881D73" w:rsidRDefault="009C4F21" w:rsidP="009C4F21">
      <w:pPr>
        <w:pStyle w:val="-"/>
        <w:ind w:firstLine="503"/>
      </w:pPr>
      <w:r w:rsidRPr="00881D73">
        <w:rPr>
          <w:rFonts w:hint="eastAsia"/>
        </w:rPr>
        <w:t>相应的</w:t>
      </w:r>
      <w:r w:rsidRPr="00881D73">
        <w:rPr>
          <w:rFonts w:hint="eastAsia"/>
        </w:rPr>
        <w:t>KKT</w:t>
      </w:r>
      <w:r w:rsidRPr="00881D73">
        <w:rPr>
          <w:rFonts w:hint="eastAsia"/>
        </w:rPr>
        <w:t>条件为：</w:t>
      </w:r>
    </w:p>
    <w:p w14:paraId="4B16702C" w14:textId="77777777" w:rsidR="009C4F21" w:rsidRPr="00881D73" w:rsidRDefault="009C4F21" w:rsidP="009C4F21">
      <w:pPr>
        <w:pStyle w:val="Axmath"/>
      </w:pPr>
      <w:r w:rsidRPr="00881D73">
        <w:rPr>
          <w:rFonts w:hint="eastAsia"/>
        </w:rPr>
        <w:tab/>
      </w:r>
      <w:r w:rsidRPr="00881D73">
        <w:rPr>
          <w:rFonts w:hint="eastAsia"/>
          <w:position w:val="-33"/>
        </w:rPr>
        <w:object w:dxaOrig="5974" w:dyaOrig="739" w14:anchorId="43891F68">
          <v:shape id="_x0000_i1339" type="#_x0000_t75" style="width:298.35pt;height:36.55pt" o:ole="">
            <v:imagedata r:id="rId603" o:title=""/>
          </v:shape>
          <o:OLEObject Type="Embed" ProgID="Equation.AxMath" ShapeID="_x0000_i1339" DrawAspect="Content" ObjectID="_1838353775" r:id="rId604"/>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57" w:name="ZEqnNum576330"/>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22</w:instrText>
      </w:r>
      <w:r>
        <w:rPr>
          <w:noProof/>
        </w:rPr>
        <w:fldChar w:fldCharType="end"/>
      </w:r>
      <w:r w:rsidRPr="00881D73">
        <w:instrText>)</w:instrText>
      </w:r>
      <w:bookmarkEnd w:id="157"/>
      <w:r w:rsidRPr="00881D73">
        <w:fldChar w:fldCharType="end"/>
      </w:r>
      <w:r w:rsidRPr="00881D73">
        <w:rPr>
          <w:rFonts w:hint="eastAsia"/>
        </w:rPr>
        <w:tab/>
      </w:r>
      <w:r w:rsidRPr="00881D73">
        <w:rPr>
          <w:rFonts w:hint="eastAsia"/>
          <w:position w:val="-12"/>
        </w:rPr>
        <w:object w:dxaOrig="6420" w:dyaOrig="374" w14:anchorId="7E86B9BC">
          <v:shape id="_x0000_i1340" type="#_x0000_t75" style="width:321.8pt;height:19.1pt" o:ole="">
            <v:imagedata r:id="rId605" o:title=""/>
          </v:shape>
          <o:OLEObject Type="Embed" ProgID="Equation.AxMath" ShapeID="_x0000_i1340" DrawAspect="Content" ObjectID="_1838353776" r:id="rId606"/>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58" w:name="ZEqnNum126923"/>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23</w:instrText>
      </w:r>
      <w:r>
        <w:rPr>
          <w:noProof/>
        </w:rPr>
        <w:fldChar w:fldCharType="end"/>
      </w:r>
      <w:r w:rsidRPr="00881D73">
        <w:instrText>)</w:instrText>
      </w:r>
      <w:bookmarkEnd w:id="158"/>
      <w:r w:rsidRPr="00881D73">
        <w:fldChar w:fldCharType="end"/>
      </w:r>
    </w:p>
    <w:p w14:paraId="36DA32E8" w14:textId="77777777" w:rsidR="009C4F21" w:rsidRPr="00881D73" w:rsidRDefault="009C4F21" w:rsidP="009C4F21">
      <w:pPr>
        <w:pStyle w:val="Axmath"/>
      </w:pPr>
      <w:r w:rsidRPr="00881D73">
        <w:rPr>
          <w:rFonts w:hint="eastAsia"/>
        </w:rPr>
        <w:tab/>
      </w:r>
      <w:r w:rsidRPr="00881D73">
        <w:rPr>
          <w:rFonts w:hint="eastAsia"/>
          <w:position w:val="-12"/>
        </w:rPr>
        <w:object w:dxaOrig="2906" w:dyaOrig="358" w14:anchorId="11906327">
          <v:shape id="_x0000_i1341" type="#_x0000_t75" style="width:145.1pt;height:17.45pt" o:ole="">
            <v:imagedata r:id="rId607" o:title=""/>
          </v:shape>
          <o:OLEObject Type="Embed" ProgID="Equation.AxMath" ShapeID="_x0000_i1341" DrawAspect="Content" ObjectID="_1838353777" r:id="rId608"/>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24</w:instrText>
      </w:r>
      <w:r>
        <w:rPr>
          <w:noProof/>
        </w:rPr>
        <w:fldChar w:fldCharType="end"/>
      </w:r>
      <w:r w:rsidRPr="00881D73">
        <w:instrText>)</w:instrText>
      </w:r>
      <w:r w:rsidRPr="00881D73">
        <w:fldChar w:fldCharType="end"/>
      </w:r>
    </w:p>
    <w:p w14:paraId="6BDFCFD6" w14:textId="77777777" w:rsidR="009C4F21" w:rsidRPr="00881D73" w:rsidRDefault="009C4F21" w:rsidP="009C4F21">
      <w:pPr>
        <w:pStyle w:val="Axmath"/>
      </w:pPr>
      <w:r w:rsidRPr="00881D73">
        <w:rPr>
          <w:rFonts w:hint="eastAsia"/>
        </w:rPr>
        <w:tab/>
      </w:r>
      <w:r w:rsidRPr="00881D73">
        <w:rPr>
          <w:rFonts w:hint="eastAsia"/>
          <w:position w:val="-33"/>
        </w:rPr>
        <w:object w:dxaOrig="4604" w:dyaOrig="612" w14:anchorId="6B387A66">
          <v:shape id="_x0000_i1342" type="#_x0000_t75" style="width:230.2pt;height:30.55pt" o:ole="">
            <v:imagedata r:id="rId609" o:title=""/>
          </v:shape>
          <o:OLEObject Type="Embed" ProgID="Equation.AxMath" ShapeID="_x0000_i1342" DrawAspect="Content" ObjectID="_1838353778" r:id="rId610"/>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25</w:instrText>
      </w:r>
      <w:r>
        <w:rPr>
          <w:noProof/>
        </w:rPr>
        <w:fldChar w:fldCharType="end"/>
      </w:r>
      <w:r w:rsidRPr="00881D73">
        <w:instrText>)</w:instrText>
      </w:r>
      <w:r w:rsidRPr="00881D73">
        <w:fldChar w:fldCharType="end"/>
      </w:r>
    </w:p>
    <w:p w14:paraId="0435319E" w14:textId="77777777" w:rsidR="009C4F21" w:rsidRPr="00881D73" w:rsidRDefault="009C4F21" w:rsidP="009C4F21">
      <w:pPr>
        <w:pStyle w:val="-"/>
        <w:ind w:firstLineChars="0" w:firstLine="0"/>
        <w:rPr>
          <w:b/>
          <w:bCs/>
        </w:rPr>
      </w:pPr>
      <w:r w:rsidRPr="00881D73">
        <w:rPr>
          <w:rFonts w:hint="eastAsia"/>
          <w:b/>
          <w:bCs/>
        </w:rPr>
        <w:t>（</w:t>
      </w:r>
      <w:r w:rsidRPr="00881D73">
        <w:rPr>
          <w:rFonts w:hint="eastAsia"/>
          <w:b/>
          <w:bCs/>
        </w:rPr>
        <w:t>1</w:t>
      </w:r>
      <w:r w:rsidRPr="00881D73">
        <w:rPr>
          <w:rFonts w:hint="eastAsia"/>
          <w:b/>
          <w:bCs/>
        </w:rPr>
        <w:t>）</w:t>
      </w:r>
      <w:r w:rsidRPr="00881D73">
        <w:rPr>
          <w:b/>
          <w:bCs/>
        </w:rPr>
        <w:t>不考虑上限约束的最优解</w:t>
      </w:r>
      <w:r w:rsidRPr="00881D73">
        <w:rPr>
          <w:rFonts w:hint="eastAsia"/>
          <w:b/>
          <w:bCs/>
        </w:rPr>
        <w:t>：</w:t>
      </w:r>
    </w:p>
    <w:p w14:paraId="07BD2B08" w14:textId="77777777" w:rsidR="009C4F21" w:rsidRPr="00881D73" w:rsidRDefault="009C4F21" w:rsidP="009C4F21">
      <w:pPr>
        <w:pStyle w:val="-"/>
        <w:ind w:firstLine="503"/>
      </w:pPr>
      <w:r w:rsidRPr="00881D73">
        <w:t>首先忽略上限约束</w:t>
      </w:r>
      <w:r w:rsidRPr="00881D73">
        <w:rPr>
          <w:rFonts w:hint="eastAsia"/>
        </w:rPr>
        <w:t>，即令</w:t>
      </w:r>
      <w:r w:rsidRPr="00881D73">
        <w:rPr>
          <w:position w:val="-12"/>
        </w:rPr>
        <w:object w:dxaOrig="1301" w:dyaOrig="358" w14:anchorId="70BC93D6">
          <v:shape id="_x0000_i1343" type="#_x0000_t75" style="width:65.45pt;height:18pt" o:ole="">
            <v:imagedata r:id="rId611" o:title=""/>
          </v:shape>
          <o:OLEObject Type="Embed" ProgID="Equation.AxMath" ShapeID="_x0000_i1343" DrawAspect="Content" ObjectID="_1838353779" r:id="rId612"/>
        </w:object>
      </w:r>
      <w:r w:rsidRPr="00881D73">
        <w:rPr>
          <w:rFonts w:hint="eastAsia"/>
        </w:rPr>
        <w:t>。记</w:t>
      </w:r>
      <w:r w:rsidRPr="00881D73">
        <w:rPr>
          <w:position w:val="-6"/>
        </w:rPr>
        <w:object w:dxaOrig="751" w:dyaOrig="252" w14:anchorId="0D807174">
          <v:shape id="_x0000_i1344" type="#_x0000_t75" style="width:37.65pt;height:12.55pt" o:ole="">
            <v:imagedata r:id="rId613" o:title=""/>
          </v:shape>
          <o:OLEObject Type="Embed" ProgID="Equation.AxMath" ShapeID="_x0000_i1344" DrawAspect="Content" ObjectID="_1838353780" r:id="rId614"/>
        </w:object>
      </w:r>
      <w:r w:rsidRPr="00881D73">
        <w:rPr>
          <w:rFonts w:hint="eastAsia"/>
        </w:rPr>
        <w:t>为</w:t>
      </w:r>
      <w:r w:rsidRPr="00881D73">
        <w:t>最终参与计算的活跃卫星集合。对于任何节点</w:t>
      </w:r>
      <w:r w:rsidRPr="00881D73">
        <w:rPr>
          <w:position w:val="-6"/>
        </w:rPr>
        <w:object w:dxaOrig="803" w:dyaOrig="252" w14:anchorId="138D3A99">
          <v:shape id="_x0000_i1345" type="#_x0000_t75" style="width:40.35pt;height:12.55pt" o:ole="">
            <v:imagedata r:id="rId615" o:title=""/>
          </v:shape>
          <o:OLEObject Type="Embed" ProgID="Equation.AxMath" ShapeID="_x0000_i1345" DrawAspect="Content" ObjectID="_1838353781" r:id="rId616"/>
        </w:object>
      </w:r>
      <w:r w:rsidRPr="00881D73">
        <w:rPr>
          <w:rFonts w:hint="eastAsia"/>
        </w:rPr>
        <w:t>，其分配数据量</w:t>
      </w:r>
      <w:r w:rsidRPr="00881D73">
        <w:rPr>
          <w:position w:val="-6"/>
        </w:rPr>
        <w:object w:dxaOrig="797" w:dyaOrig="235" w14:anchorId="2C0DAFB0">
          <v:shape id="_x0000_i1346" type="#_x0000_t75" style="width:39.8pt;height:12pt" o:ole="">
            <v:imagedata r:id="rId617" o:title=""/>
          </v:shape>
          <o:OLEObject Type="Embed" ProgID="Equation.AxMath" ShapeID="_x0000_i1346" DrawAspect="Content" ObjectID="_1838353782" r:id="rId618"/>
        </w:object>
      </w:r>
      <w:r w:rsidRPr="00881D73">
        <w:rPr>
          <w:rFonts w:hint="eastAsia"/>
        </w:rPr>
        <w:t>，</w:t>
      </w:r>
      <w:r w:rsidRPr="00881D73">
        <w:t>对于</w:t>
      </w:r>
      <w:r w:rsidRPr="00881D73">
        <w:rPr>
          <w:position w:val="-12"/>
        </w:rPr>
        <w:object w:dxaOrig="795" w:dyaOrig="358" w14:anchorId="2419BDF1">
          <v:shape id="_x0000_i1347" type="#_x0000_t75" style="width:39.8pt;height:18pt" o:ole="">
            <v:imagedata r:id="rId619" o:title=""/>
          </v:shape>
          <o:OLEObject Type="Embed" ProgID="Equation.AxMath" ShapeID="_x0000_i1347" DrawAspect="Content" ObjectID="_1838353783" r:id="rId620"/>
        </w:object>
      </w:r>
      <w:r w:rsidRPr="00881D73">
        <w:t>的卫星</w:t>
      </w:r>
      <w:r w:rsidRPr="00881D73">
        <w:rPr>
          <w:rFonts w:hint="eastAsia"/>
        </w:rPr>
        <w:t>，</w:t>
      </w:r>
      <w:r w:rsidRPr="00881D73">
        <w:t>有</w:t>
      </w:r>
      <w:r w:rsidRPr="00881D73">
        <w:rPr>
          <w:position w:val="-12"/>
        </w:rPr>
        <w:object w:dxaOrig="736" w:dyaOrig="358" w14:anchorId="0A989993">
          <v:shape id="_x0000_i1348" type="#_x0000_t75" style="width:36.55pt;height:18pt" o:ole="">
            <v:imagedata r:id="rId621" o:title=""/>
          </v:shape>
          <o:OLEObject Type="Embed" ProgID="Equation.AxMath" ShapeID="_x0000_i1348" DrawAspect="Content" ObjectID="_1838353784" r:id="rId622"/>
        </w:object>
      </w:r>
      <w:r w:rsidRPr="00881D73">
        <w:t>，从而</w:t>
      </w:r>
      <w:r w:rsidRPr="00881D73">
        <w:rPr>
          <w:position w:val="-12"/>
        </w:rPr>
        <w:object w:dxaOrig="1479" w:dyaOrig="358" w14:anchorId="1B4859C5">
          <v:shape id="_x0000_i1349" type="#_x0000_t75" style="width:73.65pt;height:18pt" o:ole="">
            <v:imagedata r:id="rId623" o:title=""/>
          </v:shape>
          <o:OLEObject Type="Embed" ProgID="Equation.AxMath" ShapeID="_x0000_i1349" DrawAspect="Content" ObjectID="_1838353785" r:id="rId624"/>
        </w:object>
      </w:r>
      <w:r w:rsidRPr="00881D73">
        <w:rPr>
          <w:rFonts w:hint="eastAsia"/>
        </w:rPr>
        <w:t>，</w:t>
      </w:r>
      <w:r w:rsidRPr="00881D73">
        <w:t>代入</w:t>
      </w:r>
      <w:r w:rsidRPr="00881D73">
        <w:rPr>
          <w:rFonts w:hint="eastAsia"/>
        </w:rPr>
        <w:t>稳定性条件</w:t>
      </w:r>
      <w:r w:rsidRPr="00881D73">
        <w:rPr>
          <w:position w:val="-28"/>
        </w:rPr>
        <w:object w:dxaOrig="1599" w:dyaOrig="516" w14:anchorId="41A8AB57">
          <v:shape id="_x0000_i1350" type="#_x0000_t75" style="width:80.2pt;height:25.65pt" o:ole="">
            <v:imagedata r:id="rId625" o:title=""/>
          </v:shape>
          <o:OLEObject Type="Embed" ProgID="Equation.AxMath" ShapeID="_x0000_i1350" DrawAspect="Content" ObjectID="_1838353786" r:id="rId626"/>
        </w:object>
      </w:r>
      <w:r w:rsidRPr="00881D73">
        <w:t>得</w:t>
      </w:r>
      <w:r w:rsidRPr="00881D73">
        <w:rPr>
          <w:rFonts w:hint="eastAsia"/>
        </w:rPr>
        <w:t>：</w:t>
      </w:r>
    </w:p>
    <w:p w14:paraId="7F2880F5" w14:textId="77777777" w:rsidR="009C4F21" w:rsidRPr="00881D73" w:rsidRDefault="009C4F21" w:rsidP="009C4F21">
      <w:pPr>
        <w:pStyle w:val="Axmath"/>
      </w:pPr>
      <w:r w:rsidRPr="00881D73">
        <w:object w:dxaOrig="2518" w:dyaOrig="808" w14:anchorId="7EC1FB19">
          <v:shape id="_x0000_i1351" type="#_x0000_t75" style="width:126pt;height:40.35pt" o:ole="">
            <v:imagedata r:id="rId627" o:title=""/>
          </v:shape>
          <o:OLEObject Type="Embed" ProgID="Equation.AxMath" ShapeID="_x0000_i1351" DrawAspect="Content" ObjectID="_1838353787" r:id="rId628"/>
        </w:object>
      </w:r>
    </w:p>
    <w:p w14:paraId="4FE839E7" w14:textId="77777777" w:rsidR="009C4F21" w:rsidRPr="00881D73" w:rsidRDefault="009C4F21" w:rsidP="009C4F21">
      <w:pPr>
        <w:pStyle w:val="-"/>
        <w:ind w:firstLineChars="0" w:firstLine="0"/>
      </w:pPr>
      <w:r w:rsidRPr="00881D73">
        <w:rPr>
          <w:rFonts w:hint="eastAsia"/>
        </w:rPr>
        <w:t>进而</w:t>
      </w:r>
      <w:r w:rsidRPr="00881D73">
        <w:rPr>
          <w:position w:val="-12"/>
        </w:rPr>
        <w:object w:dxaOrig="742" w:dyaOrig="358" w14:anchorId="72CAEDC2">
          <v:shape id="_x0000_i1352" type="#_x0000_t75" style="width:37.1pt;height:18pt" o:ole="">
            <v:imagedata r:id="rId629" o:title=""/>
          </v:shape>
          <o:OLEObject Type="Embed" ProgID="Equation.AxMath" ShapeID="_x0000_i1352" DrawAspect="Content" ObjectID="_1838353788" r:id="rId630"/>
        </w:object>
      </w:r>
      <w:r w:rsidRPr="00881D73">
        <w:rPr>
          <w:rFonts w:hint="eastAsia"/>
        </w:rPr>
        <w:t>，由</w:t>
      </w:r>
      <w:r w:rsidRPr="00881D73">
        <w:fldChar w:fldCharType="begin"/>
      </w:r>
      <w:r w:rsidRPr="00881D73">
        <w:instrText xml:space="preserve"> GOTOBUTTON ZEqnNum126923  \* MERGEFORMAT </w:instrText>
      </w:r>
      <w:r>
        <w:fldChar w:fldCharType="begin"/>
      </w:r>
      <w:r>
        <w:instrText xml:space="preserve"> REF ZEqnNum126923 \* Charformat \! \* MERGEFORMAT </w:instrText>
      </w:r>
      <w:r>
        <w:fldChar w:fldCharType="separate"/>
      </w:r>
      <w:r w:rsidRPr="00881D73">
        <w:instrText>(</w:instrText>
      </w:r>
      <w:r>
        <w:instrText>3</w:instrText>
      </w:r>
      <w:r w:rsidRPr="00881D73">
        <w:instrText>-</w:instrText>
      </w:r>
      <w:r>
        <w:instrText>23</w:instrText>
      </w:r>
      <w:r w:rsidRPr="00881D73">
        <w:instrText>)</w:instrText>
      </w:r>
      <w:r>
        <w:fldChar w:fldCharType="end"/>
      </w:r>
      <w:r w:rsidRPr="00881D73">
        <w:fldChar w:fldCharType="end"/>
      </w:r>
      <w:r w:rsidRPr="00881D73">
        <w:rPr>
          <w:rFonts w:hint="eastAsia"/>
        </w:rPr>
        <w:t>得：</w:t>
      </w:r>
    </w:p>
    <w:p w14:paraId="1B023959" w14:textId="77777777" w:rsidR="009C4F21" w:rsidRPr="00881D73" w:rsidRDefault="009C4F21" w:rsidP="009C4F21">
      <w:pPr>
        <w:pStyle w:val="Axmath"/>
      </w:pPr>
      <w:r w:rsidRPr="00881D73">
        <w:rPr>
          <w:rFonts w:hint="eastAsia"/>
        </w:rPr>
        <w:tab/>
      </w:r>
      <w:r w:rsidRPr="00881D73">
        <w:rPr>
          <w:rFonts w:hint="eastAsia"/>
          <w:position w:val="-13"/>
        </w:rPr>
        <w:object w:dxaOrig="3165" w:dyaOrig="376" w14:anchorId="6E101918">
          <v:shape id="_x0000_i1353" type="#_x0000_t75" style="width:157.65pt;height:19.1pt" o:ole="">
            <v:imagedata r:id="rId631" o:title=""/>
          </v:shape>
          <o:OLEObject Type="Embed" ProgID="Equation.AxMath" ShapeID="_x0000_i1353" DrawAspect="Content" ObjectID="_1838353789" r:id="rId632"/>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26</w:instrText>
      </w:r>
      <w:r>
        <w:rPr>
          <w:noProof/>
        </w:rPr>
        <w:fldChar w:fldCharType="end"/>
      </w:r>
      <w:r w:rsidRPr="00881D73">
        <w:instrText>)</w:instrText>
      </w:r>
      <w:r w:rsidRPr="00881D73">
        <w:fldChar w:fldCharType="end"/>
      </w:r>
    </w:p>
    <w:p w14:paraId="3F5ECA6C" w14:textId="77777777" w:rsidR="009C4F21" w:rsidRPr="00881D73" w:rsidRDefault="009C4F21" w:rsidP="009C4F21">
      <w:pPr>
        <w:pStyle w:val="-"/>
        <w:ind w:firstLine="503"/>
      </w:pPr>
      <w:r w:rsidRPr="00881D73">
        <w:rPr>
          <w:rFonts w:hint="eastAsia"/>
        </w:rPr>
        <w:t>这表明</w:t>
      </w:r>
      <w:r w:rsidRPr="00881D73">
        <w:t>所有参与协作的卫星在最优状态下其</w:t>
      </w:r>
      <w:r w:rsidRPr="00881D73">
        <w:rPr>
          <w:rFonts w:hint="eastAsia"/>
        </w:rPr>
        <w:t>系统</w:t>
      </w:r>
      <w:r w:rsidRPr="00881D73">
        <w:t>时延必须齐平</w:t>
      </w:r>
      <w:r w:rsidRPr="00881D73">
        <w:rPr>
          <w:rFonts w:hint="eastAsia"/>
        </w:rPr>
        <w:t>，由</w:t>
      </w:r>
      <w:r w:rsidRPr="00881D73">
        <w:rPr>
          <w:position w:val="-19"/>
        </w:rPr>
        <w:object w:dxaOrig="1432" w:dyaOrig="513" w14:anchorId="7A9FA407">
          <v:shape id="_x0000_i1354" type="#_x0000_t75" style="width:71.45pt;height:25.1pt" o:ole="">
            <v:imagedata r:id="rId633" o:title=""/>
          </v:shape>
          <o:OLEObject Type="Embed" ProgID="Equation.AxMath" ShapeID="_x0000_i1354" DrawAspect="Content" ObjectID="_1838353790" r:id="rId634"/>
        </w:object>
      </w:r>
      <w:r w:rsidRPr="00881D73">
        <w:t>，</w:t>
      </w:r>
      <w:r w:rsidRPr="00881D73">
        <w:rPr>
          <w:rFonts w:hint="eastAsia"/>
        </w:rPr>
        <w:t>可得满足原始可行性约束的最优解：</w:t>
      </w:r>
    </w:p>
    <w:p w14:paraId="328868D4" w14:textId="77777777" w:rsidR="009C4F21" w:rsidRPr="00881D73" w:rsidRDefault="009C4F21" w:rsidP="009C4F21">
      <w:pPr>
        <w:pStyle w:val="Axmath"/>
      </w:pPr>
      <w:r w:rsidRPr="00881D73">
        <w:rPr>
          <w:rFonts w:hint="eastAsia"/>
        </w:rPr>
        <w:tab/>
      </w:r>
      <w:r w:rsidRPr="00881D73">
        <w:rPr>
          <w:rFonts w:hint="eastAsia"/>
          <w:position w:val="-52"/>
        </w:rPr>
        <w:object w:dxaOrig="6460" w:dyaOrig="1221" w14:anchorId="5964998D">
          <v:shape id="_x0000_i1355" type="#_x0000_t75" style="width:321.8pt;height:61.65pt" o:ole="">
            <v:imagedata r:id="rId635" o:title=""/>
          </v:shape>
          <o:OLEObject Type="Embed" ProgID="Equation.AxMath" ShapeID="_x0000_i1355" DrawAspect="Content" ObjectID="_1838353791" r:id="rId636"/>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59" w:name="ZEqnNum561202"/>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27</w:instrText>
      </w:r>
      <w:r>
        <w:rPr>
          <w:noProof/>
        </w:rPr>
        <w:fldChar w:fldCharType="end"/>
      </w:r>
      <w:r w:rsidRPr="00881D73">
        <w:instrText>)</w:instrText>
      </w:r>
      <w:bookmarkEnd w:id="159"/>
      <w:r w:rsidRPr="00881D73">
        <w:fldChar w:fldCharType="end"/>
      </w:r>
    </w:p>
    <w:p w14:paraId="362A4D74" w14:textId="77777777" w:rsidR="009C4F21" w:rsidRPr="00881D73" w:rsidRDefault="009C4F21" w:rsidP="009C4F21">
      <w:pPr>
        <w:pStyle w:val="-"/>
        <w:ind w:firstLine="503"/>
      </w:pPr>
      <w:r w:rsidRPr="00881D73">
        <w:t>若某卫星</w:t>
      </w:r>
      <w:r w:rsidRPr="00881D73">
        <w:rPr>
          <w:position w:val="-12"/>
        </w:rPr>
        <w:object w:dxaOrig="293" w:dyaOrig="358" w14:anchorId="03639D8E">
          <v:shape id="_x0000_i1356" type="#_x0000_t75" style="width:15.25pt;height:18pt" o:ole="">
            <v:imagedata r:id="rId637" o:title=""/>
          </v:shape>
          <o:OLEObject Type="Embed" ProgID="Equation.AxMath" ShapeID="_x0000_i1356" DrawAspect="Content" ObjectID="_1838353792" r:id="rId638"/>
        </w:object>
      </w:r>
      <w:r w:rsidRPr="00881D73">
        <w:t>的传播时延</w:t>
      </w:r>
      <w:r w:rsidRPr="00881D73">
        <w:rPr>
          <w:position w:val="-12"/>
        </w:rPr>
        <w:object w:dxaOrig="336" w:dyaOrig="358" w14:anchorId="1F9FF035">
          <v:shape id="_x0000_i1357" type="#_x0000_t75" style="width:16.9pt;height:18pt" o:ole="">
            <v:imagedata r:id="rId639" o:title=""/>
          </v:shape>
          <o:OLEObject Type="Embed" ProgID="Equation.AxMath" ShapeID="_x0000_i1357" DrawAspect="Content" ObjectID="_1838353793" r:id="rId640"/>
        </w:object>
      </w:r>
      <w:r w:rsidRPr="00881D73">
        <w:t>过大，满足</w:t>
      </w:r>
      <w:r w:rsidRPr="00881D73">
        <w:rPr>
          <w:position w:val="-12"/>
        </w:rPr>
        <w:object w:dxaOrig="806" w:dyaOrig="358" w14:anchorId="55CEEDC1">
          <v:shape id="_x0000_i1358" type="#_x0000_t75" style="width:40.35pt;height:18pt" o:ole="">
            <v:imagedata r:id="rId641" o:title=""/>
          </v:shape>
          <o:OLEObject Type="Embed" ProgID="Equation.AxMath" ShapeID="_x0000_i1358" DrawAspect="Content" ObjectID="_1838353794" r:id="rId642"/>
        </w:object>
      </w:r>
      <w:r w:rsidRPr="00881D73">
        <w:t>，则根据</w:t>
      </w:r>
      <w:r w:rsidRPr="00881D73">
        <w:fldChar w:fldCharType="begin"/>
      </w:r>
      <w:r w:rsidRPr="00881D73">
        <w:instrText xml:space="preserve"> GOTOBUTTON ZEqnNum561202  \* MERGEFORMAT </w:instrText>
      </w:r>
      <w:r>
        <w:fldChar w:fldCharType="begin"/>
      </w:r>
      <w:r>
        <w:instrText xml:space="preserve"> REF ZEqnNum561202 \* Charformat \! \* MERGEFORMAT </w:instrText>
      </w:r>
      <w:r>
        <w:fldChar w:fldCharType="separate"/>
      </w:r>
      <w:r w:rsidRPr="00881D73">
        <w:instrText>(</w:instrText>
      </w:r>
      <w:r>
        <w:instrText>3</w:instrText>
      </w:r>
      <w:r w:rsidRPr="00881D73">
        <w:instrText>-</w:instrText>
      </w:r>
      <w:r>
        <w:instrText>27</w:instrText>
      </w:r>
      <w:r w:rsidRPr="00881D73">
        <w:instrText>)</w:instrText>
      </w:r>
      <w:r>
        <w:fldChar w:fldCharType="end"/>
      </w:r>
      <w:r w:rsidRPr="00881D73">
        <w:fldChar w:fldCharType="end"/>
      </w:r>
      <w:r w:rsidRPr="00881D73">
        <w:t>计算出的分配</w:t>
      </w:r>
      <w:r w:rsidRPr="00881D73">
        <w:lastRenderedPageBreak/>
        <w:t>量</w:t>
      </w:r>
      <w:r w:rsidRPr="00881D73">
        <w:rPr>
          <w:position w:val="-12"/>
        </w:rPr>
        <w:object w:dxaOrig="795" w:dyaOrig="360" w14:anchorId="7E83F068">
          <v:shape id="_x0000_i1359" type="#_x0000_t75" style="width:39.8pt;height:18pt" o:ole="">
            <v:imagedata r:id="rId643" o:title=""/>
          </v:shape>
          <o:OLEObject Type="Embed" ProgID="Equation.AxMath" ShapeID="_x0000_i1359" DrawAspect="Content" ObjectID="_1838353795" r:id="rId644"/>
        </w:object>
      </w:r>
      <w:r w:rsidRPr="00881D73">
        <w:t>。在物理含义上，这意味着</w:t>
      </w:r>
      <w:r w:rsidRPr="00881D73">
        <w:rPr>
          <w:position w:val="-6"/>
        </w:rPr>
        <w:object w:dxaOrig="296" w:dyaOrig="235" w14:anchorId="26AACA2E">
          <v:shape id="_x0000_i1360" type="#_x0000_t75" style="width:15.25pt;height:12pt" o:ole="">
            <v:imagedata r:id="rId645" o:title=""/>
          </v:shape>
          <o:OLEObject Type="Embed" ProgID="Equation.AxMath" ShapeID="_x0000_i1360" DrawAspect="Content" ObjectID="_1838353796" r:id="rId646"/>
        </w:object>
      </w:r>
      <w:r w:rsidRPr="00881D73">
        <w:t>即使不承担任何计算任务，其传播时间</w:t>
      </w:r>
      <w:r w:rsidRPr="00881D73">
        <w:rPr>
          <w:position w:val="-6"/>
        </w:rPr>
        <w:object w:dxaOrig="340" w:dyaOrig="235" w14:anchorId="011B1F0E">
          <v:shape id="_x0000_i1361" type="#_x0000_t75" style="width:16.9pt;height:12pt" o:ole="">
            <v:imagedata r:id="rId569" o:title=""/>
          </v:shape>
          <o:OLEObject Type="Embed" ProgID="Equation.AxMath" ShapeID="_x0000_i1361" DrawAspect="Content" ObjectID="_1838353797" r:id="rId647"/>
        </w:object>
      </w:r>
      <w:r w:rsidRPr="00881D73">
        <w:t>也已超过系统当前的最优完成时间</w:t>
      </w:r>
      <w:r w:rsidRPr="00881D73">
        <w:rPr>
          <w:position w:val="-6"/>
        </w:rPr>
        <w:object w:dxaOrig="319" w:dyaOrig="256" w14:anchorId="0883157C">
          <v:shape id="_x0000_i1362" type="#_x0000_t75" style="width:15.8pt;height:12.55pt" o:ole="">
            <v:imagedata r:id="rId648" o:title=""/>
          </v:shape>
          <o:OLEObject Type="Embed" ProgID="Equation.AxMath" ShapeID="_x0000_i1362" DrawAspect="Content" ObjectID="_1838353798" r:id="rId649"/>
        </w:object>
      </w:r>
      <w:r w:rsidRPr="00881D73">
        <w:t>。此时，</w:t>
      </w:r>
      <w:r w:rsidRPr="00881D73">
        <w:rPr>
          <w:position w:val="-6"/>
        </w:rPr>
        <w:object w:dxaOrig="296" w:dyaOrig="235" w14:anchorId="27DBEEC5">
          <v:shape id="_x0000_i1363" type="#_x0000_t75" style="width:15.25pt;height:12pt" o:ole="">
            <v:imagedata r:id="rId645" o:title=""/>
          </v:shape>
          <o:OLEObject Type="Embed" ProgID="Equation.AxMath" ShapeID="_x0000_i1363" DrawAspect="Content" ObjectID="_1838353799" r:id="rId650"/>
        </w:object>
      </w:r>
      <w:r w:rsidRPr="00881D73">
        <w:t>对降低系统总时延没有贡献，应将</w:t>
      </w:r>
      <w:r w:rsidRPr="00881D73">
        <w:rPr>
          <w:position w:val="-6"/>
        </w:rPr>
        <w:object w:dxaOrig="376" w:dyaOrig="235" w14:anchorId="3B63CDCD">
          <v:shape id="_x0000_i1364" type="#_x0000_t75" style="width:18.55pt;height:12pt" o:ole="">
            <v:imagedata r:id="rId651" o:title=""/>
          </v:shape>
          <o:OLEObject Type="Embed" ProgID="Equation.AxMath" ShapeID="_x0000_i1364" DrawAspect="Content" ObjectID="_1838353800" r:id="rId652"/>
        </w:object>
      </w:r>
      <w:r w:rsidRPr="00881D73">
        <w:t>固定为</w:t>
      </w:r>
      <w:r w:rsidRPr="00881D73">
        <w:rPr>
          <w:rFonts w:hint="eastAsia"/>
        </w:rPr>
        <w:t>0</w:t>
      </w:r>
      <w:r w:rsidRPr="00881D73">
        <w:rPr>
          <w:rFonts w:hint="eastAsia"/>
        </w:rPr>
        <w:t>，</w:t>
      </w:r>
      <w:r w:rsidRPr="00881D73">
        <w:t>并</w:t>
      </w:r>
      <w:r w:rsidRPr="00881D73">
        <w:rPr>
          <w:rFonts w:hint="eastAsia"/>
        </w:rPr>
        <w:t>将</w:t>
      </w:r>
      <w:r w:rsidRPr="00881D73">
        <w:rPr>
          <w:position w:val="-6"/>
        </w:rPr>
        <w:object w:dxaOrig="296" w:dyaOrig="235" w14:anchorId="7EDB0593">
          <v:shape id="_x0000_i1365" type="#_x0000_t75" style="width:15.25pt;height:12pt" o:ole="">
            <v:imagedata r:id="rId645" o:title=""/>
          </v:shape>
          <o:OLEObject Type="Embed" ProgID="Equation.AxMath" ShapeID="_x0000_i1365" DrawAspect="Content" ObjectID="_1838353801" r:id="rId653"/>
        </w:object>
      </w:r>
      <w:r w:rsidRPr="00881D73">
        <w:t>从问题中剔除</w:t>
      </w:r>
      <w:r w:rsidRPr="00881D73">
        <w:rPr>
          <w:rFonts w:hint="eastAsia"/>
        </w:rPr>
        <w:t>，直至满足</w:t>
      </w:r>
      <w:r w:rsidRPr="00881D73">
        <w:rPr>
          <w:position w:val="-6"/>
        </w:rPr>
        <w:object w:dxaOrig="1832" w:dyaOrig="252" w14:anchorId="3371E7AB">
          <v:shape id="_x0000_i1366" type="#_x0000_t75" style="width:91.65pt;height:12.55pt" o:ole="">
            <v:imagedata r:id="rId654" o:title=""/>
          </v:shape>
          <o:OLEObject Type="Embed" ProgID="Equation.AxMath" ShapeID="_x0000_i1366" DrawAspect="Content" ObjectID="_1838353802" r:id="rId655"/>
        </w:object>
      </w:r>
      <w:r w:rsidRPr="00881D73">
        <w:rPr>
          <w:rFonts w:hint="eastAsia"/>
        </w:rPr>
        <w:t>。</w:t>
      </w:r>
    </w:p>
    <w:p w14:paraId="0FEA3D13" w14:textId="77777777" w:rsidR="009C4F21" w:rsidRPr="00881D73" w:rsidRDefault="009C4F21" w:rsidP="009C4F21">
      <w:pPr>
        <w:pStyle w:val="-"/>
        <w:ind w:firstLine="503"/>
      </w:pPr>
      <w:r w:rsidRPr="00881D73">
        <w:t>对于线性规划，</w:t>
      </w:r>
      <w:r w:rsidRPr="00881D73">
        <w:t xml:space="preserve">KKT </w:t>
      </w:r>
      <w:r w:rsidRPr="00881D73">
        <w:t>条件是充分必要条件。因此，满足</w:t>
      </w:r>
      <w:r w:rsidRPr="00881D73">
        <w:t xml:space="preserve"> KKT </w:t>
      </w:r>
      <w:r w:rsidRPr="00881D73">
        <w:t>条件的解</w:t>
      </w:r>
      <w:r w:rsidRPr="00881D73">
        <w:fldChar w:fldCharType="begin"/>
      </w:r>
      <w:r w:rsidRPr="00881D73">
        <w:instrText xml:space="preserve"> GOTOBUTTON ZEqnNum561202  \* MERGEFORMAT </w:instrText>
      </w:r>
      <w:r>
        <w:fldChar w:fldCharType="begin"/>
      </w:r>
      <w:r>
        <w:instrText xml:space="preserve"> REF ZEqnNum561202 \* Charformat \! \* MERGEFORMAT </w:instrText>
      </w:r>
      <w:r>
        <w:fldChar w:fldCharType="separate"/>
      </w:r>
      <w:r w:rsidRPr="00881D73">
        <w:instrText>(</w:instrText>
      </w:r>
      <w:r>
        <w:instrText>3</w:instrText>
      </w:r>
      <w:r w:rsidRPr="00881D73">
        <w:instrText>-</w:instrText>
      </w:r>
      <w:r>
        <w:instrText>27</w:instrText>
      </w:r>
      <w:r w:rsidRPr="00881D73">
        <w:instrText>)</w:instrText>
      </w:r>
      <w:r>
        <w:fldChar w:fldCharType="end"/>
      </w:r>
      <w:r w:rsidRPr="00881D73">
        <w:fldChar w:fldCharType="end"/>
      </w:r>
      <w:r w:rsidRPr="00881D73">
        <w:t>是全局最优解。将</w:t>
      </w:r>
      <w:r w:rsidRPr="00881D73">
        <w:fldChar w:fldCharType="begin"/>
      </w:r>
      <w:r w:rsidRPr="00881D73">
        <w:instrText xml:space="preserve"> GOTOBUTTON ZEqnNum561202  \* MERGEFORMAT </w:instrText>
      </w:r>
      <w:r>
        <w:fldChar w:fldCharType="begin"/>
      </w:r>
      <w:r>
        <w:instrText xml:space="preserve"> REF ZEqnNum561202 \* Charformat \! \* MERGEFORMAT </w:instrText>
      </w:r>
      <w:r>
        <w:fldChar w:fldCharType="separate"/>
      </w:r>
      <w:r w:rsidRPr="00881D73">
        <w:instrText>(</w:instrText>
      </w:r>
      <w:r>
        <w:instrText>3</w:instrText>
      </w:r>
      <w:r w:rsidRPr="00881D73">
        <w:instrText>-</w:instrText>
      </w:r>
      <w:r>
        <w:instrText>27</w:instrText>
      </w:r>
      <w:r w:rsidRPr="00881D73">
        <w:instrText>)</w:instrText>
      </w:r>
      <w:r>
        <w:fldChar w:fldCharType="end"/>
      </w:r>
      <w:r w:rsidRPr="00881D73">
        <w:fldChar w:fldCharType="end"/>
      </w:r>
      <w:r w:rsidRPr="00881D73">
        <w:t>代入约束</w:t>
      </w:r>
      <w:r w:rsidRPr="00881D73">
        <w:rPr>
          <w:position w:val="-12"/>
        </w:rPr>
        <w:object w:dxaOrig="1716" w:dyaOrig="358" w14:anchorId="33D149FD">
          <v:shape id="_x0000_i1367" type="#_x0000_t75" style="width:84.55pt;height:18pt" o:ole="">
            <v:imagedata r:id="rId597" o:title=""/>
          </v:shape>
          <o:OLEObject Type="Embed" ProgID="Equation.AxMath" ShapeID="_x0000_i1367" DrawAspect="Content" ObjectID="_1838353803" r:id="rId656"/>
        </w:object>
      </w:r>
      <w:r w:rsidRPr="00881D73">
        <w:t>可知等号成立，即所有所有参与协作的卫星的加权完成时间相等，该解在</w:t>
      </w:r>
      <w:r w:rsidRPr="00881D73">
        <w:rPr>
          <w:position w:val="-12"/>
        </w:rPr>
        <w:object w:dxaOrig="372" w:dyaOrig="358" w14:anchorId="7F103198">
          <v:shape id="_x0000_i1368" type="#_x0000_t75" style="width:18.55pt;height:18pt" o:ole="">
            <v:imagedata r:id="rId589" o:title=""/>
          </v:shape>
          <o:OLEObject Type="Embed" ProgID="Equation.AxMath" ShapeID="_x0000_i1368" DrawAspect="Content" ObjectID="_1838353804" r:id="rId657"/>
        </w:object>
      </w:r>
      <w:r w:rsidRPr="00881D73">
        <w:t>无上限</w:t>
      </w:r>
      <w:r w:rsidRPr="00881D73">
        <w:rPr>
          <w:rFonts w:hint="eastAsia"/>
        </w:rPr>
        <w:t>约束</w:t>
      </w:r>
      <w:r w:rsidRPr="00881D73">
        <w:t>时全局最优。</w:t>
      </w:r>
    </w:p>
    <w:p w14:paraId="2835C4E4" w14:textId="77777777" w:rsidR="009C4F21" w:rsidRDefault="009C4F21" w:rsidP="009C4F21">
      <w:pPr>
        <w:pStyle w:val="-"/>
        <w:ind w:firstLineChars="0" w:firstLine="0"/>
        <w:rPr>
          <w:b/>
          <w:bCs/>
        </w:rPr>
      </w:pPr>
      <w:r w:rsidRPr="00881D73">
        <w:rPr>
          <w:rFonts w:hint="eastAsia"/>
          <w:b/>
          <w:bCs/>
        </w:rPr>
        <w:t>（</w:t>
      </w:r>
      <w:r w:rsidRPr="00881D73">
        <w:rPr>
          <w:rFonts w:hint="eastAsia"/>
          <w:b/>
          <w:bCs/>
        </w:rPr>
        <w:t>2</w:t>
      </w:r>
      <w:r w:rsidRPr="00881D73">
        <w:rPr>
          <w:rFonts w:hint="eastAsia"/>
          <w:b/>
          <w:bCs/>
        </w:rPr>
        <w:t>）</w:t>
      </w:r>
      <w:r w:rsidRPr="00881D73">
        <w:rPr>
          <w:b/>
          <w:bCs/>
        </w:rPr>
        <w:t>考虑</w:t>
      </w:r>
      <w:r w:rsidRPr="00881D73">
        <w:rPr>
          <w:b/>
          <w:bCs/>
          <w:position w:val="-6"/>
        </w:rPr>
        <w:object w:dxaOrig="376" w:dyaOrig="235" w14:anchorId="2B4B8763">
          <v:shape id="_x0000_i1369" type="#_x0000_t75" style="width:18.55pt;height:12pt" o:ole="">
            <v:imagedata r:id="rId651" o:title=""/>
          </v:shape>
          <o:OLEObject Type="Embed" ProgID="Equation.AxMath" ShapeID="_x0000_i1369" DrawAspect="Content" ObjectID="_1838353805" r:id="rId658"/>
        </w:object>
      </w:r>
      <w:r w:rsidRPr="00881D73">
        <w:rPr>
          <w:b/>
          <w:bCs/>
        </w:rPr>
        <w:t>约束的迭代分配策略</w:t>
      </w:r>
    </w:p>
    <w:p w14:paraId="31CF2124" w14:textId="77777777" w:rsidR="009C4F21" w:rsidRPr="00EC4569" w:rsidRDefault="009C4F21" w:rsidP="009C4F21">
      <w:pPr>
        <w:pStyle w:val="a1"/>
        <w:tabs>
          <w:tab w:val="left" w:pos="420"/>
        </w:tabs>
        <w:spacing w:before="206" w:afterLines="50" w:after="206"/>
      </w:pPr>
      <w:r w:rsidRPr="00EC4569">
        <w:rPr>
          <w:rFonts w:hint="eastAsia"/>
        </w:rPr>
        <w:t>链路感知加权分配算法</w:t>
      </w:r>
    </w:p>
    <w:tbl>
      <w:tblPr>
        <w:tblStyle w:val="ad"/>
        <w:tblW w:w="0" w:type="auto"/>
        <w:tblInd w:w="498" w:type="dxa"/>
        <w:tblLook w:val="04A0" w:firstRow="1" w:lastRow="0" w:firstColumn="1" w:lastColumn="0" w:noHBand="0" w:noVBand="1"/>
      </w:tblPr>
      <w:tblGrid>
        <w:gridCol w:w="7996"/>
      </w:tblGrid>
      <w:tr w:rsidR="009C4F21" w14:paraId="4A956878" w14:textId="77777777" w:rsidTr="00C65445">
        <w:tc>
          <w:tcPr>
            <w:tcW w:w="8006" w:type="dxa"/>
          </w:tcPr>
          <w:p w14:paraId="72373266" w14:textId="77777777" w:rsidR="009C4F21" w:rsidRPr="00175662" w:rsidRDefault="009C4F21" w:rsidP="00C65445">
            <w:pPr>
              <w:pStyle w:val="af1"/>
              <w:spacing w:before="103" w:after="103" w:line="360" w:lineRule="atLeast"/>
              <w:rPr>
                <w:b/>
                <w:bCs/>
              </w:rPr>
            </w:pPr>
            <w:r w:rsidRPr="00175662">
              <w:rPr>
                <w:rFonts w:hint="eastAsia"/>
                <w:b/>
                <w:bCs/>
              </w:rPr>
              <w:t>算法</w:t>
            </w:r>
            <w:r w:rsidRPr="00175662">
              <w:rPr>
                <w:rFonts w:hint="eastAsia"/>
                <w:b/>
                <w:bCs/>
              </w:rPr>
              <w:t>3</w:t>
            </w:r>
            <w:r>
              <w:rPr>
                <w:rFonts w:hint="eastAsia"/>
                <w:b/>
                <w:bCs/>
              </w:rPr>
              <w:t>：</w:t>
            </w:r>
            <w:r w:rsidRPr="00175662">
              <w:rPr>
                <w:rFonts w:hint="eastAsia"/>
              </w:rPr>
              <w:t>链路</w:t>
            </w:r>
            <w:r>
              <w:rPr>
                <w:rFonts w:hint="eastAsia"/>
              </w:rPr>
              <w:t>感知加权分配算法（</w:t>
            </w:r>
            <w:r>
              <w:rPr>
                <w:rFonts w:hint="eastAsia"/>
              </w:rPr>
              <w:t>Link-Aware Weighted Allocation,LAWA</w:t>
            </w:r>
            <w:r>
              <w:rPr>
                <w:rFonts w:hint="eastAsia"/>
              </w:rPr>
              <w:t>）</w:t>
            </w:r>
          </w:p>
        </w:tc>
      </w:tr>
      <w:tr w:rsidR="009C4F21" w14:paraId="1FD9D6EF" w14:textId="77777777" w:rsidTr="00C65445">
        <w:tc>
          <w:tcPr>
            <w:tcW w:w="8006" w:type="dxa"/>
          </w:tcPr>
          <w:p w14:paraId="60D58F58" w14:textId="77777777" w:rsidR="009C4F21" w:rsidRPr="003B0497" w:rsidRDefault="009C4F21" w:rsidP="00C65445">
            <w:pPr>
              <w:pStyle w:val="af1"/>
              <w:spacing w:before="103" w:after="103" w:line="360" w:lineRule="atLeast"/>
              <w:jc w:val="both"/>
            </w:pPr>
            <w:r>
              <w:rPr>
                <w:b/>
                <w:bCs/>
              </w:rPr>
              <w:tab/>
            </w:r>
            <w:r w:rsidRPr="003B0497">
              <w:rPr>
                <w:rFonts w:hint="eastAsia"/>
                <w:b/>
                <w:bCs/>
              </w:rPr>
              <w:t>输入：</w:t>
            </w:r>
            <w:r w:rsidRPr="003B0497">
              <w:rPr>
                <w:rFonts w:hint="eastAsia"/>
              </w:rPr>
              <w:t>并行工作卫星集合</w:t>
            </w:r>
            <w:r w:rsidRPr="003B0497">
              <w:rPr>
                <w:position w:val="-13"/>
              </w:rPr>
              <w:object w:dxaOrig="248" w:dyaOrig="376" w14:anchorId="0B959B7D">
                <v:shape id="_x0000_i1467" type="#_x0000_t75" style="width:12.55pt;height:18.55pt" o:ole="">
                  <v:imagedata r:id="rId659" o:title=""/>
                </v:shape>
                <o:OLEObject Type="Embed" ProgID="Equation.AxMath" ShapeID="_x0000_i1467" DrawAspect="Content" ObjectID="_1838353806" r:id="rId660"/>
              </w:object>
            </w:r>
            <w:r w:rsidRPr="003B0497">
              <w:t>，</w:t>
            </w:r>
            <w:r w:rsidRPr="003B0497">
              <w:rPr>
                <w:rFonts w:hint="eastAsia"/>
              </w:rPr>
              <w:t>各卫星链路速率</w:t>
            </w:r>
            <w:r w:rsidRPr="003B0497">
              <w:rPr>
                <w:position w:val="-12"/>
              </w:rPr>
              <w:object w:dxaOrig="1176" w:dyaOrig="382" w14:anchorId="057AB892">
                <v:shape id="_x0000_i1468" type="#_x0000_t75" style="width:58.9pt;height:19.1pt" o:ole="">
                  <v:imagedata r:id="rId661" o:title=""/>
                </v:shape>
                <o:OLEObject Type="Embed" ProgID="Equation.AxMath" ShapeID="_x0000_i1468" DrawAspect="Content" ObjectID="_1838353807" r:id="rId662"/>
              </w:object>
            </w:r>
            <w:r w:rsidRPr="003B0497">
              <w:t>，节点资源</w:t>
            </w:r>
            <w:r>
              <w:tab/>
            </w:r>
            <w:r>
              <w:tab/>
            </w:r>
            <w:r>
              <w:tab/>
            </w:r>
            <w:r w:rsidRPr="003B0497">
              <w:rPr>
                <w:position w:val="-13"/>
              </w:rPr>
              <w:object w:dxaOrig="3858" w:dyaOrig="372" w14:anchorId="50076851">
                <v:shape id="_x0000_i1469" type="#_x0000_t75" style="width:193.65pt;height:18.55pt" o:ole="">
                  <v:imagedata r:id="rId663" o:title=""/>
                </v:shape>
                <o:OLEObject Type="Embed" ProgID="Equation.AxMath" ShapeID="_x0000_i1469" DrawAspect="Content" ObjectID="_1838353808" r:id="rId664"/>
              </w:object>
            </w:r>
            <w:r w:rsidRPr="003B0497">
              <w:t>，可见窗口</w:t>
            </w:r>
            <w:r w:rsidRPr="003B0497">
              <w:rPr>
                <w:position w:val="-12"/>
              </w:rPr>
              <w:object w:dxaOrig="1285" w:dyaOrig="382" w14:anchorId="4739DCDE">
                <v:shape id="_x0000_i1470" type="#_x0000_t75" style="width:64.35pt;height:19.1pt" o:ole="">
                  <v:imagedata r:id="rId665" o:title=""/>
                </v:shape>
                <o:OLEObject Type="Embed" ProgID="Equation.AxMath" ShapeID="_x0000_i1470" DrawAspect="Content" ObjectID="_1838353809" r:id="rId666"/>
              </w:object>
            </w:r>
            <w:r w:rsidRPr="003B0497">
              <w:t>，模型</w:t>
            </w:r>
            <w:r>
              <w:tab/>
            </w:r>
            <w:r>
              <w:tab/>
            </w:r>
            <w:r w:rsidRPr="003B0497">
              <w:t>总计算量</w:t>
            </w:r>
            <w:r w:rsidRPr="003B0497">
              <w:rPr>
                <w:position w:val="-12"/>
              </w:rPr>
              <w:object w:dxaOrig="582" w:dyaOrig="358" w14:anchorId="11DB0AA4">
                <v:shape id="_x0000_i1471" type="#_x0000_t75" style="width:29.45pt;height:18pt" o:ole="">
                  <v:imagedata r:id="rId561" o:title=""/>
                </v:shape>
                <o:OLEObject Type="Embed" ProgID="Equation.AxMath" ShapeID="_x0000_i1471" DrawAspect="Content" ObjectID="_1838353810" r:id="rId667"/>
              </w:object>
            </w:r>
            <w:r w:rsidRPr="003B0497">
              <w:t>，</w:t>
            </w:r>
            <w:r w:rsidRPr="003B0497">
              <w:rPr>
                <w:rFonts w:hint="eastAsia"/>
              </w:rPr>
              <w:t>回传系数</w:t>
            </w:r>
            <w:r w:rsidRPr="003B0497">
              <w:rPr>
                <w:position w:val="-12"/>
              </w:rPr>
              <w:object w:dxaOrig="924" w:dyaOrig="380" w14:anchorId="1B33EED3">
                <v:shape id="_x0000_i1472" type="#_x0000_t75" style="width:46.35pt;height:19.1pt" o:ole="">
                  <v:imagedata r:id="rId668" o:title=""/>
                </v:shape>
                <o:OLEObject Type="Embed" ProgID="Equation.AxMath" ShapeID="_x0000_i1472" DrawAspect="Content" ObjectID="_1838353811" r:id="rId669"/>
              </w:object>
            </w:r>
            <w:r w:rsidRPr="003B0497">
              <w:t>，回传距离</w:t>
            </w:r>
            <w:r w:rsidRPr="003B0497">
              <w:rPr>
                <w:position w:val="-12"/>
              </w:rPr>
              <w:object w:dxaOrig="943" w:dyaOrig="380" w14:anchorId="325DE5CD">
                <v:shape id="_x0000_i1473" type="#_x0000_t75" style="width:47.45pt;height:19.1pt" o:ole="">
                  <v:imagedata r:id="rId670" o:title=""/>
                </v:shape>
                <o:OLEObject Type="Embed" ProgID="Equation.AxMath" ShapeID="_x0000_i1473" DrawAspect="Content" ObjectID="_1838353812" r:id="rId671"/>
              </w:object>
            </w:r>
            <w:r w:rsidRPr="003B0497">
              <w:t>，总输入数据</w:t>
            </w:r>
            <w:r>
              <w:tab/>
            </w:r>
            <w:r>
              <w:tab/>
            </w:r>
            <w:r w:rsidRPr="003B0497">
              <w:t>量</w:t>
            </w:r>
            <w:r w:rsidRPr="003B0497">
              <w:rPr>
                <w:position w:val="-12"/>
              </w:rPr>
              <w:object w:dxaOrig="374" w:dyaOrig="358" w14:anchorId="5745B872">
                <v:shape id="_x0000_i1474" type="#_x0000_t75" style="width:18.55pt;height:18pt" o:ole="">
                  <v:imagedata r:id="rId65" o:title=""/>
                </v:shape>
                <o:OLEObject Type="Embed" ProgID="Equation.AxMath" ShapeID="_x0000_i1474" DrawAspect="Content" ObjectID="_1838353813" r:id="rId672"/>
              </w:object>
            </w:r>
            <w:r w:rsidRPr="003B0497">
              <w:t>，单样本数据量</w:t>
            </w:r>
            <w:r w:rsidRPr="003B0497">
              <w:rPr>
                <w:position w:val="-12"/>
              </w:rPr>
              <w:object w:dxaOrig="515" w:dyaOrig="358" w14:anchorId="28C1D87D">
                <v:shape id="_x0000_i1475" type="#_x0000_t75" style="width:25.65pt;height:18pt" o:ole="">
                  <v:imagedata r:id="rId673" o:title=""/>
                </v:shape>
                <o:OLEObject Type="Embed" ProgID="Equation.AxMath" ShapeID="_x0000_i1475" DrawAspect="Content" ObjectID="_1838353814" r:id="rId674"/>
              </w:object>
            </w:r>
          </w:p>
          <w:p w14:paraId="7BE9154E" w14:textId="77777777" w:rsidR="009C4F21" w:rsidRDefault="009C4F21" w:rsidP="00C65445">
            <w:pPr>
              <w:pStyle w:val="a2"/>
              <w:ind w:left="504" w:hanging="252"/>
            </w:pPr>
            <w:r w:rsidRPr="001E3A95">
              <w:t xml:space="preserve">Compute </w:t>
            </w:r>
            <w:r w:rsidRPr="001E3A95">
              <w:rPr>
                <w:position w:val="-8"/>
              </w:rPr>
              <w:object w:dxaOrig="330" w:dyaOrig="274" w14:anchorId="2F9AFC8B">
                <v:shape id="_x0000_i1476" type="#_x0000_t75" style="width:16.9pt;height:13.65pt" o:ole="">
                  <v:imagedata r:id="rId675" o:title=""/>
                </v:shape>
                <o:OLEObject Type="Embed" ProgID="Equation.AxMath" ShapeID="_x0000_i1476" DrawAspect="Content" ObjectID="_1838353815" r:id="rId676"/>
              </w:object>
            </w:r>
            <w:r>
              <w:rPr>
                <w:rFonts w:hint="eastAsia"/>
              </w:rPr>
              <w:t>,</w:t>
            </w:r>
            <w:r w:rsidRPr="001E3A95">
              <w:rPr>
                <w:position w:val="-8"/>
              </w:rPr>
              <w:object w:dxaOrig="340" w:dyaOrig="274" w14:anchorId="67D71EC2">
                <v:shape id="_x0000_i1477" type="#_x0000_t75" style="width:16.9pt;height:13.65pt" o:ole="">
                  <v:imagedata r:id="rId677" o:title=""/>
                </v:shape>
                <o:OLEObject Type="Embed" ProgID="Equation.AxMath" ShapeID="_x0000_i1477" DrawAspect="Content" ObjectID="_1838353816" r:id="rId678"/>
              </w:object>
            </w:r>
            <w:r>
              <w:rPr>
                <w:rFonts w:hint="eastAsia"/>
              </w:rPr>
              <w:t>and</w:t>
            </w:r>
            <w:r w:rsidRPr="001E3A95">
              <w:rPr>
                <w:position w:val="-8"/>
              </w:rPr>
              <w:object w:dxaOrig="342" w:dyaOrig="274" w14:anchorId="42C3F682">
                <v:shape id="_x0000_i1478" type="#_x0000_t75" style="width:17.45pt;height:13.65pt" o:ole="">
                  <v:imagedata r:id="rId679" o:title=""/>
                </v:shape>
                <o:OLEObject Type="Embed" ProgID="Equation.AxMath" ShapeID="_x0000_i1478" DrawAspect="Content" ObjectID="_1838353817" r:id="rId680"/>
              </w:object>
            </w:r>
            <w:r w:rsidRPr="001E3A95">
              <w:t>according to</w:t>
            </w:r>
            <w:r>
              <w:rPr>
                <w:rFonts w:hint="eastAsia"/>
              </w:rPr>
              <w:t xml:space="preserve"> </w:t>
            </w:r>
            <w:r>
              <w:fldChar w:fldCharType="begin"/>
            </w:r>
            <w:r>
              <w:instrText xml:space="preserve"> GOTOBUTTON ZEqnNum307555  \* MERGEFORMAT </w:instrText>
            </w:r>
            <w:r>
              <w:fldChar w:fldCharType="begin"/>
            </w:r>
            <w:r>
              <w:instrText xml:space="preserve"> REF ZEqnNum307555 \* Charformat \! \* MERGEFORMAT </w:instrText>
            </w:r>
            <w:r>
              <w:fldChar w:fldCharType="separate"/>
            </w:r>
            <w:r w:rsidRPr="00881D73">
              <w:instrText>(</w:instrText>
            </w:r>
            <w:r>
              <w:instrText>3</w:instrText>
            </w:r>
            <w:r w:rsidRPr="00881D73">
              <w:instrText>-</w:instrText>
            </w:r>
            <w:r>
              <w:instrText>14</w:instrText>
            </w:r>
            <w:r w:rsidRPr="00881D73">
              <w:instrText>)</w:instrText>
            </w:r>
            <w:r>
              <w:fldChar w:fldCharType="end"/>
            </w:r>
            <w:r>
              <w:fldChar w:fldCharType="end"/>
            </w:r>
            <w:r w:rsidRPr="001E3A95">
              <w:t>,</w:t>
            </w:r>
            <w:r>
              <w:rPr>
                <w:rFonts w:hint="eastAsia"/>
              </w:rPr>
              <w:t xml:space="preserve"> </w:t>
            </w:r>
            <w:r>
              <w:fldChar w:fldCharType="begin"/>
            </w:r>
            <w:r>
              <w:instrText xml:space="preserve"> GOTOBUTTON ZEqnNum292995  \* MERGEFORMAT </w:instrText>
            </w:r>
            <w:r>
              <w:fldChar w:fldCharType="begin"/>
            </w:r>
            <w:r>
              <w:instrText xml:space="preserve"> REF ZEqnNum292995 \* Charformat \! \* MERGEFORMAT </w:instrText>
            </w:r>
            <w:r>
              <w:fldChar w:fldCharType="separate"/>
            </w:r>
            <w:r w:rsidRPr="00881D73">
              <w:instrText>(</w:instrText>
            </w:r>
            <w:r>
              <w:instrText>3</w:instrText>
            </w:r>
            <w:r w:rsidRPr="00881D73">
              <w:instrText>-</w:instrText>
            </w:r>
            <w:r>
              <w:instrText>15</w:instrText>
            </w:r>
            <w:r w:rsidRPr="00881D73">
              <w:instrText>)</w:instrText>
            </w:r>
            <w:r>
              <w:fldChar w:fldCharType="end"/>
            </w:r>
            <w:r>
              <w:fldChar w:fldCharType="end"/>
            </w:r>
            <w:r w:rsidRPr="001E3A95">
              <w:t xml:space="preserve"> and</w:t>
            </w:r>
            <w:r>
              <w:rPr>
                <w:rFonts w:hint="eastAsia"/>
              </w:rPr>
              <w:t xml:space="preserve"> </w:t>
            </w:r>
            <w:r>
              <w:fldChar w:fldCharType="begin"/>
            </w:r>
            <w:r>
              <w:instrText xml:space="preserve"> GOTOBUTTON ZEqnNum413211  \* MERGEFORMAT </w:instrText>
            </w:r>
            <w:r>
              <w:fldChar w:fldCharType="begin"/>
            </w:r>
            <w:r>
              <w:instrText xml:space="preserve"> REF ZEqnNum413211 \* Charformat \! \* MERGEFORMAT </w:instrText>
            </w:r>
            <w:r>
              <w:fldChar w:fldCharType="separate"/>
            </w:r>
            <w:r w:rsidRPr="00881D73">
              <w:instrText>(</w:instrText>
            </w:r>
            <w:r>
              <w:instrText>3</w:instrText>
            </w:r>
            <w:r w:rsidRPr="00881D73">
              <w:instrText>-</w:instrText>
            </w:r>
            <w:r>
              <w:instrText>19</w:instrText>
            </w:r>
            <w:r w:rsidRPr="00881D73">
              <w:instrText>)</w:instrText>
            </w:r>
            <w:r>
              <w:fldChar w:fldCharType="end"/>
            </w:r>
            <w:r>
              <w:fldChar w:fldCharType="end"/>
            </w:r>
            <w:r>
              <w:rPr>
                <w:rFonts w:hint="eastAsia"/>
              </w:rPr>
              <w:t>;</w:t>
            </w:r>
          </w:p>
          <w:p w14:paraId="37E35895" w14:textId="77777777" w:rsidR="009C4F21" w:rsidRDefault="009C4F21" w:rsidP="00C65445">
            <w:pPr>
              <w:pStyle w:val="a2"/>
              <w:ind w:left="504" w:hanging="252"/>
            </w:pPr>
            <w:r>
              <w:rPr>
                <w:rFonts w:hint="eastAsia"/>
              </w:rPr>
              <w:t xml:space="preserve">Initialize </w:t>
            </w:r>
            <w:r w:rsidRPr="001E3A95">
              <w:rPr>
                <w:position w:val="-8"/>
              </w:rPr>
              <w:object w:dxaOrig="1916" w:dyaOrig="290" w14:anchorId="72D4A0A1">
                <v:shape id="_x0000_i1479" type="#_x0000_t75" style="width:96pt;height:14.2pt" o:ole="">
                  <v:imagedata r:id="rId681" o:title=""/>
                </v:shape>
                <o:OLEObject Type="Embed" ProgID="Equation.AxMath" ShapeID="_x0000_i1479" DrawAspect="Content" ObjectID="_1838353818" r:id="rId682"/>
              </w:object>
            </w:r>
            <w:r w:rsidRPr="001E3A95">
              <w:t>;</w:t>
            </w:r>
          </w:p>
          <w:p w14:paraId="27CA20BA" w14:textId="77777777" w:rsidR="009C4F21" w:rsidRPr="005B4F3B" w:rsidRDefault="009C4F21" w:rsidP="00C65445">
            <w:pPr>
              <w:pStyle w:val="a2"/>
              <w:ind w:left="504" w:hanging="252"/>
            </w:pPr>
            <w:r>
              <w:rPr>
                <w:rFonts w:hint="eastAsia"/>
                <w:b/>
                <w:bCs/>
              </w:rPr>
              <w:t>w</w:t>
            </w:r>
            <w:r w:rsidRPr="005B4F3B">
              <w:rPr>
                <w:rFonts w:hint="eastAsia"/>
                <w:b/>
                <w:bCs/>
              </w:rPr>
              <w:t>hlie</w:t>
            </w:r>
            <w:r>
              <w:rPr>
                <w:rFonts w:hint="eastAsia"/>
                <w:b/>
                <w:bCs/>
              </w:rPr>
              <w:t xml:space="preserve"> </w:t>
            </w:r>
            <w:r w:rsidRPr="005B4F3B">
              <w:rPr>
                <w:b/>
                <w:bCs/>
                <w:position w:val="-8"/>
              </w:rPr>
              <w:object w:dxaOrig="715" w:dyaOrig="295" w14:anchorId="622344A9">
                <v:shape id="_x0000_i1480" type="#_x0000_t75" style="width:36pt;height:15.25pt" o:ole="">
                  <v:imagedata r:id="rId683" o:title=""/>
                </v:shape>
                <o:OLEObject Type="Embed" ProgID="Equation.AxMath" ShapeID="_x0000_i1480" DrawAspect="Content" ObjectID="_1838353819" r:id="rId684"/>
              </w:object>
            </w:r>
            <w:r>
              <w:rPr>
                <w:rFonts w:hint="eastAsia"/>
              </w:rPr>
              <w:t xml:space="preserve"> </w:t>
            </w:r>
            <w:r w:rsidRPr="005B4F3B">
              <w:rPr>
                <w:rFonts w:hint="eastAsia"/>
                <w:b/>
                <w:bCs/>
              </w:rPr>
              <w:t>do</w:t>
            </w:r>
          </w:p>
          <w:p w14:paraId="105635D2" w14:textId="77777777" w:rsidR="009C4F21" w:rsidRDefault="009C4F21" w:rsidP="00C65445">
            <w:pPr>
              <w:pStyle w:val="a2"/>
              <w:ind w:left="504" w:hanging="252"/>
            </w:pPr>
            <w:r>
              <w:rPr>
                <w:noProof/>
              </w:rPr>
              <mc:AlternateContent>
                <mc:Choice Requires="wps">
                  <w:drawing>
                    <wp:anchor distT="0" distB="0" distL="114300" distR="114300" simplePos="0" relativeHeight="251667456" behindDoc="0" locked="0" layoutInCell="1" allowOverlap="1" wp14:anchorId="7B3CD471" wp14:editId="67AEFCFE">
                      <wp:simplePos x="0" y="0"/>
                      <wp:positionH relativeFrom="column">
                        <wp:posOffset>394335</wp:posOffset>
                      </wp:positionH>
                      <wp:positionV relativeFrom="paragraph">
                        <wp:posOffset>32385</wp:posOffset>
                      </wp:positionV>
                      <wp:extent cx="0" cy="2343150"/>
                      <wp:effectExtent l="0" t="0" r="38100" b="19050"/>
                      <wp:wrapNone/>
                      <wp:docPr id="1583177100" name="直接连接符 4"/>
                      <wp:cNvGraphicFramePr/>
                      <a:graphic xmlns:a="http://schemas.openxmlformats.org/drawingml/2006/main">
                        <a:graphicData uri="http://schemas.microsoft.com/office/word/2010/wordprocessingShape">
                          <wps:wsp>
                            <wps:cNvCnPr/>
                            <wps:spPr>
                              <a:xfrm>
                                <a:off x="0" y="0"/>
                                <a:ext cx="0" cy="23431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4FB46A" id="直接连接符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5pt,2.55pt" to="31.05pt,18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" strokecolor="black [3040]" strokeweight="1pt"/>
                  </w:pict>
                </mc:Fallback>
              </mc:AlternateContent>
            </w:r>
            <w:r>
              <w:tab/>
            </w:r>
            <w:r>
              <w:rPr>
                <w:rFonts w:hint="eastAsia"/>
              </w:rPr>
              <w:t xml:space="preserve">Compute </w:t>
            </w:r>
            <w:r w:rsidRPr="005B4F3B">
              <w:rPr>
                <w:position w:val="-7"/>
              </w:rPr>
              <w:object w:dxaOrig="230" w:dyaOrig="271" w14:anchorId="7E0DF11D">
                <v:shape id="_x0000_i1481" type="#_x0000_t75" style="width:11.45pt;height:13.65pt" o:ole="">
                  <v:imagedata r:id="rId685" o:title=""/>
                </v:shape>
                <o:OLEObject Type="Embed" ProgID="Equation.AxMath" ShapeID="_x0000_i1481" DrawAspect="Content" ObjectID="_1838353820" r:id="rId686"/>
              </w:object>
            </w:r>
            <w:r>
              <w:rPr>
                <w:rFonts w:hint="eastAsia"/>
              </w:rPr>
              <w:t xml:space="preserve"> </w:t>
            </w:r>
            <w:r w:rsidRPr="005B4F3B">
              <w:t xml:space="preserve">and </w:t>
            </w:r>
            <w:r w:rsidRPr="005B4F3B">
              <w:rPr>
                <w:position w:val="-9"/>
              </w:rPr>
              <w:object w:dxaOrig="1058" w:dyaOrig="289" w14:anchorId="77E7F10C">
                <v:shape id="_x0000_i1482" type="#_x0000_t75" style="width:52.9pt;height:14.2pt" o:ole="">
                  <v:imagedata r:id="rId687" o:title=""/>
                </v:shape>
                <o:OLEObject Type="Embed" ProgID="Equation.AxMath" ShapeID="_x0000_i1482" DrawAspect="Content" ObjectID="_1838353821" r:id="rId688"/>
              </w:object>
            </w:r>
            <w:r w:rsidRPr="005B4F3B">
              <w:t xml:space="preserve"> using  </w:t>
            </w:r>
            <w:r>
              <w:fldChar w:fldCharType="begin"/>
            </w:r>
            <w:r>
              <w:instrText xml:space="preserve"> GOTOBUTTON ZEqnNum561202  \* MERGEFORMAT </w:instrText>
            </w:r>
            <w:r>
              <w:fldChar w:fldCharType="begin"/>
            </w:r>
            <w:r>
              <w:instrText xml:space="preserve"> REF ZEqnNum561202 \* Charformat \! \* MERGEFORMAT </w:instrText>
            </w:r>
            <w:r>
              <w:fldChar w:fldCharType="separate"/>
            </w:r>
            <w:r w:rsidRPr="00881D73">
              <w:instrText>(</w:instrText>
            </w:r>
            <w:r>
              <w:instrText>3</w:instrText>
            </w:r>
            <w:r w:rsidRPr="00881D73">
              <w:instrText>-</w:instrText>
            </w:r>
            <w:r>
              <w:instrText>27</w:instrText>
            </w:r>
            <w:r w:rsidRPr="00881D73">
              <w:instrText>)</w:instrText>
            </w:r>
            <w:r>
              <w:fldChar w:fldCharType="end"/>
            </w:r>
            <w:r>
              <w:fldChar w:fldCharType="end"/>
            </w:r>
            <w:r w:rsidRPr="005B4F3B">
              <w:t>;</w:t>
            </w:r>
          </w:p>
          <w:p w14:paraId="565B803F" w14:textId="77777777" w:rsidR="009C4F21" w:rsidRDefault="009C4F21" w:rsidP="00C65445">
            <w:pPr>
              <w:pStyle w:val="a2"/>
              <w:ind w:left="504" w:hanging="252"/>
            </w:pPr>
            <w:r>
              <w:tab/>
            </w:r>
            <w:r w:rsidRPr="009318C1">
              <w:rPr>
                <w:position w:val="-9"/>
              </w:rPr>
              <w:object w:dxaOrig="5127" w:dyaOrig="326" w14:anchorId="181761F5">
                <v:shape id="_x0000_i1483" type="#_x0000_t75" style="width:256.35pt;height:16.35pt" o:ole="">
                  <v:imagedata r:id="rId689" o:title=""/>
                </v:shape>
                <o:OLEObject Type="Embed" ProgID="Equation.AxMath" ShapeID="_x0000_i1483" DrawAspect="Content" ObjectID="_1838353822" r:id="rId690"/>
              </w:object>
            </w:r>
            <w:r w:rsidRPr="009318C1">
              <w:t>;</w:t>
            </w:r>
          </w:p>
          <w:p w14:paraId="0F53CB41" w14:textId="77777777" w:rsidR="009C4F21" w:rsidRDefault="009C4F21" w:rsidP="00C65445">
            <w:pPr>
              <w:pStyle w:val="a2"/>
              <w:ind w:left="504" w:hanging="252"/>
              <w:rPr>
                <w:b/>
                <w:bCs/>
              </w:rPr>
            </w:pPr>
            <w:r>
              <w:tab/>
            </w:r>
            <w:r w:rsidRPr="009318C1">
              <w:rPr>
                <w:rFonts w:hint="eastAsia"/>
                <w:b/>
                <w:bCs/>
              </w:rPr>
              <w:t>if</w:t>
            </w:r>
            <w:r>
              <w:rPr>
                <w:rFonts w:hint="eastAsia"/>
                <w:b/>
                <w:bCs/>
              </w:rPr>
              <w:t xml:space="preserve"> </w:t>
            </w:r>
            <w:r w:rsidRPr="009318C1">
              <w:rPr>
                <w:b/>
                <w:bCs/>
                <w:position w:val="-8"/>
              </w:rPr>
              <w:object w:dxaOrig="1834" w:dyaOrig="290" w14:anchorId="5415AC93">
                <v:shape id="_x0000_i1484" type="#_x0000_t75" style="width:91.65pt;height:14.2pt" o:ole="">
                  <v:imagedata r:id="rId691" o:title=""/>
                </v:shape>
                <o:OLEObject Type="Embed" ProgID="Equation.AxMath" ShapeID="_x0000_i1484" DrawAspect="Content" ObjectID="_1838353823" r:id="rId692"/>
              </w:object>
            </w:r>
            <w:r>
              <w:rPr>
                <w:rFonts w:hint="eastAsia"/>
                <w:b/>
                <w:bCs/>
              </w:rPr>
              <w:t>then</w:t>
            </w:r>
          </w:p>
          <w:p w14:paraId="1CA93257" w14:textId="77777777" w:rsidR="009C4F21" w:rsidRDefault="009C4F21" w:rsidP="00C65445">
            <w:pPr>
              <w:pStyle w:val="a2"/>
              <w:ind w:left="504" w:hanging="252"/>
              <w:rPr>
                <w:b/>
                <w:bCs/>
              </w:rPr>
            </w:pPr>
            <w:r>
              <w:rPr>
                <w:noProof/>
              </w:rPr>
              <mc:AlternateContent>
                <mc:Choice Requires="wps">
                  <w:drawing>
                    <wp:anchor distT="0" distB="0" distL="114300" distR="114300" simplePos="0" relativeHeight="251668480" behindDoc="0" locked="0" layoutInCell="1" allowOverlap="1" wp14:anchorId="3F2C858C" wp14:editId="2A0C2D91">
                      <wp:simplePos x="0" y="0"/>
                      <wp:positionH relativeFrom="column">
                        <wp:posOffset>673100</wp:posOffset>
                      </wp:positionH>
                      <wp:positionV relativeFrom="paragraph">
                        <wp:posOffset>15240</wp:posOffset>
                      </wp:positionV>
                      <wp:extent cx="0" cy="292735"/>
                      <wp:effectExtent l="0" t="0" r="38100" b="31115"/>
                      <wp:wrapNone/>
                      <wp:docPr id="1829161362" name="直接连接符 4"/>
                      <wp:cNvGraphicFramePr/>
                      <a:graphic xmlns:a="http://schemas.openxmlformats.org/drawingml/2006/main">
                        <a:graphicData uri="http://schemas.microsoft.com/office/word/2010/wordprocessingShape">
                          <wps:wsp>
                            <wps:cNvCnPr/>
                            <wps:spPr>
                              <a:xfrm>
                                <a:off x="0" y="0"/>
                                <a:ext cx="0" cy="29273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680F4A" id="直接连接符 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pt,1.2pt" to="53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" strokecolor="black [3040]" strokeweight="1pt"/>
                  </w:pict>
                </mc:Fallback>
              </mc:AlternateContent>
            </w:r>
            <w:r>
              <w:rPr>
                <w:b/>
                <w:bCs/>
              </w:rPr>
              <w:tab/>
            </w:r>
            <w:r>
              <w:rPr>
                <w:b/>
                <w:bCs/>
              </w:rPr>
              <w:tab/>
            </w:r>
            <w:r w:rsidRPr="009318C1">
              <w:t>Set</w:t>
            </w:r>
            <w:r w:rsidRPr="009318C1">
              <w:rPr>
                <w:b/>
                <w:bCs/>
              </w:rPr>
              <w:t xml:space="preserve"> </w:t>
            </w:r>
            <w:r w:rsidRPr="009318C1">
              <w:rPr>
                <w:b/>
                <w:bCs/>
                <w:position w:val="-8"/>
              </w:rPr>
              <w:object w:dxaOrig="2243" w:dyaOrig="290" w14:anchorId="5E8A628F">
                <v:shape id="_x0000_i1485" type="#_x0000_t75" style="width:112.35pt;height:14.2pt" o:ole="">
                  <v:imagedata r:id="rId693" o:title=""/>
                </v:shape>
                <o:OLEObject Type="Embed" ProgID="Equation.AxMath" ShapeID="_x0000_i1485" DrawAspect="Content" ObjectID="_1838353824" r:id="rId694"/>
              </w:object>
            </w:r>
            <w:r>
              <w:rPr>
                <w:rFonts w:hint="eastAsia"/>
                <w:b/>
                <w:bCs/>
              </w:rPr>
              <w:t xml:space="preserve">; </w:t>
            </w:r>
            <w:r w:rsidRPr="009318C1">
              <w:rPr>
                <w:b/>
                <w:bCs/>
              </w:rPr>
              <w:t>break</w:t>
            </w:r>
          </w:p>
          <w:p w14:paraId="21FCF026" w14:textId="77777777" w:rsidR="009C4F21" w:rsidRDefault="009C4F21" w:rsidP="00C65445">
            <w:pPr>
              <w:pStyle w:val="a2"/>
              <w:ind w:left="504" w:hanging="252"/>
              <w:rPr>
                <w:b/>
                <w:bCs/>
              </w:rPr>
            </w:pPr>
            <w:r>
              <w:rPr>
                <w:b/>
                <w:bCs/>
              </w:rPr>
              <w:tab/>
            </w:r>
            <w:r>
              <w:rPr>
                <w:rFonts w:hint="eastAsia"/>
                <w:b/>
                <w:bCs/>
              </w:rPr>
              <w:t>end</w:t>
            </w:r>
          </w:p>
          <w:p w14:paraId="7F95B2A6" w14:textId="77777777" w:rsidR="009C4F21" w:rsidRDefault="009C4F21" w:rsidP="00C65445">
            <w:pPr>
              <w:pStyle w:val="a2"/>
              <w:ind w:left="504" w:hanging="252"/>
              <w:rPr>
                <w:b/>
                <w:bCs/>
              </w:rPr>
            </w:pPr>
            <w:r>
              <w:rPr>
                <w:b/>
                <w:bCs/>
              </w:rPr>
              <w:tab/>
            </w:r>
            <w:r>
              <w:rPr>
                <w:rFonts w:hint="eastAsia"/>
                <w:b/>
                <w:bCs/>
              </w:rPr>
              <w:t>else</w:t>
            </w:r>
          </w:p>
          <w:p w14:paraId="2CF38A22" w14:textId="77777777" w:rsidR="009C4F21" w:rsidRDefault="009C4F21" w:rsidP="00C65445">
            <w:pPr>
              <w:pStyle w:val="a2"/>
              <w:ind w:left="504" w:hanging="252"/>
              <w:rPr>
                <w:b/>
                <w:bCs/>
              </w:rPr>
            </w:pPr>
            <w:r>
              <w:rPr>
                <w:noProof/>
              </w:rPr>
              <mc:AlternateContent>
                <mc:Choice Requires="wps">
                  <w:drawing>
                    <wp:anchor distT="0" distB="0" distL="114300" distR="114300" simplePos="0" relativeHeight="251669504" behindDoc="0" locked="0" layoutInCell="1" allowOverlap="1" wp14:anchorId="303CE81F" wp14:editId="2BA1BBF0">
                      <wp:simplePos x="0" y="0"/>
                      <wp:positionH relativeFrom="column">
                        <wp:posOffset>674370</wp:posOffset>
                      </wp:positionH>
                      <wp:positionV relativeFrom="paragraph">
                        <wp:posOffset>43180</wp:posOffset>
                      </wp:positionV>
                      <wp:extent cx="0" cy="783590"/>
                      <wp:effectExtent l="0" t="0" r="38100" b="35560"/>
                      <wp:wrapNone/>
                      <wp:docPr id="1180130348" name="直接连接符 4"/>
                      <wp:cNvGraphicFramePr/>
                      <a:graphic xmlns:a="http://schemas.openxmlformats.org/drawingml/2006/main">
                        <a:graphicData uri="http://schemas.microsoft.com/office/word/2010/wordprocessingShape">
                          <wps:wsp>
                            <wps:cNvCnPr/>
                            <wps:spPr>
                              <a:xfrm>
                                <a:off x="0" y="0"/>
                                <a:ext cx="0" cy="78359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7319E0" id="直接连接符 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1pt,3.4pt" to="53.1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" strokecolor="black [3040]" strokeweight="1pt"/>
                  </w:pict>
                </mc:Fallback>
              </mc:AlternateContent>
            </w:r>
            <w:r>
              <w:rPr>
                <w:b/>
                <w:bCs/>
              </w:rPr>
              <w:tab/>
            </w:r>
            <w:r>
              <w:rPr>
                <w:b/>
                <w:bCs/>
              </w:rPr>
              <w:tab/>
            </w:r>
            <w:r w:rsidRPr="009318C1">
              <w:rPr>
                <w:b/>
                <w:bCs/>
              </w:rPr>
              <w:t>Set</w:t>
            </w:r>
            <w:r w:rsidRPr="000611BD">
              <w:rPr>
                <w:b/>
                <w:bCs/>
                <w:position w:val="-8"/>
              </w:rPr>
              <w:object w:dxaOrig="2183" w:dyaOrig="290" w14:anchorId="7DF3FC02">
                <v:shape id="_x0000_i1486" type="#_x0000_t75" style="width:109.1pt;height:14.2pt" o:ole="">
                  <v:imagedata r:id="rId695" o:title=""/>
                </v:shape>
                <o:OLEObject Type="Embed" ProgID="Equation.AxMath" ShapeID="_x0000_i1486" DrawAspect="Content" ObjectID="_1838353825" r:id="rId696"/>
              </w:object>
            </w:r>
            <w:r w:rsidRPr="009318C1">
              <w:rPr>
                <w:b/>
                <w:bCs/>
              </w:rPr>
              <w:t>;</w:t>
            </w:r>
            <w:r w:rsidRPr="000611BD">
              <w:rPr>
                <w:b/>
                <w:bCs/>
                <w:position w:val="-15"/>
              </w:rPr>
              <w:object w:dxaOrig="2550" w:dyaOrig="427" w14:anchorId="1417E6CB">
                <v:shape id="_x0000_i1487" type="#_x0000_t75" style="width:127.65pt;height:21.8pt" o:ole="">
                  <v:imagedata r:id="rId697" o:title=""/>
                </v:shape>
                <o:OLEObject Type="Embed" ProgID="Equation.AxMath" ShapeID="_x0000_i1487" DrawAspect="Content" ObjectID="_1838353826" r:id="rId698"/>
              </w:object>
            </w:r>
            <w:r>
              <w:rPr>
                <w:rFonts w:hint="eastAsia"/>
                <w:b/>
                <w:bCs/>
              </w:rPr>
              <w:t>;</w:t>
            </w:r>
          </w:p>
          <w:p w14:paraId="16070FB3" w14:textId="77777777" w:rsidR="009C4F21" w:rsidRDefault="009C4F21" w:rsidP="00C65445">
            <w:pPr>
              <w:pStyle w:val="a2"/>
              <w:ind w:left="504" w:hanging="252"/>
              <w:rPr>
                <w:b/>
                <w:bCs/>
              </w:rPr>
            </w:pPr>
            <w:r>
              <w:rPr>
                <w:b/>
                <w:bCs/>
              </w:rPr>
              <w:tab/>
            </w:r>
            <w:r>
              <w:rPr>
                <w:b/>
                <w:bCs/>
              </w:rPr>
              <w:tab/>
            </w:r>
            <w:r w:rsidRPr="000611BD">
              <w:rPr>
                <w:b/>
                <w:bCs/>
              </w:rPr>
              <w:t>Set</w:t>
            </w:r>
            <w:r w:rsidRPr="000611BD">
              <w:rPr>
                <w:b/>
                <w:bCs/>
                <w:position w:val="-8"/>
              </w:rPr>
              <w:object w:dxaOrig="2015" w:dyaOrig="290" w14:anchorId="73FDBC34">
                <v:shape id="_x0000_i1488" type="#_x0000_t75" style="width:100.9pt;height:14.2pt" o:ole="">
                  <v:imagedata r:id="rId699" o:title=""/>
                </v:shape>
                <o:OLEObject Type="Embed" ProgID="Equation.AxMath" ShapeID="_x0000_i1488" DrawAspect="Content" ObjectID="_1838353827" r:id="rId700"/>
              </w:object>
            </w:r>
            <w:r w:rsidRPr="000611BD">
              <w:rPr>
                <w:b/>
                <w:bCs/>
              </w:rPr>
              <w:t>;</w:t>
            </w:r>
          </w:p>
          <w:p w14:paraId="27F1F53C" w14:textId="77777777" w:rsidR="009C4F21" w:rsidRDefault="009C4F21" w:rsidP="00C65445">
            <w:pPr>
              <w:pStyle w:val="a2"/>
              <w:ind w:left="504" w:hanging="252"/>
              <w:rPr>
                <w:b/>
                <w:bCs/>
              </w:rPr>
            </w:pPr>
            <w:r>
              <w:rPr>
                <w:b/>
                <w:bCs/>
              </w:rPr>
              <w:tab/>
            </w:r>
            <w:r>
              <w:rPr>
                <w:b/>
                <w:bCs/>
              </w:rPr>
              <w:tab/>
            </w:r>
            <w:r w:rsidRPr="000611BD">
              <w:rPr>
                <w:b/>
                <w:bCs/>
                <w:position w:val="-10"/>
              </w:rPr>
              <w:object w:dxaOrig="1740" w:dyaOrig="328" w14:anchorId="682A1B83">
                <v:shape id="_x0000_i1489" type="#_x0000_t75" style="width:87.25pt;height:16.35pt" o:ole="">
                  <v:imagedata r:id="rId701" o:title=""/>
                </v:shape>
                <o:OLEObject Type="Embed" ProgID="Equation.AxMath" ShapeID="_x0000_i1489" DrawAspect="Content" ObjectID="_1838353828" r:id="rId702"/>
              </w:object>
            </w:r>
            <w:r>
              <w:rPr>
                <w:rFonts w:hint="eastAsia"/>
                <w:b/>
                <w:bCs/>
              </w:rPr>
              <w:t>;</w:t>
            </w:r>
          </w:p>
          <w:p w14:paraId="0859C2E9" w14:textId="77777777" w:rsidR="009C4F21" w:rsidRDefault="009C4F21" w:rsidP="00C65445">
            <w:pPr>
              <w:pStyle w:val="a2"/>
              <w:ind w:left="504" w:hanging="252"/>
              <w:rPr>
                <w:b/>
                <w:bCs/>
              </w:rPr>
            </w:pPr>
            <w:r>
              <w:rPr>
                <w:b/>
                <w:bCs/>
              </w:rPr>
              <w:tab/>
            </w:r>
            <w:r>
              <w:rPr>
                <w:rFonts w:hint="eastAsia"/>
                <w:b/>
                <w:bCs/>
              </w:rPr>
              <w:t>end</w:t>
            </w:r>
          </w:p>
          <w:p w14:paraId="76971C63" w14:textId="77777777" w:rsidR="009C4F21" w:rsidRDefault="009C4F21" w:rsidP="00C65445">
            <w:pPr>
              <w:pStyle w:val="a2"/>
              <w:ind w:left="504" w:hanging="252"/>
              <w:rPr>
                <w:b/>
                <w:bCs/>
              </w:rPr>
            </w:pPr>
            <w:r>
              <w:rPr>
                <w:rFonts w:hint="eastAsia"/>
                <w:b/>
                <w:bCs/>
              </w:rPr>
              <w:t>end</w:t>
            </w:r>
          </w:p>
          <w:p w14:paraId="1E290790" w14:textId="77777777" w:rsidR="009C4F21" w:rsidRDefault="009C4F21" w:rsidP="00C65445">
            <w:pPr>
              <w:pStyle w:val="a2"/>
              <w:ind w:left="504" w:hanging="252"/>
            </w:pPr>
            <w:r w:rsidRPr="000611BD">
              <w:t xml:space="preserve">Convert continuous </w:t>
            </w:r>
            <w:r w:rsidRPr="000611BD">
              <w:rPr>
                <w:position w:val="-8"/>
              </w:rPr>
              <w:object w:dxaOrig="642" w:dyaOrig="277" w14:anchorId="326E5DE9">
                <v:shape id="_x0000_i1490" type="#_x0000_t75" style="width:32.2pt;height:13.65pt" o:ole="">
                  <v:imagedata r:id="rId703" o:title=""/>
                </v:shape>
                <o:OLEObject Type="Embed" ProgID="Equation.AxMath" ShapeID="_x0000_i1490" DrawAspect="Content" ObjectID="_1838353829" r:id="rId704"/>
              </w:object>
            </w:r>
            <w:r w:rsidRPr="000611BD">
              <w:t xml:space="preserve"> to discrete </w:t>
            </w:r>
            <w:r w:rsidRPr="000611BD">
              <w:rPr>
                <w:position w:val="-8"/>
              </w:rPr>
              <w:object w:dxaOrig="642" w:dyaOrig="274" w14:anchorId="4F158E02">
                <v:shape id="_x0000_i1491" type="#_x0000_t75" style="width:32.2pt;height:13.65pt" o:ole="">
                  <v:imagedata r:id="rId705" o:title=""/>
                </v:shape>
                <o:OLEObject Type="Embed" ProgID="Equation.AxMath" ShapeID="_x0000_i1491" DrawAspect="Content" ObjectID="_1838353830" r:id="rId706"/>
              </w:object>
            </w:r>
            <w:r w:rsidRPr="000611BD">
              <w:t xml:space="preserve"> according to </w:t>
            </w:r>
            <w:r>
              <w:rPr>
                <w:rFonts w:hint="eastAsia"/>
              </w:rPr>
              <w:t xml:space="preserve"> </w:t>
            </w:r>
            <w:r>
              <w:fldChar w:fldCharType="begin"/>
            </w:r>
            <w:r>
              <w:instrText xml:space="preserve"> GOTOBUTTON ZEqnNum724473  \* MERGEFORMAT </w:instrText>
            </w:r>
            <w:r>
              <w:fldChar w:fldCharType="begin"/>
            </w:r>
            <w:r>
              <w:instrText xml:space="preserve"> REF ZEqnNum724473 \* Charformat \! \* MERGEFORMAT </w:instrText>
            </w:r>
            <w:r>
              <w:fldChar w:fldCharType="separate"/>
            </w:r>
            <w:r w:rsidRPr="00881D73">
              <w:instrText>(</w:instrText>
            </w:r>
            <w:r>
              <w:instrText>3</w:instrText>
            </w:r>
            <w:r w:rsidRPr="00881D73">
              <w:instrText>-</w:instrText>
            </w:r>
            <w:r>
              <w:instrText>28</w:instrText>
            </w:r>
            <w:r w:rsidRPr="00881D73">
              <w:instrText>)</w:instrText>
            </w:r>
            <w:r>
              <w:fldChar w:fldCharType="end"/>
            </w:r>
            <w:r>
              <w:fldChar w:fldCharType="end"/>
            </w:r>
            <w:r w:rsidRPr="000611BD">
              <w:t>;</w:t>
            </w:r>
          </w:p>
          <w:p w14:paraId="2713F40F" w14:textId="77777777" w:rsidR="009C4F21" w:rsidRDefault="009C4F21" w:rsidP="00C65445">
            <w:pPr>
              <w:pStyle w:val="a2"/>
              <w:ind w:left="504" w:hanging="252"/>
            </w:pPr>
            <w:r w:rsidRPr="000611BD">
              <w:rPr>
                <w:position w:val="-8"/>
              </w:rPr>
              <w:object w:dxaOrig="990" w:dyaOrig="274" w14:anchorId="08F5BED1">
                <v:shape id="_x0000_i1492" type="#_x0000_t75" style="width:49.65pt;height:13.65pt" o:ole="">
                  <v:imagedata r:id="rId707" o:title=""/>
                </v:shape>
                <o:OLEObject Type="Embed" ProgID="Equation.AxMath" ShapeID="_x0000_i1492" DrawAspect="Content" ObjectID="_1838353831" r:id="rId708"/>
              </w:object>
            </w:r>
            <w:r w:rsidRPr="000611BD">
              <w:t>;</w:t>
            </w:r>
          </w:p>
          <w:p w14:paraId="4386A7A2" w14:textId="77777777" w:rsidR="009C4F21" w:rsidRPr="000611BD" w:rsidRDefault="009C4F21" w:rsidP="00C65445">
            <w:pPr>
              <w:pStyle w:val="af1"/>
              <w:spacing w:before="103" w:after="103" w:line="360" w:lineRule="atLeast"/>
              <w:jc w:val="both"/>
              <w:rPr>
                <w:b/>
                <w:bCs/>
              </w:rPr>
            </w:pPr>
            <w:r>
              <w:rPr>
                <w:b/>
                <w:bCs/>
              </w:rPr>
              <w:tab/>
            </w:r>
            <w:r>
              <w:rPr>
                <w:rFonts w:hint="eastAsia"/>
                <w:b/>
                <w:bCs/>
              </w:rPr>
              <w:t>输出：</w:t>
            </w:r>
            <w:r w:rsidRPr="000611BD">
              <w:rPr>
                <w:rFonts w:hint="eastAsia"/>
              </w:rPr>
              <w:t>最小总时延</w:t>
            </w:r>
            <w:r w:rsidRPr="000611BD">
              <w:rPr>
                <w:position w:val="-8"/>
              </w:rPr>
              <w:object w:dxaOrig="518" w:dyaOrig="274" w14:anchorId="56A61477">
                <v:shape id="_x0000_i1493" type="#_x0000_t75" style="width:25.65pt;height:13.65pt" o:ole="">
                  <v:imagedata r:id="rId709" o:title=""/>
                </v:shape>
                <o:OLEObject Type="Embed" ProgID="Equation.AxMath" ShapeID="_x0000_i1493" DrawAspect="Content" ObjectID="_1838353832" r:id="rId710"/>
              </w:object>
            </w:r>
            <w:r>
              <w:rPr>
                <w:rFonts w:hint="eastAsia"/>
              </w:rPr>
              <w:t>，</w:t>
            </w:r>
            <w:r w:rsidRPr="000611BD">
              <w:rPr>
                <w:rFonts w:hint="eastAsia"/>
              </w:rPr>
              <w:t>最优数据量分配</w:t>
            </w:r>
            <w:r w:rsidRPr="000611BD">
              <w:rPr>
                <w:position w:val="-8"/>
              </w:rPr>
              <w:object w:dxaOrig="1007" w:dyaOrig="328" w14:anchorId="3C6C1071">
                <v:shape id="_x0000_i1494" type="#_x0000_t75" style="width:50.2pt;height:16.35pt" o:ole="">
                  <v:imagedata r:id="rId711" o:title=""/>
                </v:shape>
                <o:OLEObject Type="Embed" ProgID="Equation.AxMath" ShapeID="_x0000_i1494" DrawAspect="Content" ObjectID="_1838353833" r:id="rId712"/>
              </w:object>
            </w:r>
          </w:p>
        </w:tc>
      </w:tr>
    </w:tbl>
    <w:p w14:paraId="03174394" w14:textId="77777777" w:rsidR="009C4F21" w:rsidRPr="00881D73" w:rsidRDefault="009C4F21" w:rsidP="009C4F21">
      <w:pPr>
        <w:pStyle w:val="-"/>
        <w:spacing w:beforeLines="50" w:before="206"/>
        <w:ind w:firstLine="503"/>
      </w:pPr>
      <w:r w:rsidRPr="00881D73">
        <w:t>当存在上限</w:t>
      </w:r>
      <w:r w:rsidRPr="00881D73">
        <w:rPr>
          <w:position w:val="-12"/>
        </w:rPr>
        <w:object w:dxaOrig="954" w:dyaOrig="358" w14:anchorId="18BF9885">
          <v:shape id="_x0000_i1370" type="#_x0000_t75" style="width:48pt;height:18pt" o:ole="">
            <v:imagedata r:id="rId713" o:title=""/>
          </v:shape>
          <o:OLEObject Type="Embed" ProgID="Equation.AxMath" ShapeID="_x0000_i1370" DrawAspect="Content" ObjectID="_1838353834" r:id="rId714"/>
        </w:object>
      </w:r>
      <w:r w:rsidRPr="00881D73">
        <w:t>时，若某卫星</w:t>
      </w:r>
      <w:r w:rsidRPr="00881D73">
        <w:rPr>
          <w:position w:val="-12"/>
        </w:rPr>
        <w:object w:dxaOrig="293" w:dyaOrig="358" w14:anchorId="094AD526">
          <v:shape id="_x0000_i1371" type="#_x0000_t75" style="width:15.25pt;height:18pt" o:ole="">
            <v:imagedata r:id="rId355" o:title=""/>
          </v:shape>
          <o:OLEObject Type="Embed" ProgID="Equation.AxMath" ShapeID="_x0000_i1371" DrawAspect="Content" ObjectID="_1838353835" r:id="rId715"/>
        </w:object>
      </w:r>
      <w:r w:rsidRPr="00881D73">
        <w:t>按</w:t>
      </w:r>
      <w:r w:rsidRPr="00881D73">
        <w:fldChar w:fldCharType="begin"/>
      </w:r>
      <w:r w:rsidRPr="00881D73">
        <w:instrText xml:space="preserve"> GOTOBUTTON ZEqnNum561202  \* MERGEFORMAT </w:instrText>
      </w:r>
      <w:r>
        <w:fldChar w:fldCharType="begin"/>
      </w:r>
      <w:r>
        <w:instrText xml:space="preserve"> REF ZEqnNum561202 \* Charformat \! \* MERGEFORMAT </w:instrText>
      </w:r>
      <w:r>
        <w:fldChar w:fldCharType="separate"/>
      </w:r>
      <w:r w:rsidRPr="00881D73">
        <w:instrText>(</w:instrText>
      </w:r>
      <w:r>
        <w:instrText>3</w:instrText>
      </w:r>
      <w:r w:rsidRPr="00881D73">
        <w:instrText>-</w:instrText>
      </w:r>
      <w:r>
        <w:instrText>27</w:instrText>
      </w:r>
      <w:r w:rsidRPr="00881D73">
        <w:instrText>)</w:instrText>
      </w:r>
      <w:r>
        <w:fldChar w:fldCharType="end"/>
      </w:r>
      <w:r w:rsidRPr="00881D73">
        <w:fldChar w:fldCharType="end"/>
      </w:r>
      <w:r w:rsidRPr="00881D73">
        <w:t>计算出的</w:t>
      </w:r>
      <w:r w:rsidRPr="00881D73">
        <w:rPr>
          <w:position w:val="-12"/>
        </w:rPr>
        <w:object w:dxaOrig="906" w:dyaOrig="360" w14:anchorId="16DFDA70">
          <v:shape id="_x0000_i1372" type="#_x0000_t75" style="width:45.8pt;height:18.55pt" o:ole="">
            <v:imagedata r:id="rId716" o:title=""/>
          </v:shape>
          <o:OLEObject Type="Embed" ProgID="Equation.AxMath" ShapeID="_x0000_i1372" DrawAspect="Content" ObjectID="_1838353836" r:id="rId717"/>
        </w:object>
      </w:r>
      <w:r w:rsidRPr="00881D73">
        <w:t>，则需将其</w:t>
      </w:r>
      <w:r w:rsidRPr="00881D73">
        <w:lastRenderedPageBreak/>
        <w:t>分配</w:t>
      </w:r>
      <w:r w:rsidRPr="00881D73">
        <w:rPr>
          <w:position w:val="-12"/>
        </w:rPr>
        <w:object w:dxaOrig="372" w:dyaOrig="360" w14:anchorId="24CBC70B">
          <v:shape id="_x0000_i1373" type="#_x0000_t75" style="width:18.55pt;height:18pt" o:ole="">
            <v:imagedata r:id="rId718" o:title=""/>
          </v:shape>
          <o:OLEObject Type="Embed" ProgID="Equation.AxMath" ShapeID="_x0000_i1373" DrawAspect="Content" ObjectID="_1838353837" r:id="rId719"/>
        </w:object>
      </w:r>
      <w:r w:rsidRPr="00881D73">
        <w:t>固定为</w:t>
      </w:r>
      <w:r w:rsidRPr="00881D73">
        <w:rPr>
          <w:position w:val="-12"/>
        </w:rPr>
        <w:object w:dxaOrig="338" w:dyaOrig="358" w14:anchorId="389FA7FF">
          <v:shape id="_x0000_i1374" type="#_x0000_t75" style="width:16.9pt;height:18pt" o:ole="">
            <v:imagedata r:id="rId720" o:title=""/>
          </v:shape>
          <o:OLEObject Type="Embed" ProgID="Equation.AxMath" ShapeID="_x0000_i1374" DrawAspect="Content" ObjectID="_1838353838" r:id="rId721"/>
        </w:object>
      </w:r>
      <w:r w:rsidRPr="00881D73">
        <w:t>，并从问题中剔除；剩余数据量</w:t>
      </w:r>
      <w:r w:rsidRPr="00881D73">
        <w:rPr>
          <w:position w:val="-19"/>
        </w:rPr>
        <w:object w:dxaOrig="2472" w:dyaOrig="513" w14:anchorId="5FFCA18D">
          <v:shape id="_x0000_i1375" type="#_x0000_t75" style="width:124.35pt;height:25.65pt" o:ole="">
            <v:imagedata r:id="rId722" o:title=""/>
          </v:shape>
          <o:OLEObject Type="Embed" ProgID="Equation.AxMath" ShapeID="_x0000_i1375" DrawAspect="Content" ObjectID="_1838353839" r:id="rId723"/>
        </w:object>
      </w:r>
      <w:r w:rsidRPr="00881D73">
        <w:t>（</w:t>
      </w:r>
      <w:r w:rsidRPr="00881D73">
        <w:rPr>
          <w:position w:val="-13"/>
        </w:rPr>
        <w:object w:dxaOrig="227" w:dyaOrig="376" w14:anchorId="79CE75BC">
          <v:shape id="_x0000_i1376" type="#_x0000_t75" style="width:11.45pt;height:18.55pt" o:ole="">
            <v:imagedata r:id="rId724" o:title=""/>
          </v:shape>
          <o:OLEObject Type="Embed" ProgID="Equation.AxMath" ShapeID="_x0000_i1376" DrawAspect="Content" ObjectID="_1838353840" r:id="rId725"/>
        </w:object>
      </w:r>
      <w:r w:rsidRPr="00881D73">
        <w:rPr>
          <w:rFonts w:hint="eastAsia"/>
        </w:rPr>
        <w:t>为</w:t>
      </w:r>
      <w:r w:rsidRPr="00881D73">
        <w:rPr>
          <w:position w:val="-12"/>
        </w:rPr>
        <w:object w:dxaOrig="372" w:dyaOrig="360" w14:anchorId="0087B37F">
          <v:shape id="_x0000_i1377" type="#_x0000_t75" style="width:18.55pt;height:18pt" o:ole="">
            <v:imagedata r:id="rId718" o:title=""/>
          </v:shape>
          <o:OLEObject Type="Embed" ProgID="Equation.AxMath" ShapeID="_x0000_i1377" DrawAspect="Content" ObjectID="_1838353841" r:id="rId726"/>
        </w:object>
      </w:r>
      <w:r w:rsidRPr="00881D73">
        <w:t>已达数据量上限</w:t>
      </w:r>
      <w:r w:rsidRPr="00881D73">
        <w:rPr>
          <w:position w:val="-12"/>
        </w:rPr>
        <w:object w:dxaOrig="338" w:dyaOrig="358" w14:anchorId="70FDCEE6">
          <v:shape id="_x0000_i1378" type="#_x0000_t75" style="width:16.9pt;height:18pt" o:ole="">
            <v:imagedata r:id="rId720" o:title=""/>
          </v:shape>
          <o:OLEObject Type="Embed" ProgID="Equation.AxMath" ShapeID="_x0000_i1378" DrawAspect="Content" ObjectID="_1838353842" r:id="rId727"/>
        </w:object>
      </w:r>
      <w:r w:rsidRPr="00881D73">
        <w:t>的</w:t>
      </w:r>
      <w:r w:rsidRPr="00881D73">
        <w:rPr>
          <w:rFonts w:hint="eastAsia"/>
        </w:rPr>
        <w:t>饱和</w:t>
      </w:r>
      <w:r w:rsidRPr="00881D73">
        <w:t>卫星集合）在其余卫星中重新按</w:t>
      </w:r>
      <w:r w:rsidRPr="00881D73">
        <w:fldChar w:fldCharType="begin"/>
      </w:r>
      <w:r w:rsidRPr="00881D73">
        <w:instrText xml:space="preserve"> GOTOBUTTON ZEqnNum561202  \* MERGEFORMAT </w:instrText>
      </w:r>
      <w:r>
        <w:fldChar w:fldCharType="begin"/>
      </w:r>
      <w:r>
        <w:instrText xml:space="preserve"> REF ZEqnNum561202 \* Charformat \! \* MERGEFORMAT </w:instrText>
      </w:r>
      <w:r>
        <w:fldChar w:fldCharType="separate"/>
      </w:r>
      <w:r w:rsidRPr="00881D73">
        <w:instrText>(</w:instrText>
      </w:r>
      <w:r>
        <w:instrText>3</w:instrText>
      </w:r>
      <w:r w:rsidRPr="00881D73">
        <w:instrText>-</w:instrText>
      </w:r>
      <w:r>
        <w:instrText>27</w:instrText>
      </w:r>
      <w:r w:rsidRPr="00881D73">
        <w:instrText>)</w:instrText>
      </w:r>
      <w:r>
        <w:fldChar w:fldCharType="end"/>
      </w:r>
      <w:r w:rsidRPr="00881D73">
        <w:fldChar w:fldCharType="end"/>
      </w:r>
      <w:r w:rsidRPr="00881D73">
        <w:t>分配</w:t>
      </w:r>
      <w:r w:rsidRPr="00881D73">
        <w:rPr>
          <w:rFonts w:hint="eastAsia"/>
        </w:rPr>
        <w:t>，类似地，若</w:t>
      </w:r>
      <w:r w:rsidRPr="00881D73">
        <w:rPr>
          <w:position w:val="-6"/>
        </w:rPr>
        <w:object w:dxaOrig="797" w:dyaOrig="259" w14:anchorId="53F73D7F">
          <v:shape id="_x0000_i1379" type="#_x0000_t75" style="width:39.8pt;height:13.1pt" o:ole="">
            <v:imagedata r:id="rId728" o:title=""/>
          </v:shape>
          <o:OLEObject Type="Embed" ProgID="Equation.AxMath" ShapeID="_x0000_i1379" DrawAspect="Content" ObjectID="_1838353843" r:id="rId729"/>
        </w:object>
      </w:r>
      <w:r w:rsidRPr="00881D73">
        <w:rPr>
          <w:rFonts w:hint="eastAsia"/>
        </w:rPr>
        <w:t>，</w:t>
      </w:r>
      <w:r w:rsidRPr="00881D73">
        <w:t>则需将其分配</w:t>
      </w:r>
      <w:r w:rsidRPr="00881D73">
        <w:rPr>
          <w:position w:val="-12"/>
        </w:rPr>
        <w:object w:dxaOrig="372" w:dyaOrig="360" w14:anchorId="4EFF24C0">
          <v:shape id="_x0000_i1380" type="#_x0000_t75" style="width:18.55pt;height:18pt" o:ole="">
            <v:imagedata r:id="rId718" o:title=""/>
          </v:shape>
          <o:OLEObject Type="Embed" ProgID="Equation.AxMath" ShapeID="_x0000_i1380" DrawAspect="Content" ObjectID="_1838353844" r:id="rId730"/>
        </w:object>
      </w:r>
      <w:r w:rsidRPr="00881D73">
        <w:t>固定为</w:t>
      </w:r>
      <w:r w:rsidRPr="00881D73">
        <w:rPr>
          <w:rFonts w:hint="eastAsia"/>
        </w:rPr>
        <w:t>0</w:t>
      </w:r>
      <w:r w:rsidRPr="00881D73">
        <w:t>，并从问题中剔除</w:t>
      </w:r>
      <w:r w:rsidRPr="00881D73">
        <w:rPr>
          <w:rFonts w:hint="eastAsia"/>
        </w:rPr>
        <w:t>（</w:t>
      </w:r>
      <w:r w:rsidRPr="00881D73">
        <w:rPr>
          <w:position w:val="-6"/>
        </w:rPr>
        <w:object w:dxaOrig="227" w:dyaOrig="252" w14:anchorId="2D31BE01">
          <v:shape id="_x0000_i1381" type="#_x0000_t75" style="width:11.45pt;height:12.55pt" o:ole="">
            <v:imagedata r:id="rId731" o:title=""/>
          </v:shape>
          <o:OLEObject Type="Embed" ProgID="Equation.AxMath" ShapeID="_x0000_i1381" DrawAspect="Content" ObjectID="_1838353845" r:id="rId732"/>
        </w:object>
      </w:r>
      <w:r w:rsidRPr="00881D73">
        <w:t>为分配</w:t>
      </w:r>
      <w:r w:rsidRPr="00881D73">
        <w:rPr>
          <w:rFonts w:hint="eastAsia"/>
        </w:rPr>
        <w:t>数据</w:t>
      </w:r>
      <w:r w:rsidRPr="00881D73">
        <w:t>量</w:t>
      </w:r>
      <w:r w:rsidRPr="00881D73">
        <w:rPr>
          <w:position w:val="-6"/>
        </w:rPr>
        <w:object w:dxaOrig="797" w:dyaOrig="259" w14:anchorId="6853078D">
          <v:shape id="_x0000_i1382" type="#_x0000_t75" style="width:39.8pt;height:13.1pt" o:ole="">
            <v:imagedata r:id="rId733" o:title=""/>
          </v:shape>
          <o:OLEObject Type="Embed" ProgID="Equation.AxMath" ShapeID="_x0000_i1382" DrawAspect="Content" ObjectID="_1838353846" r:id="rId734"/>
        </w:object>
      </w:r>
      <w:r w:rsidRPr="00881D73">
        <w:t>的无效卫星集合</w:t>
      </w:r>
      <w:r w:rsidRPr="00881D73">
        <w:rPr>
          <w:rFonts w:hint="eastAsia"/>
        </w:rPr>
        <w:t>）</w:t>
      </w:r>
      <w:r w:rsidRPr="00881D73">
        <w:t>；重复直至所有卫星满足</w:t>
      </w:r>
      <w:r w:rsidRPr="00881D73">
        <w:rPr>
          <w:position w:val="-12"/>
        </w:rPr>
        <w:object w:dxaOrig="1369" w:dyaOrig="358" w14:anchorId="5455883C">
          <v:shape id="_x0000_i1383" type="#_x0000_t75" style="width:68.75pt;height:18pt" o:ole="">
            <v:imagedata r:id="rId579" o:title=""/>
          </v:shape>
          <o:OLEObject Type="Embed" ProgID="Equation.AxMath" ShapeID="_x0000_i1383" DrawAspect="Content" ObjectID="_1838353847" r:id="rId735"/>
        </w:object>
      </w:r>
      <w:r w:rsidRPr="00881D73">
        <w:rPr>
          <w:rFonts w:hint="eastAsia"/>
        </w:rPr>
        <w:t>。</w:t>
      </w:r>
    </w:p>
    <w:p w14:paraId="2E883373" w14:textId="77777777" w:rsidR="009C4F21" w:rsidRPr="00881D73" w:rsidRDefault="009C4F21" w:rsidP="009C4F21">
      <w:pPr>
        <w:pStyle w:val="-"/>
        <w:ind w:firstLine="503"/>
      </w:pPr>
      <w:r w:rsidRPr="00881D73">
        <w:t>该迭代过程逐一识别并固定那些在无上限</w:t>
      </w:r>
      <w:r w:rsidRPr="00881D73">
        <w:rPr>
          <w:rFonts w:hint="eastAsia"/>
        </w:rPr>
        <w:t>约束</w:t>
      </w:r>
      <w:r w:rsidRPr="00881D73">
        <w:t>解中违反</w:t>
      </w:r>
      <w:r w:rsidRPr="00881D73">
        <w:rPr>
          <w:position w:val="-12"/>
        </w:rPr>
        <w:object w:dxaOrig="954" w:dyaOrig="358" w14:anchorId="705841BB">
          <v:shape id="_x0000_i1384" type="#_x0000_t75" style="width:47.45pt;height:18pt" o:ole="">
            <v:imagedata r:id="rId713" o:title=""/>
          </v:shape>
          <o:OLEObject Type="Embed" ProgID="Equation.AxMath" ShapeID="_x0000_i1384" DrawAspect="Content" ObjectID="_1838353848" r:id="rId736"/>
        </w:object>
      </w:r>
      <w:r w:rsidRPr="00881D73">
        <w:t>的卫星：若某卫星</w:t>
      </w:r>
      <w:r w:rsidRPr="00881D73">
        <w:rPr>
          <w:position w:val="-12"/>
        </w:rPr>
        <w:object w:dxaOrig="293" w:dyaOrig="358" w14:anchorId="04DE9E45">
          <v:shape id="_x0000_i1385" type="#_x0000_t75" style="width:14.2pt;height:18pt" o:ole="">
            <v:imagedata r:id="rId355" o:title=""/>
          </v:shape>
          <o:OLEObject Type="Embed" ProgID="Equation.AxMath" ShapeID="_x0000_i1385" DrawAspect="Content" ObjectID="_1838353849" r:id="rId737"/>
        </w:object>
      </w:r>
      <w:r w:rsidRPr="00881D73">
        <w:t>按式</w:t>
      </w:r>
      <w:r w:rsidRPr="00881D73">
        <w:fldChar w:fldCharType="begin"/>
      </w:r>
      <w:r w:rsidRPr="00881D73">
        <w:instrText xml:space="preserve"> GOTOBUTTON ZEqnNum561202  \* MERGEFORMAT </w:instrText>
      </w:r>
      <w:r>
        <w:fldChar w:fldCharType="begin"/>
      </w:r>
      <w:r>
        <w:instrText xml:space="preserve"> REF ZEqnNum561202 \* Charformat \! \* MERGEFORMAT </w:instrText>
      </w:r>
      <w:r>
        <w:fldChar w:fldCharType="separate"/>
      </w:r>
      <w:r w:rsidRPr="00881D73">
        <w:instrText>(</w:instrText>
      </w:r>
      <w:r>
        <w:instrText>3</w:instrText>
      </w:r>
      <w:r w:rsidRPr="00881D73">
        <w:instrText>-</w:instrText>
      </w:r>
      <w:r>
        <w:instrText>27</w:instrText>
      </w:r>
      <w:r w:rsidRPr="00881D73">
        <w:instrText>)</w:instrText>
      </w:r>
      <w:r>
        <w:fldChar w:fldCharType="end"/>
      </w:r>
      <w:r w:rsidRPr="00881D73">
        <w:fldChar w:fldCharType="end"/>
      </w:r>
      <w:r w:rsidRPr="00881D73">
        <w:t>计算出的</w:t>
      </w:r>
      <w:r w:rsidRPr="00881D73">
        <w:rPr>
          <w:position w:val="-12"/>
        </w:rPr>
        <w:object w:dxaOrig="906" w:dyaOrig="360" w14:anchorId="6B6A6FF1">
          <v:shape id="_x0000_i1386" type="#_x0000_t75" style="width:45.8pt;height:18.55pt" o:ole="">
            <v:imagedata r:id="rId716" o:title=""/>
          </v:shape>
          <o:OLEObject Type="Embed" ProgID="Equation.AxMath" ShapeID="_x0000_i1386" DrawAspect="Content" ObjectID="_1838353850" r:id="rId738"/>
        </w:object>
      </w:r>
      <w:r w:rsidRPr="00881D73">
        <w:t>，则将其分配值</w:t>
      </w:r>
      <w:r w:rsidRPr="00881D73">
        <w:rPr>
          <w:position w:val="-12"/>
        </w:rPr>
        <w:object w:dxaOrig="372" w:dyaOrig="360" w14:anchorId="6D555733">
          <v:shape id="_x0000_i1387" type="#_x0000_t75" style="width:18.55pt;height:18pt" o:ole="">
            <v:imagedata r:id="rId718" o:title=""/>
          </v:shape>
          <o:OLEObject Type="Embed" ProgID="Equation.AxMath" ShapeID="_x0000_i1387" DrawAspect="Content" ObjectID="_1838353851" r:id="rId739"/>
        </w:object>
      </w:r>
      <w:r w:rsidRPr="00881D73">
        <w:t>固定为</w:t>
      </w:r>
      <w:r w:rsidRPr="00881D73">
        <w:rPr>
          <w:position w:val="-12"/>
        </w:rPr>
        <w:object w:dxaOrig="338" w:dyaOrig="358" w14:anchorId="7DFF3A08">
          <v:shape id="_x0000_i1388" type="#_x0000_t75" style="width:16.9pt;height:18pt" o:ole="">
            <v:imagedata r:id="rId720" o:title=""/>
          </v:shape>
          <o:OLEObject Type="Embed" ProgID="Equation.AxMath" ShapeID="_x0000_i1388" DrawAspect="Content" ObjectID="_1838353852" r:id="rId740"/>
        </w:object>
      </w:r>
      <w:r w:rsidRPr="00881D73">
        <w:t>，并将其从后续优化中移除。这一操作等价于</w:t>
      </w:r>
      <w:r w:rsidRPr="00881D73">
        <w:rPr>
          <w:rFonts w:hint="eastAsia"/>
        </w:rPr>
        <w:t>约束</w:t>
      </w:r>
      <w:r w:rsidRPr="00881D73">
        <w:rPr>
          <w:position w:val="-12"/>
        </w:rPr>
        <w:object w:dxaOrig="954" w:dyaOrig="358" w14:anchorId="43624482">
          <v:shape id="_x0000_i1389" type="#_x0000_t75" style="width:47.45pt;height:18pt" o:ole="">
            <v:imagedata r:id="rId713" o:title=""/>
          </v:shape>
          <o:OLEObject Type="Embed" ProgID="Equation.AxMath" ShapeID="_x0000_i1389" DrawAspect="Content" ObjectID="_1838353853" r:id="rId741"/>
        </w:object>
      </w:r>
      <w:r w:rsidRPr="00881D73">
        <w:t>为有效约束，符合</w:t>
      </w:r>
      <w:r w:rsidRPr="00881D73">
        <w:t>KKT</w:t>
      </w:r>
      <w:r w:rsidRPr="00881D73">
        <w:t>条件中对偶变量</w:t>
      </w:r>
      <w:r w:rsidRPr="00881D73">
        <w:t> </w:t>
      </w:r>
      <w:r w:rsidRPr="00881D73">
        <w:rPr>
          <w:position w:val="-12"/>
        </w:rPr>
        <w:object w:dxaOrig="766" w:dyaOrig="358" w14:anchorId="2BEB15F4">
          <v:shape id="_x0000_i1390" type="#_x0000_t75" style="width:38.2pt;height:18pt" o:ole="">
            <v:imagedata r:id="rId742" o:title=""/>
          </v:shape>
          <o:OLEObject Type="Embed" ProgID="Equation.AxMath" ShapeID="_x0000_i1390" DrawAspect="Content" ObjectID="_1838353854" r:id="rId743"/>
        </w:object>
      </w:r>
      <w:r w:rsidRPr="00881D73">
        <w:t> </w:t>
      </w:r>
      <w:r w:rsidRPr="00881D73">
        <w:t>的互补松弛要求，且原问题为凸优化，因此最终</w:t>
      </w:r>
      <w:r w:rsidRPr="00881D73">
        <w:rPr>
          <w:rFonts w:hint="eastAsia"/>
        </w:rPr>
        <w:t>收敛</w:t>
      </w:r>
      <w:r w:rsidRPr="00881D73">
        <w:t>解是全局最优的。</w:t>
      </w:r>
    </w:p>
    <w:p w14:paraId="3A2A7C7A" w14:textId="77777777" w:rsidR="009C4F21" w:rsidRPr="00881D73" w:rsidRDefault="009C4F21" w:rsidP="009C4F21">
      <w:pPr>
        <w:pStyle w:val="-"/>
        <w:ind w:firstLine="503"/>
      </w:pPr>
      <w:r w:rsidRPr="00881D73">
        <w:t>上述拉格朗日乘子法得到的</w:t>
      </w:r>
      <w:r w:rsidRPr="00881D73">
        <w:rPr>
          <w:position w:val="-12"/>
        </w:rPr>
        <w:object w:dxaOrig="372" w:dyaOrig="360" w14:anchorId="74B60C9A">
          <v:shape id="_x0000_i1391" type="#_x0000_t75" style="width:18.55pt;height:18pt" o:ole="">
            <v:imagedata r:id="rId718" o:title=""/>
          </v:shape>
          <o:OLEObject Type="Embed" ProgID="Equation.AxMath" ShapeID="_x0000_i1391" DrawAspect="Content" ObjectID="_1838353855" r:id="rId744"/>
        </w:object>
      </w:r>
      <w:r w:rsidRPr="00881D73">
        <w:t>为连续值。实际遥感任务中，输入数据</w:t>
      </w:r>
      <w:r w:rsidRPr="00881D73">
        <w:rPr>
          <w:position w:val="-12"/>
        </w:rPr>
        <w:object w:dxaOrig="374" w:dyaOrig="358" w14:anchorId="070E5D6B">
          <v:shape id="_x0000_i1392" type="#_x0000_t75" style="width:18.55pt;height:18pt" o:ole="">
            <v:imagedata r:id="rId65" o:title=""/>
          </v:shape>
          <o:OLEObject Type="Embed" ProgID="Equation.AxMath" ShapeID="_x0000_i1392" DrawAspect="Content" ObjectID="_1838353856" r:id="rId745"/>
        </w:object>
      </w:r>
      <w:r w:rsidRPr="00881D73">
        <w:t>由若干固定大小的</w:t>
      </w:r>
      <w:r w:rsidRPr="00881D73">
        <w:rPr>
          <w:rFonts w:hint="eastAsia"/>
        </w:rPr>
        <w:t>样本</w:t>
      </w:r>
      <w:r w:rsidRPr="00881D73">
        <w:t>组成，</w:t>
      </w:r>
      <w:r w:rsidRPr="00881D73">
        <w:rPr>
          <w:rFonts w:hint="eastAsia"/>
        </w:rPr>
        <w:t>设</w:t>
      </w:r>
      <w:r w:rsidRPr="00881D73">
        <w:t>单个样本的数据量为</w:t>
      </w:r>
      <w:r w:rsidRPr="00881D73">
        <w:rPr>
          <w:position w:val="-12"/>
        </w:rPr>
        <w:object w:dxaOrig="515" w:dyaOrig="358" w14:anchorId="4D2293E2">
          <v:shape id="_x0000_i1393" type="#_x0000_t75" style="width:25.1pt;height:18pt" o:ole="">
            <v:imagedata r:id="rId673" o:title=""/>
          </v:shape>
          <o:OLEObject Type="Embed" ProgID="Equation.AxMath" ShapeID="_x0000_i1393" DrawAspect="Content" ObjectID="_1838353857" r:id="rId746"/>
        </w:object>
      </w:r>
      <w:r w:rsidRPr="00881D73">
        <w:rPr>
          <w:rFonts w:hint="eastAsia"/>
        </w:rPr>
        <w:t>，</w:t>
      </w:r>
      <w:r w:rsidRPr="00881D73">
        <w:t>总样本数</w:t>
      </w:r>
      <w:r w:rsidRPr="00881D73">
        <w:rPr>
          <w:position w:val="-26"/>
        </w:rPr>
        <w:object w:dxaOrig="1158" w:dyaOrig="655" w14:anchorId="42901FEA">
          <v:shape id="_x0000_i1394" type="#_x0000_t75" style="width:58.35pt;height:32.2pt" o:ole="">
            <v:imagedata r:id="rId747" o:title=""/>
          </v:shape>
          <o:OLEObject Type="Embed" ProgID="Equation.AxMath" ShapeID="_x0000_i1394" DrawAspect="Content" ObjectID="_1838353858" r:id="rId748"/>
        </w:object>
      </w:r>
      <w:r w:rsidRPr="00881D73">
        <w:rPr>
          <w:rFonts w:hint="eastAsia"/>
        </w:rPr>
        <w:t>。令</w:t>
      </w:r>
      <w:r w:rsidRPr="00881D73">
        <w:rPr>
          <w:position w:val="-26"/>
        </w:rPr>
        <w:object w:dxaOrig="1163" w:dyaOrig="658" w14:anchorId="2E25338B">
          <v:shape id="_x0000_i1395" type="#_x0000_t75" style="width:58.35pt;height:32.2pt" o:ole="">
            <v:imagedata r:id="rId749" o:title=""/>
          </v:shape>
          <o:OLEObject Type="Embed" ProgID="Equation.AxMath" ShapeID="_x0000_i1395" DrawAspect="Content" ObjectID="_1838353859" r:id="rId750"/>
        </w:object>
      </w:r>
      <w:r w:rsidRPr="00881D73">
        <w:rPr>
          <w:rFonts w:hint="eastAsia"/>
        </w:rPr>
        <w:t>，则卫星</w:t>
      </w:r>
      <w:r w:rsidRPr="00881D73">
        <w:rPr>
          <w:position w:val="-12"/>
        </w:rPr>
        <w:object w:dxaOrig="293" w:dyaOrig="358" w14:anchorId="643725AC">
          <v:shape id="_x0000_i1396" type="#_x0000_t75" style="width:14.2pt;height:18pt" o:ole="">
            <v:imagedata r:id="rId355" o:title=""/>
          </v:shape>
          <o:OLEObject Type="Embed" ProgID="Equation.AxMath" ShapeID="_x0000_i1396" DrawAspect="Content" ObjectID="_1838353860" r:id="rId751"/>
        </w:object>
      </w:r>
      <w:r w:rsidRPr="00881D73">
        <w:rPr>
          <w:rFonts w:hint="eastAsia"/>
        </w:rPr>
        <w:t>分配到的实际数据</w:t>
      </w:r>
      <w:r w:rsidRPr="00881D73">
        <w:rPr>
          <w:position w:val="-12"/>
        </w:rPr>
        <w:object w:dxaOrig="372" w:dyaOrig="358" w14:anchorId="32AD30F2">
          <v:shape id="_x0000_i1397" type="#_x0000_t75" style="width:18.55pt;height:18pt" o:ole="">
            <v:imagedata r:id="rId589" o:title=""/>
          </v:shape>
          <o:OLEObject Type="Embed" ProgID="Equation.AxMath" ShapeID="_x0000_i1397" DrawAspect="Content" ObjectID="_1838353861" r:id="rId752"/>
        </w:object>
      </w:r>
      <w:r w:rsidRPr="00881D73">
        <w:rPr>
          <w:rFonts w:hint="eastAsia"/>
        </w:rPr>
        <w:t>为：</w:t>
      </w:r>
    </w:p>
    <w:p w14:paraId="0AF6198F" w14:textId="77777777" w:rsidR="009C4F21" w:rsidRPr="00881D73" w:rsidRDefault="009C4F21" w:rsidP="009C4F21">
      <w:pPr>
        <w:pStyle w:val="Axmath"/>
      </w:pPr>
      <w:r w:rsidRPr="00881D73">
        <w:rPr>
          <w:rFonts w:hint="eastAsia"/>
        </w:rPr>
        <w:tab/>
      </w:r>
      <w:r w:rsidRPr="00881D73">
        <w:rPr>
          <w:rFonts w:hint="eastAsia"/>
          <w:position w:val="-31"/>
        </w:rPr>
        <w:object w:dxaOrig="5162" w:dyaOrig="600" w14:anchorId="393B7840">
          <v:shape id="_x0000_i1398" type="#_x0000_t75" style="width:258pt;height:30pt" o:ole="">
            <v:imagedata r:id="rId753" o:title=""/>
          </v:shape>
          <o:OLEObject Type="Embed" ProgID="Equation.AxMath" ShapeID="_x0000_i1398" DrawAspect="Content" ObjectID="_1838353862" r:id="rId754"/>
        </w:object>
      </w:r>
      <w:r w:rsidRPr="00881D73">
        <w:rPr>
          <w:rFonts w:hint="eastAsia"/>
        </w:rPr>
        <w:tab/>
      </w:r>
      <w:r w:rsidRPr="00881D73">
        <w:fldChar w:fldCharType="begin"/>
      </w:r>
      <w:r w:rsidRPr="00881D73">
        <w:instrText xml:space="preserve"> </w:instrText>
      </w:r>
      <w:r w:rsidRPr="00881D73">
        <w:rPr>
          <w:rFonts w:hint="eastAsia"/>
        </w:rPr>
        <w:instrText>MACROBUTTON AMMPlaceRM \* MERGEFORMAT</w:instrText>
      </w:r>
      <w:r w:rsidRPr="00881D73">
        <w:instrText xml:space="preserve"> </w:instrText>
      </w:r>
      <w:r w:rsidRPr="00881D73">
        <w:fldChar w:fldCharType="begin"/>
      </w:r>
      <w:r w:rsidRPr="00881D73">
        <w:instrText xml:space="preserve"> SEQ AMEqn \h \* MERGEFORMAT </w:instrText>
      </w:r>
      <w:r w:rsidRPr="00881D73">
        <w:fldChar w:fldCharType="end"/>
      </w:r>
      <w:bookmarkStart w:id="160" w:name="ZEqnNum724473"/>
      <w:r w:rsidRPr="00881D73">
        <w:instrText>(</w:instrText>
      </w:r>
      <w:r>
        <w:fldChar w:fldCharType="begin"/>
      </w:r>
      <w:r>
        <w:instrText xml:space="preserve"> SEQ AMChap \c \* Arabic \* MERGEFORMAT </w:instrText>
      </w:r>
      <w:r>
        <w:fldChar w:fldCharType="separate"/>
      </w:r>
      <w:r>
        <w:rPr>
          <w:noProof/>
        </w:rPr>
        <w:instrText>3</w:instrText>
      </w:r>
      <w:r>
        <w:rPr>
          <w:noProof/>
        </w:rPr>
        <w:fldChar w:fldCharType="end"/>
      </w:r>
      <w:r w:rsidRPr="00881D73">
        <w:instrText>-</w:instrText>
      </w:r>
      <w:r>
        <w:fldChar w:fldCharType="begin"/>
      </w:r>
      <w:r>
        <w:instrText xml:space="preserve"> SEQ AMEqn \c \* Arabic \* MERGEFORMAT </w:instrText>
      </w:r>
      <w:r>
        <w:fldChar w:fldCharType="separate"/>
      </w:r>
      <w:r>
        <w:rPr>
          <w:noProof/>
        </w:rPr>
        <w:instrText>28</w:instrText>
      </w:r>
      <w:r>
        <w:rPr>
          <w:noProof/>
        </w:rPr>
        <w:fldChar w:fldCharType="end"/>
      </w:r>
      <w:r w:rsidRPr="00881D73">
        <w:instrText>)</w:instrText>
      </w:r>
      <w:bookmarkEnd w:id="160"/>
      <w:r w:rsidRPr="00881D73">
        <w:fldChar w:fldCharType="end"/>
      </w:r>
    </w:p>
    <w:p w14:paraId="1E3F3022" w14:textId="77777777" w:rsidR="009C4F21" w:rsidRPr="00881D73" w:rsidRDefault="009C4F21" w:rsidP="009C4F21">
      <w:pPr>
        <w:pStyle w:val="-"/>
        <w:ind w:firstLine="503"/>
      </w:pPr>
      <w:r w:rsidRPr="00881D73">
        <w:t>其中</w:t>
      </w:r>
      <w:r w:rsidRPr="00881D73">
        <w:rPr>
          <w:position w:val="-12"/>
        </w:rPr>
        <w:object w:dxaOrig="298" w:dyaOrig="358" w14:anchorId="3980FBE7">
          <v:shape id="_x0000_i1399" type="#_x0000_t75" style="width:15.25pt;height:18pt" o:ole="">
            <v:imagedata r:id="rId755" o:title=""/>
          </v:shape>
          <o:OLEObject Type="Embed" ProgID="Equation.AxMath" ShapeID="_x0000_i1399" DrawAspect="Content" ObjectID="_1838353863" r:id="rId756"/>
        </w:object>
      </w:r>
      <w:r w:rsidRPr="00881D73">
        <w:t>按</w:t>
      </w:r>
      <w:r w:rsidRPr="00881D73">
        <w:rPr>
          <w:position w:val="-12"/>
        </w:rPr>
        <w:object w:dxaOrig="327" w:dyaOrig="358" w14:anchorId="244C9FCA">
          <v:shape id="_x0000_i1400" type="#_x0000_t75" style="width:16.35pt;height:18pt" o:ole="">
            <v:imagedata r:id="rId757" o:title=""/>
          </v:shape>
          <o:OLEObject Type="Embed" ProgID="Equation.AxMath" ShapeID="_x0000_i1400" DrawAspect="Content" ObjectID="_1838353864" r:id="rId758"/>
        </w:object>
      </w:r>
      <w:r w:rsidRPr="00881D73">
        <w:t>升序逐个分配剩余样本。</w:t>
      </w:r>
      <w:r w:rsidRPr="00881D73">
        <w:rPr>
          <w:rFonts w:hint="eastAsia"/>
        </w:rPr>
        <w:t>由于</w:t>
      </w:r>
      <w:r w:rsidRPr="00881D73">
        <w:rPr>
          <w:position w:val="-6"/>
        </w:rPr>
        <w:object w:dxaOrig="1154" w:dyaOrig="235" w14:anchorId="2A9ADE2D">
          <v:shape id="_x0000_i1401" type="#_x0000_t75" style="width:57.8pt;height:12pt" o:ole="">
            <v:imagedata r:id="rId759" o:title=""/>
          </v:shape>
          <o:OLEObject Type="Embed" ProgID="Equation.AxMath" ShapeID="_x0000_i1401" DrawAspect="Content" ObjectID="_1838353865" r:id="rId760"/>
        </w:object>
      </w:r>
      <w:r w:rsidRPr="00881D73">
        <w:rPr>
          <w:rFonts w:hint="eastAsia"/>
        </w:rPr>
        <w:t>，该</w:t>
      </w:r>
      <w:r w:rsidRPr="00881D73">
        <w:t>离散化误差对总时延影响可忽略。算法</w:t>
      </w:r>
      <w:r w:rsidRPr="00881D73">
        <w:t>3</w:t>
      </w:r>
      <w:r w:rsidRPr="00881D73">
        <w:t>返回离散化后的</w:t>
      </w:r>
      <w:r w:rsidRPr="00881D73">
        <w:rPr>
          <w:position w:val="-12"/>
        </w:rPr>
        <w:object w:dxaOrig="579" w:dyaOrig="374" w14:anchorId="124A3D5E">
          <v:shape id="_x0000_i1402" type="#_x0000_t75" style="width:28.9pt;height:18.55pt" o:ole="">
            <v:imagedata r:id="rId761" o:title=""/>
          </v:shape>
          <o:OLEObject Type="Embed" ProgID="Equation.AxMath" ShapeID="_x0000_i1402" DrawAspect="Content" ObjectID="_1838353866" r:id="rId762"/>
        </w:object>
      </w:r>
      <w:r w:rsidRPr="00881D73">
        <w:t>。</w:t>
      </w:r>
    </w:p>
    <w:p w14:paraId="79265021" w14:textId="77777777" w:rsidR="009C4F21" w:rsidRDefault="009C4F21" w:rsidP="009C4F21">
      <w:pPr>
        <w:pStyle w:val="-"/>
        <w:ind w:firstLine="503"/>
      </w:pPr>
      <w:r w:rsidRPr="00881D73">
        <w:t>算法</w:t>
      </w:r>
      <w:r w:rsidRPr="00881D73">
        <w:t>3</w:t>
      </w:r>
      <w:r w:rsidRPr="00881D73">
        <w:t>给出</w:t>
      </w:r>
      <w:r w:rsidRPr="00881D73">
        <w:t>CDP</w:t>
      </w:r>
      <w:r w:rsidRPr="00881D73">
        <w:t>模式下的最优数据分配算法</w:t>
      </w:r>
      <w:r w:rsidRPr="00881D73">
        <w:rPr>
          <w:rFonts w:hint="eastAsia"/>
        </w:rPr>
        <w:t>—</w:t>
      </w:r>
      <w:r w:rsidRPr="00881D73">
        <w:t>链路感知加权分配算法</w:t>
      </w:r>
      <w:r w:rsidRPr="00881D73">
        <w:t xml:space="preserve"> (Link-Aware Weighted Allocation, LAWA)</w:t>
      </w:r>
      <w:r w:rsidRPr="00881D73">
        <w:t>。该算法通过迭代剔除超出数据量上限的卫星，直至所有工作卫星的分配满足约束</w:t>
      </w:r>
      <w:r w:rsidRPr="00881D73">
        <w:rPr>
          <w:rFonts w:hint="eastAsia"/>
        </w:rPr>
        <w:t>。</w:t>
      </w:r>
    </w:p>
    <w:p w14:paraId="4DDD02A4" w14:textId="77777777" w:rsidR="009C4F21" w:rsidRDefault="009C4F21" w:rsidP="009C4F21">
      <w:pPr>
        <w:pStyle w:val="23"/>
        <w:tabs>
          <w:tab w:val="left" w:pos="420"/>
        </w:tabs>
        <w:spacing w:before="206" w:after="206"/>
        <w:outlineLvl w:val="1"/>
      </w:pPr>
      <w:bookmarkStart w:id="161" w:name="_Toc227680652"/>
      <w:r w:rsidRPr="00881D73">
        <w:t>算法复杂度</w:t>
      </w:r>
      <w:r w:rsidRPr="00881D73">
        <w:rPr>
          <w:rFonts w:hint="eastAsia"/>
        </w:rPr>
        <w:t>分析</w:t>
      </w:r>
      <w:bookmarkEnd w:id="161"/>
    </w:p>
    <w:p w14:paraId="32BB22C6" w14:textId="77777777" w:rsidR="009C4F21" w:rsidRDefault="009C4F21" w:rsidP="009C4F21">
      <w:pPr>
        <w:pStyle w:val="a1"/>
        <w:tabs>
          <w:tab w:val="left" w:pos="420"/>
        </w:tabs>
        <w:spacing w:before="206" w:afterLines="50" w:after="206"/>
      </w:pPr>
      <w:r w:rsidRPr="00EC4569">
        <w:t>协作推理调度算法复杂度</w:t>
      </w:r>
    </w:p>
    <w:tbl>
      <w:tblPr>
        <w:tblStyle w:val="afff3"/>
        <w:tblW w:w="0" w:type="auto"/>
        <w:jc w:val="left"/>
        <w:tblLook w:val="04A0" w:firstRow="1" w:lastRow="0" w:firstColumn="1" w:lastColumn="0" w:noHBand="0" w:noVBand="1"/>
      </w:tblPr>
      <w:tblGrid>
        <w:gridCol w:w="2831"/>
        <w:gridCol w:w="2831"/>
        <w:gridCol w:w="2832"/>
      </w:tblGrid>
      <w:tr w:rsidR="009C4F21" w:rsidRPr="00881D73" w14:paraId="67E7612C" w14:textId="77777777" w:rsidTr="00C65445">
        <w:trPr>
          <w:cnfStyle w:val="100000000000" w:firstRow="1" w:lastRow="0" w:firstColumn="0" w:lastColumn="0" w:oddVBand="0" w:evenVBand="0" w:oddHBand="0" w:evenHBand="0" w:firstRowFirstColumn="0" w:firstRowLastColumn="0" w:lastRowFirstColumn="0" w:lastRowLastColumn="0"/>
          <w:trHeight w:val="567"/>
          <w:jc w:val="left"/>
        </w:trPr>
        <w:tc>
          <w:tcPr>
            <w:tcW w:w="2831" w:type="dxa"/>
          </w:tcPr>
          <w:p w14:paraId="5031CD8F" w14:textId="77777777" w:rsidR="009C4F21" w:rsidRPr="00881D73" w:rsidRDefault="009C4F21" w:rsidP="00C65445">
            <w:pPr>
              <w:pStyle w:val="-"/>
              <w:spacing w:after="206"/>
              <w:ind w:firstLineChars="0" w:firstLine="0"/>
              <w:jc w:val="center"/>
            </w:pPr>
            <w:r w:rsidRPr="00881D73">
              <w:rPr>
                <w:rFonts w:hint="eastAsia"/>
              </w:rPr>
              <w:t>算法名称</w:t>
            </w:r>
          </w:p>
        </w:tc>
        <w:tc>
          <w:tcPr>
            <w:tcW w:w="2831" w:type="dxa"/>
          </w:tcPr>
          <w:p w14:paraId="21A7D9AB" w14:textId="77777777" w:rsidR="009C4F21" w:rsidRPr="00881D73" w:rsidRDefault="009C4F21" w:rsidP="00C65445">
            <w:pPr>
              <w:pStyle w:val="-"/>
              <w:spacing w:after="206"/>
              <w:ind w:firstLineChars="0" w:firstLine="0"/>
              <w:jc w:val="center"/>
            </w:pPr>
            <w:r w:rsidRPr="00881D73">
              <w:rPr>
                <w:rFonts w:hint="eastAsia"/>
              </w:rPr>
              <w:t>时间复杂度</w:t>
            </w:r>
          </w:p>
        </w:tc>
        <w:tc>
          <w:tcPr>
            <w:tcW w:w="2832" w:type="dxa"/>
          </w:tcPr>
          <w:p w14:paraId="3F562C1E" w14:textId="77777777" w:rsidR="009C4F21" w:rsidRPr="00881D73" w:rsidRDefault="009C4F21" w:rsidP="00C65445">
            <w:pPr>
              <w:pStyle w:val="-"/>
              <w:spacing w:after="206"/>
              <w:ind w:firstLineChars="0" w:firstLine="0"/>
              <w:jc w:val="center"/>
            </w:pPr>
            <w:r w:rsidRPr="00881D73">
              <w:rPr>
                <w:rFonts w:hint="eastAsia"/>
              </w:rPr>
              <w:t>空间复杂度</w:t>
            </w:r>
          </w:p>
        </w:tc>
      </w:tr>
      <w:tr w:rsidR="009C4F21" w:rsidRPr="00881D73" w14:paraId="01B42F42" w14:textId="77777777" w:rsidTr="00C65445">
        <w:trPr>
          <w:trHeight w:val="567"/>
          <w:jc w:val="left"/>
        </w:trPr>
        <w:tc>
          <w:tcPr>
            <w:tcW w:w="2831" w:type="dxa"/>
          </w:tcPr>
          <w:p w14:paraId="3287D2DD" w14:textId="77777777" w:rsidR="009C4F21" w:rsidRPr="00881D73" w:rsidRDefault="009C4F21" w:rsidP="00C65445">
            <w:pPr>
              <w:pStyle w:val="-"/>
              <w:spacing w:after="206"/>
              <w:ind w:firstLineChars="0" w:firstLine="0"/>
              <w:jc w:val="center"/>
            </w:pPr>
            <w:r w:rsidRPr="00213D5F">
              <w:t>FWMS</w:t>
            </w:r>
          </w:p>
        </w:tc>
        <w:tc>
          <w:tcPr>
            <w:tcW w:w="2831" w:type="dxa"/>
          </w:tcPr>
          <w:p w14:paraId="1FB1481F" w14:textId="77777777" w:rsidR="009C4F21" w:rsidRPr="00881D73" w:rsidRDefault="009C4F21" w:rsidP="00C65445">
            <w:pPr>
              <w:pStyle w:val="-"/>
              <w:spacing w:after="206"/>
              <w:ind w:firstLineChars="0" w:firstLine="0"/>
              <w:jc w:val="center"/>
            </w:pPr>
            <w:r w:rsidRPr="00213D5F">
              <w:rPr>
                <w:position w:val="-7"/>
              </w:rPr>
              <w:object w:dxaOrig="1585" w:dyaOrig="282" w14:anchorId="4520EA88">
                <v:shape id="_x0000_i1495" type="#_x0000_t75" style="width:79.1pt;height:13.65pt" o:ole="">
                  <v:imagedata r:id="rId763" o:title=""/>
                </v:shape>
                <o:OLEObject Type="Embed" ProgID="Equation.AxMath" ShapeID="_x0000_i1495" DrawAspect="Content" ObjectID="_1838353867" r:id="rId764"/>
              </w:object>
            </w:r>
          </w:p>
        </w:tc>
        <w:tc>
          <w:tcPr>
            <w:tcW w:w="2832" w:type="dxa"/>
          </w:tcPr>
          <w:p w14:paraId="6F288CF3" w14:textId="77777777" w:rsidR="009C4F21" w:rsidRPr="00881D73" w:rsidRDefault="009C4F21" w:rsidP="00C65445">
            <w:pPr>
              <w:pStyle w:val="-"/>
              <w:spacing w:after="206"/>
              <w:ind w:firstLineChars="0" w:firstLine="0"/>
              <w:jc w:val="center"/>
            </w:pPr>
            <w:r w:rsidRPr="00881D73">
              <w:rPr>
                <w:position w:val="-6"/>
              </w:rPr>
              <w:object w:dxaOrig="547" w:dyaOrig="252" w14:anchorId="1AD243C4">
                <v:shape id="_x0000_i1496" type="#_x0000_t75" style="width:27.8pt;height:12.55pt" o:ole="">
                  <v:imagedata r:id="rId765" o:title=""/>
                </v:shape>
                <o:OLEObject Type="Embed" ProgID="Equation.AxMath" ShapeID="_x0000_i1496" DrawAspect="Content" ObjectID="_1838353868" r:id="rId766"/>
              </w:object>
            </w:r>
          </w:p>
        </w:tc>
      </w:tr>
      <w:tr w:rsidR="009C4F21" w:rsidRPr="00881D73" w14:paraId="21BA321A" w14:textId="77777777" w:rsidTr="00C65445">
        <w:trPr>
          <w:trHeight w:val="567"/>
          <w:jc w:val="left"/>
        </w:trPr>
        <w:tc>
          <w:tcPr>
            <w:tcW w:w="2831" w:type="dxa"/>
          </w:tcPr>
          <w:p w14:paraId="78859685" w14:textId="77777777" w:rsidR="009C4F21" w:rsidRPr="00881D73" w:rsidRDefault="009C4F21" w:rsidP="00C65445">
            <w:pPr>
              <w:pStyle w:val="-"/>
              <w:spacing w:after="206"/>
              <w:ind w:firstLineChars="0" w:firstLine="0"/>
              <w:jc w:val="center"/>
            </w:pPr>
            <w:r w:rsidRPr="00881D73">
              <w:rPr>
                <w:rFonts w:hint="eastAsia"/>
              </w:rPr>
              <w:t>LADP</w:t>
            </w:r>
          </w:p>
        </w:tc>
        <w:tc>
          <w:tcPr>
            <w:tcW w:w="2831" w:type="dxa"/>
          </w:tcPr>
          <w:p w14:paraId="37EC5837" w14:textId="77777777" w:rsidR="009C4F21" w:rsidRPr="00881D73" w:rsidRDefault="009C4F21" w:rsidP="00C65445">
            <w:pPr>
              <w:pStyle w:val="-"/>
              <w:spacing w:after="206"/>
              <w:ind w:firstLineChars="0" w:firstLine="0"/>
              <w:jc w:val="center"/>
            </w:pPr>
            <w:r w:rsidRPr="00881D73">
              <w:rPr>
                <w:position w:val="-6"/>
              </w:rPr>
              <w:object w:dxaOrig="1145" w:dyaOrig="256" w14:anchorId="0F7E804F">
                <v:shape id="_x0000_i1497" type="#_x0000_t75" style="width:57.25pt;height:12.55pt" o:ole="">
                  <v:imagedata r:id="rId767" o:title=""/>
                </v:shape>
                <o:OLEObject Type="Embed" ProgID="Equation.AxMath" ShapeID="_x0000_i1497" DrawAspect="Content" ObjectID="_1838353869" r:id="rId768"/>
              </w:object>
            </w:r>
          </w:p>
        </w:tc>
        <w:tc>
          <w:tcPr>
            <w:tcW w:w="2832" w:type="dxa"/>
          </w:tcPr>
          <w:p w14:paraId="0101161E" w14:textId="77777777" w:rsidR="009C4F21" w:rsidRPr="00881D73" w:rsidRDefault="009C4F21" w:rsidP="00C65445">
            <w:pPr>
              <w:pStyle w:val="-"/>
              <w:spacing w:after="206"/>
              <w:ind w:firstLineChars="0" w:firstLine="0"/>
              <w:jc w:val="center"/>
            </w:pPr>
            <w:r w:rsidRPr="00881D73">
              <w:rPr>
                <w:position w:val="-6"/>
              </w:rPr>
              <w:object w:dxaOrig="1017" w:dyaOrig="252" w14:anchorId="030D22D5">
                <v:shape id="_x0000_i1498" type="#_x0000_t75" style="width:51.25pt;height:12.55pt" o:ole="">
                  <v:imagedata r:id="rId769" o:title=""/>
                </v:shape>
                <o:OLEObject Type="Embed" ProgID="Equation.AxMath" ShapeID="_x0000_i1498" DrawAspect="Content" ObjectID="_1838353870" r:id="rId770"/>
              </w:object>
            </w:r>
          </w:p>
        </w:tc>
      </w:tr>
      <w:tr w:rsidR="009C4F21" w:rsidRPr="00881D73" w14:paraId="0679B4B7" w14:textId="77777777" w:rsidTr="00C65445">
        <w:trPr>
          <w:trHeight w:val="567"/>
          <w:jc w:val="left"/>
        </w:trPr>
        <w:tc>
          <w:tcPr>
            <w:tcW w:w="2831" w:type="dxa"/>
          </w:tcPr>
          <w:p w14:paraId="7F20C192" w14:textId="77777777" w:rsidR="009C4F21" w:rsidRPr="00881D73" w:rsidRDefault="009C4F21" w:rsidP="00C65445">
            <w:pPr>
              <w:pStyle w:val="-"/>
              <w:spacing w:after="206"/>
              <w:ind w:firstLineChars="0" w:firstLine="0"/>
              <w:jc w:val="center"/>
            </w:pPr>
            <w:r w:rsidRPr="00881D73">
              <w:rPr>
                <w:rFonts w:hint="eastAsia"/>
              </w:rPr>
              <w:t>LAWA</w:t>
            </w:r>
          </w:p>
        </w:tc>
        <w:tc>
          <w:tcPr>
            <w:tcW w:w="2831" w:type="dxa"/>
          </w:tcPr>
          <w:p w14:paraId="26AEF73D" w14:textId="77777777" w:rsidR="009C4F21" w:rsidRPr="00881D73" w:rsidRDefault="009C4F21" w:rsidP="00C65445">
            <w:pPr>
              <w:pStyle w:val="-"/>
              <w:spacing w:after="206"/>
              <w:ind w:firstLineChars="0" w:firstLine="0"/>
              <w:jc w:val="center"/>
            </w:pPr>
            <w:r w:rsidRPr="00881D73">
              <w:rPr>
                <w:position w:val="-10"/>
              </w:rPr>
              <w:object w:dxaOrig="964" w:dyaOrig="359" w14:anchorId="29FDE779">
                <v:shape id="_x0000_i1499" type="#_x0000_t75" style="width:48pt;height:18pt" o:ole="">
                  <v:imagedata r:id="rId771" o:title=""/>
                </v:shape>
                <o:OLEObject Type="Embed" ProgID="Equation.AxMath" ShapeID="_x0000_i1499" DrawAspect="Content" ObjectID="_1838353871" r:id="rId772"/>
              </w:object>
            </w:r>
          </w:p>
        </w:tc>
        <w:tc>
          <w:tcPr>
            <w:tcW w:w="2832" w:type="dxa"/>
          </w:tcPr>
          <w:p w14:paraId="214F9E54" w14:textId="77777777" w:rsidR="009C4F21" w:rsidRPr="00881D73" w:rsidRDefault="009C4F21" w:rsidP="00C65445">
            <w:pPr>
              <w:pStyle w:val="-"/>
              <w:spacing w:after="206"/>
              <w:ind w:firstLineChars="0" w:firstLine="0"/>
              <w:jc w:val="center"/>
            </w:pPr>
            <w:r w:rsidRPr="00881D73">
              <w:rPr>
                <w:position w:val="-10"/>
              </w:rPr>
              <w:object w:dxaOrig="832" w:dyaOrig="359" w14:anchorId="0CA5D93D">
                <v:shape id="_x0000_i1500" type="#_x0000_t75" style="width:41.45pt;height:18pt" o:ole="">
                  <v:imagedata r:id="rId773" o:title=""/>
                </v:shape>
                <o:OLEObject Type="Embed" ProgID="Equation.AxMath" ShapeID="_x0000_i1500" DrawAspect="Content" ObjectID="_1838353872" r:id="rId774"/>
              </w:object>
            </w:r>
          </w:p>
        </w:tc>
      </w:tr>
    </w:tbl>
    <w:p w14:paraId="06168CCD" w14:textId="77777777" w:rsidR="009C4F21" w:rsidRPr="00881D73" w:rsidRDefault="009C4F21" w:rsidP="009C4F21">
      <w:pPr>
        <w:pStyle w:val="-"/>
        <w:spacing w:beforeLines="50" w:before="206"/>
        <w:ind w:firstLine="503"/>
      </w:pPr>
      <w:r w:rsidRPr="00881D73">
        <w:t>为验证所提调度策略在资源受限星载终端上的工程适用性，本</w:t>
      </w:r>
      <w:r w:rsidRPr="00881D73">
        <w:rPr>
          <w:rFonts w:hint="eastAsia"/>
        </w:rPr>
        <w:t>小</w:t>
      </w:r>
      <w:r w:rsidRPr="00881D73">
        <w:t>节对</w:t>
      </w:r>
      <w:r w:rsidRPr="00881D73">
        <w:t xml:space="preserve"> </w:t>
      </w:r>
      <w:r w:rsidRPr="00881D73">
        <w:lastRenderedPageBreak/>
        <w:t xml:space="preserve">LADP </w:t>
      </w:r>
      <w:r w:rsidRPr="00881D73">
        <w:t>与</w:t>
      </w:r>
      <w:r w:rsidRPr="00881D73">
        <w:t xml:space="preserve"> LAWA </w:t>
      </w:r>
      <w:r w:rsidRPr="00881D73">
        <w:t>算法的计算开销进行量化分析。针对流水线拆分模式下的</w:t>
      </w:r>
      <w:r w:rsidRPr="00881D73">
        <w:t xml:space="preserve"> LADP </w:t>
      </w:r>
      <w:r w:rsidRPr="00881D73">
        <w:t>算法，由于其采用动态规划（</w:t>
      </w:r>
      <w:r w:rsidRPr="00881D73">
        <w:t>DP</w:t>
      </w:r>
      <w:r w:rsidRPr="00881D73">
        <w:t>）思想寻找最优切分点，算法需维护规模为</w:t>
      </w:r>
      <w:r w:rsidRPr="00881D73">
        <w:rPr>
          <w:position w:val="-7"/>
        </w:rPr>
        <w:object w:dxaOrig="1276" w:dyaOrig="276" w14:anchorId="518BC031">
          <v:shape id="_x0000_i1403" type="#_x0000_t75" style="width:63.8pt;height:13.65pt" o:ole="">
            <v:imagedata r:id="rId775" o:title=""/>
          </v:shape>
          <o:OLEObject Type="Embed" ProgID="Equation.AxMath" ShapeID="_x0000_i1403" DrawAspect="Content" ObjectID="_1838353873" r:id="rId776"/>
        </w:object>
      </w:r>
      <w:r w:rsidRPr="00881D73">
        <w:t>的状态转移矩阵，且在计算每个状态值时需遍历前序节点所有可能的结束层索引，因此其时间复杂度为</w:t>
      </w:r>
      <w:r w:rsidRPr="00881D73">
        <w:rPr>
          <w:position w:val="-6"/>
        </w:rPr>
        <w:object w:dxaOrig="1145" w:dyaOrig="256" w14:anchorId="7958F921">
          <v:shape id="_x0000_i1404" type="#_x0000_t75" style="width:57.25pt;height:12.55pt" o:ole="">
            <v:imagedata r:id="rId767" o:title=""/>
          </v:shape>
          <o:OLEObject Type="Embed" ProgID="Equation.AxMath" ShapeID="_x0000_i1404" DrawAspect="Content" ObjectID="_1838353874" r:id="rId777"/>
        </w:object>
      </w:r>
      <w:r w:rsidRPr="00881D73">
        <w:t>，空间复杂度为</w:t>
      </w:r>
      <w:r w:rsidRPr="00881D73">
        <w:rPr>
          <w:position w:val="-6"/>
        </w:rPr>
        <w:object w:dxaOrig="1017" w:dyaOrig="252" w14:anchorId="655A6551">
          <v:shape id="_x0000_i1405" type="#_x0000_t75" style="width:51.25pt;height:12.55pt" o:ole="">
            <v:imagedata r:id="rId769" o:title=""/>
          </v:shape>
          <o:OLEObject Type="Embed" ProgID="Equation.AxMath" ShapeID="_x0000_i1405" DrawAspect="Content" ObjectID="_1838353875" r:id="rId778"/>
        </w:object>
      </w:r>
      <w:r w:rsidRPr="00881D73">
        <w:t>；在典型卫星路由长度</w:t>
      </w:r>
      <w:r w:rsidRPr="00881D73">
        <w:t> </w:t>
      </w:r>
      <m:oMath>
        <m:r>
          <w:rPr>
            <w:rFonts w:ascii="Cambria Math" w:hAnsi="Cambria Math"/>
          </w:rPr>
          <m:t>K</m:t>
        </m:r>
      </m:oMath>
      <w:r w:rsidRPr="00881D73">
        <w:t> </w:t>
      </w:r>
      <w:r w:rsidRPr="00881D73">
        <w:t>较短且模型层数</w:t>
      </w:r>
      <w:r w:rsidRPr="00881D73">
        <w:t> </w:t>
      </w:r>
      <m:oMath>
        <m:r>
          <w:rPr>
            <w:rFonts w:ascii="Cambria Math" w:hAnsi="Cambria Math"/>
          </w:rPr>
          <m:t>L</m:t>
        </m:r>
      </m:oMath>
      <w:r w:rsidRPr="00881D73">
        <w:t> </w:t>
      </w:r>
      <w:r w:rsidRPr="00881D73">
        <w:t>有限的情况下，该算法可在毫秒级内完成决策。而针对协作数据并行模式下的</w:t>
      </w:r>
      <w:r w:rsidRPr="00881D73">
        <w:t xml:space="preserve"> LAWA </w:t>
      </w:r>
      <w:r w:rsidRPr="00881D73">
        <w:t>算法，其核心逻辑在于通过有效集法（</w:t>
      </w:r>
      <w:r w:rsidRPr="00881D73">
        <w:t>Active Set Method</w:t>
      </w:r>
      <w:r w:rsidRPr="00881D73">
        <w:t>）迭代识别饱和约束与非负约束，每一轮迭代均需计算</w:t>
      </w:r>
      <w:r w:rsidRPr="00881D73">
        <w:rPr>
          <w:position w:val="-9"/>
        </w:rPr>
        <w:object w:dxaOrig="399" w:dyaOrig="359" w14:anchorId="57EDB7DB">
          <v:shape id="_x0000_i1406" type="#_x0000_t75" style="width:20.2pt;height:18pt" o:ole="">
            <v:imagedata r:id="rId779" o:title=""/>
          </v:shape>
          <o:OLEObject Type="Embed" ProgID="Equation.AxMath" ShapeID="_x0000_i1406" DrawAspect="Content" ObjectID="_1838353876" r:id="rId780"/>
        </w:object>
      </w:r>
      <w:r w:rsidRPr="00881D73">
        <w:t>颗协作卫星的</w:t>
      </w:r>
      <w:r w:rsidRPr="00881D73">
        <w:t>KKT</w:t>
      </w:r>
      <w:r w:rsidRPr="00881D73">
        <w:t>解析解并进行边界检查，在最坏情况下经过</w:t>
      </w:r>
      <w:r w:rsidRPr="00881D73">
        <w:rPr>
          <w:position w:val="-9"/>
        </w:rPr>
        <w:object w:dxaOrig="399" w:dyaOrig="359" w14:anchorId="55B327D2">
          <v:shape id="_x0000_i1407" type="#_x0000_t75" style="width:20.2pt;height:18pt" o:ole="">
            <v:imagedata r:id="rId779" o:title=""/>
          </v:shape>
          <o:OLEObject Type="Embed" ProgID="Equation.AxMath" ShapeID="_x0000_i1407" DrawAspect="Content" ObjectID="_1838353877" r:id="rId781"/>
        </w:object>
      </w:r>
      <w:r w:rsidRPr="00881D73">
        <w:t>轮迭代集合即可收敛，故其总时间复杂度为</w:t>
      </w:r>
      <w:r w:rsidRPr="00881D73">
        <w:rPr>
          <w:position w:val="-10"/>
        </w:rPr>
        <w:object w:dxaOrig="964" w:dyaOrig="359" w14:anchorId="550B8645">
          <v:shape id="_x0000_i1408" type="#_x0000_t75" style="width:48pt;height:18pt" o:ole="">
            <v:imagedata r:id="rId771" o:title=""/>
          </v:shape>
          <o:OLEObject Type="Embed" ProgID="Equation.AxMath" ShapeID="_x0000_i1408" DrawAspect="Content" ObjectID="_1838353878" r:id="rId782"/>
        </w:object>
      </w:r>
      <w:r w:rsidRPr="00881D73">
        <w:t>，空间存储开销仅为</w:t>
      </w:r>
      <w:r w:rsidRPr="00881D73">
        <w:rPr>
          <w:position w:val="-10"/>
        </w:rPr>
        <w:object w:dxaOrig="832" w:dyaOrig="359" w14:anchorId="362ADCE2">
          <v:shape id="_x0000_i1409" type="#_x0000_t75" style="width:41.45pt;height:18pt" o:ole="">
            <v:imagedata r:id="rId773" o:title=""/>
          </v:shape>
          <o:OLEObject Type="Embed" ProgID="Equation.AxMath" ShapeID="_x0000_i1409" DrawAspect="Content" ObjectID="_1838353879" r:id="rId783"/>
        </w:object>
      </w:r>
      <w:r w:rsidRPr="00881D73">
        <w:t>量级。综合来看，两种算法的复杂度均处于较低的多项式量级，能够充分适配</w:t>
      </w:r>
      <w:r w:rsidRPr="00881D73">
        <w:t xml:space="preserve"> Jetson Orin NX </w:t>
      </w:r>
      <w:r w:rsidRPr="00881D73">
        <w:t>等嵌入式计算平台对机载处理时效性的严苛要求。</w:t>
      </w:r>
    </w:p>
    <w:p w14:paraId="2A24506B" w14:textId="77777777" w:rsidR="009C4F21" w:rsidRDefault="009C4F21" w:rsidP="009C4F21">
      <w:pPr>
        <w:pStyle w:val="23"/>
        <w:tabs>
          <w:tab w:val="left" w:pos="420"/>
        </w:tabs>
        <w:spacing w:before="206" w:after="206"/>
        <w:outlineLvl w:val="1"/>
      </w:pPr>
      <w:bookmarkStart w:id="162" w:name="_Toc6708"/>
      <w:bookmarkStart w:id="163" w:name="_Toc280715694"/>
      <w:bookmarkStart w:id="164" w:name="_Toc280715549"/>
      <w:bookmarkStart w:id="165" w:name="_Toc3245"/>
      <w:bookmarkStart w:id="166" w:name="_Toc250450174"/>
      <w:bookmarkStart w:id="167" w:name="_Toc23278"/>
      <w:bookmarkStart w:id="168" w:name="_Toc24643"/>
      <w:bookmarkStart w:id="169" w:name="_Toc280628515"/>
      <w:bookmarkStart w:id="170" w:name="_Toc225579650"/>
      <w:bookmarkStart w:id="171" w:name="_Toc280797197"/>
      <w:bookmarkStart w:id="172" w:name="_Toc227680653"/>
      <w:r w:rsidRPr="00881D73">
        <w:t>本章小结</w:t>
      </w:r>
      <w:bookmarkEnd w:id="162"/>
      <w:bookmarkEnd w:id="163"/>
      <w:bookmarkEnd w:id="164"/>
      <w:bookmarkEnd w:id="165"/>
      <w:bookmarkEnd w:id="166"/>
      <w:bookmarkEnd w:id="167"/>
      <w:bookmarkEnd w:id="168"/>
      <w:bookmarkEnd w:id="169"/>
      <w:bookmarkEnd w:id="170"/>
      <w:bookmarkEnd w:id="171"/>
      <w:bookmarkEnd w:id="172"/>
    </w:p>
    <w:p w14:paraId="4E2DD856" w14:textId="77777777" w:rsidR="009C4F21" w:rsidRPr="00881D73" w:rsidRDefault="009C4F21" w:rsidP="009C4F21">
      <w:pPr>
        <w:pStyle w:val="-"/>
        <w:ind w:firstLine="503"/>
      </w:pPr>
      <w:r w:rsidRPr="00881D73">
        <w:t>本章围绕协同推理优化问题与分层求解算法展开。针对端到端时延最小化目标，构建混合整数非线性规划模型，涵盖能耗、可见性、内存等约束。在此基础上，设计基于约束过滤与特征加权的模式选择算法，实现</w:t>
      </w:r>
      <w:r w:rsidRPr="00881D73">
        <w:t>PMP</w:t>
      </w:r>
      <w:r w:rsidRPr="00881D73">
        <w:t>与</w:t>
      </w:r>
      <w:r w:rsidRPr="00881D73">
        <w:t>CDP</w:t>
      </w:r>
      <w:r w:rsidRPr="00881D73">
        <w:t>的自适应决策。针对</w:t>
      </w:r>
      <w:r w:rsidRPr="00881D73">
        <w:t>PMP</w:t>
      </w:r>
      <w:r w:rsidRPr="00881D73">
        <w:t>模式，提出</w:t>
      </w:r>
      <w:r>
        <w:t>链路感知</w:t>
      </w:r>
      <w:r w:rsidRPr="00881D73">
        <w:t>动态规划算法（</w:t>
      </w:r>
      <w:r w:rsidRPr="00881D73">
        <w:t>LA</w:t>
      </w:r>
      <w:r w:rsidRPr="00881D73">
        <w:noBreakHyphen/>
        <w:t>DP</w:t>
      </w:r>
      <w:r w:rsidRPr="00881D73">
        <w:t>），通过状态转移与回溯求解最优模型切分方案，并补充最后一跳的可见性约束。针对</w:t>
      </w:r>
      <w:r w:rsidRPr="00881D73">
        <w:t>CDP</w:t>
      </w:r>
      <w:r w:rsidRPr="00881D73">
        <w:t>模式，采用拉格朗日乘子法与</w:t>
      </w:r>
      <w:r w:rsidRPr="00881D73">
        <w:t>KKT</w:t>
      </w:r>
      <w:r w:rsidRPr="00881D73">
        <w:t>条件获得连续最优分配闭式解，设计迭代剔除策略处理数据量上限，并通过离散化映射到整数样本。理论分析表明，所提算法在满足资源约束下能够获得全局或近似最优解。上述算法为后续仿真平台验证提供完整的调度方案。</w:t>
      </w:r>
    </w:p>
    <w:p w14:paraId="4FD12F50" w14:textId="77777777" w:rsidR="009C4F21" w:rsidRPr="00881D73" w:rsidRDefault="009C4F21" w:rsidP="009C4F21">
      <w:pPr>
        <w:pStyle w:val="-"/>
        <w:ind w:firstLine="503"/>
      </w:pPr>
    </w:p>
    <w:p w14:paraId="2710E243" w14:textId="77777777" w:rsidR="009C4F21" w:rsidRPr="00881D73" w:rsidRDefault="009C4F21" w:rsidP="009C4F21">
      <w:pPr>
        <w:pStyle w:val="-"/>
        <w:ind w:firstLine="503"/>
      </w:pPr>
    </w:p>
    <w:p w14:paraId="4DC4E1C8" w14:textId="77777777" w:rsidR="009C4F21" w:rsidRPr="00881D73" w:rsidRDefault="009C4F21" w:rsidP="009C4F21">
      <w:pPr>
        <w:pStyle w:val="-"/>
        <w:ind w:firstLine="503"/>
      </w:pPr>
    </w:p>
    <w:p w14:paraId="15168D66" w14:textId="77777777" w:rsidR="009C4F21" w:rsidRPr="00881D73" w:rsidRDefault="009C4F21" w:rsidP="009C4F21">
      <w:pPr>
        <w:pStyle w:val="-"/>
        <w:ind w:firstLine="503"/>
      </w:pPr>
    </w:p>
    <w:p w14:paraId="1D3B506F" w14:textId="77777777" w:rsidR="009C4F21" w:rsidRPr="00881D73" w:rsidRDefault="009C4F21" w:rsidP="009C4F21">
      <w:pPr>
        <w:pStyle w:val="-"/>
        <w:ind w:firstLine="503"/>
      </w:pPr>
    </w:p>
    <w:p w14:paraId="078965A7" w14:textId="77777777" w:rsidR="009C4F21" w:rsidRPr="00881D73" w:rsidRDefault="009C4F21" w:rsidP="009C4F21">
      <w:pPr>
        <w:pStyle w:val="-"/>
        <w:ind w:firstLine="503"/>
      </w:pPr>
    </w:p>
    <w:p w14:paraId="3D0D7B67" w14:textId="77777777" w:rsidR="009C4F21" w:rsidRPr="00881D73" w:rsidRDefault="009C4F21" w:rsidP="009C4F21">
      <w:pPr>
        <w:pStyle w:val="-"/>
        <w:ind w:firstLine="503"/>
      </w:pPr>
    </w:p>
    <w:p w14:paraId="4944000D" w14:textId="77777777" w:rsidR="009C4F21" w:rsidRPr="00881D73" w:rsidRDefault="009C4F21" w:rsidP="009C4F21">
      <w:pPr>
        <w:pStyle w:val="-"/>
        <w:ind w:firstLine="503"/>
      </w:pPr>
    </w:p>
    <w:p w14:paraId="50C2C033" w14:textId="77777777" w:rsidR="009C4F21" w:rsidRDefault="009C4F21" w:rsidP="009C4F21">
      <w:pPr>
        <w:pStyle w:val="-"/>
        <w:ind w:firstLineChars="0" w:firstLine="0"/>
        <w:sectPr w:rsidR="009C4F21" w:rsidSect="009C4F21">
          <w:pgSz w:w="11906" w:h="16838"/>
          <w:pgMar w:top="1616" w:right="1701" w:bottom="1616" w:left="1701" w:header="1701" w:footer="1304" w:gutter="0"/>
          <w:cols w:space="0"/>
          <w:docGrid w:type="linesAndChars" w:linePitch="412" w:charSpace="2358"/>
        </w:sectPr>
      </w:pPr>
    </w:p>
    <w:p w14:paraId="5A543752" w14:textId="77777777" w:rsidR="009C4F21" w:rsidRPr="00881D73" w:rsidRDefault="009C4F21" w:rsidP="009C4F21">
      <w:pPr>
        <w:pStyle w:val="1"/>
        <w:spacing w:before="412" w:after="329"/>
      </w:pPr>
      <w:bookmarkStart w:id="173" w:name="_Toc227680654"/>
      <w:r w:rsidRPr="00881D73">
        <w:lastRenderedPageBreak/>
        <w:t>仿真平台搭建与算法性能评估</w:t>
      </w:r>
      <w:bookmarkEnd w:id="173"/>
    </w:p>
    <w:p w14:paraId="6BDB39F9" w14:textId="77777777" w:rsidR="009C4F21" w:rsidRPr="00881D73" w:rsidRDefault="009C4F21" w:rsidP="009C4F21">
      <w:pPr>
        <w:pStyle w:val="23"/>
        <w:tabs>
          <w:tab w:val="left" w:pos="420"/>
        </w:tabs>
        <w:spacing w:before="206" w:after="206"/>
        <w:outlineLvl w:val="1"/>
      </w:pPr>
      <w:bookmarkStart w:id="174" w:name="_Toc280715696"/>
      <w:bookmarkStart w:id="175" w:name="_Toc8205"/>
      <w:bookmarkStart w:id="176" w:name="_Toc225579652"/>
      <w:bookmarkStart w:id="177" w:name="_Toc280797199"/>
      <w:bookmarkStart w:id="178" w:name="_Toc280628517"/>
      <w:bookmarkStart w:id="179" w:name="_Toc280715551"/>
      <w:bookmarkStart w:id="180" w:name="_Toc7455"/>
      <w:bookmarkStart w:id="181" w:name="_Toc19376"/>
      <w:bookmarkStart w:id="182" w:name="_Toc10547"/>
      <w:bookmarkStart w:id="183" w:name="_Toc250450176"/>
      <w:bookmarkStart w:id="184" w:name="_Toc227680655"/>
      <w:r w:rsidRPr="00881D73">
        <w:t>引言</w:t>
      </w:r>
      <w:bookmarkEnd w:id="174"/>
      <w:bookmarkEnd w:id="175"/>
      <w:bookmarkEnd w:id="176"/>
      <w:bookmarkEnd w:id="177"/>
      <w:bookmarkEnd w:id="178"/>
      <w:bookmarkEnd w:id="179"/>
      <w:bookmarkEnd w:id="180"/>
      <w:bookmarkEnd w:id="181"/>
      <w:bookmarkEnd w:id="182"/>
      <w:bookmarkEnd w:id="183"/>
      <w:bookmarkEnd w:id="184"/>
    </w:p>
    <w:p w14:paraId="544C08F5" w14:textId="77777777" w:rsidR="009C4F21" w:rsidRPr="00881D73" w:rsidRDefault="009C4F21" w:rsidP="009C4F21">
      <w:pPr>
        <w:pStyle w:val="-"/>
        <w:ind w:firstLine="503"/>
      </w:pPr>
      <w:r w:rsidRPr="00B8727F">
        <w:t>本章搭建</w:t>
      </w:r>
      <w:r w:rsidRPr="00B8727F">
        <w:rPr>
          <w:rFonts w:hint="eastAsia"/>
        </w:rPr>
        <w:t>“</w:t>
      </w:r>
      <w:r w:rsidRPr="00B8727F">
        <w:t xml:space="preserve">STK </w:t>
      </w:r>
      <w:r w:rsidRPr="00B8727F">
        <w:t>链路仿真</w:t>
      </w:r>
      <w:r w:rsidRPr="00B8727F">
        <w:t xml:space="preserve">—Python </w:t>
      </w:r>
      <w:r w:rsidRPr="00B8727F">
        <w:t>软件仿真</w:t>
      </w:r>
      <w:r w:rsidRPr="00B8727F">
        <w:t>—</w:t>
      </w:r>
      <w:r w:rsidRPr="00B8727F">
        <w:t>半实物在环验证</w:t>
      </w:r>
      <w:r w:rsidRPr="00B8727F">
        <w:rPr>
          <w:rFonts w:hint="eastAsia"/>
        </w:rPr>
        <w:t>”</w:t>
      </w:r>
      <w:r w:rsidRPr="00B8727F">
        <w:t>三级实验体系，对提出的</w:t>
      </w:r>
      <w:r w:rsidRPr="00B8727F">
        <w:t xml:space="preserve"> LA-DP </w:t>
      </w:r>
      <w:r w:rsidRPr="00B8727F">
        <w:t>与</w:t>
      </w:r>
      <w:r w:rsidRPr="00B8727F">
        <w:t xml:space="preserve"> LAWA </w:t>
      </w:r>
      <w:r w:rsidRPr="00B8727F">
        <w:t>算法进行性能评估。</w:t>
      </w:r>
      <w:r w:rsidRPr="00B8727F">
        <w:t xml:space="preserve">4.2 </w:t>
      </w:r>
      <w:r w:rsidRPr="00B8727F">
        <w:t>节介绍仿真场景参数、</w:t>
      </w:r>
      <w:r w:rsidRPr="00B8727F">
        <w:t xml:space="preserve">STK </w:t>
      </w:r>
      <w:r w:rsidRPr="00B8727F">
        <w:t>链路数据生成方法及半实物平台构成，</w:t>
      </w:r>
      <w:r w:rsidRPr="00B8727F">
        <w:t xml:space="preserve">4.3 </w:t>
      </w:r>
      <w:r w:rsidRPr="00B8727F">
        <w:t>节分别在流水线模型拆分与协同数据并行两种模式下，将所提算法与透传模式、均匀分配、贪心算法、随机策略及遗传算法进行端到端时延与搜索开销的对比分析</w:t>
      </w:r>
      <w:r w:rsidRPr="00881D73">
        <w:t>。</w:t>
      </w:r>
    </w:p>
    <w:p w14:paraId="04007074" w14:textId="77777777" w:rsidR="009C4F21" w:rsidRDefault="009C4F21" w:rsidP="009C4F21">
      <w:pPr>
        <w:pStyle w:val="23"/>
        <w:tabs>
          <w:tab w:val="left" w:pos="420"/>
        </w:tabs>
        <w:spacing w:before="206" w:after="206"/>
        <w:outlineLvl w:val="1"/>
      </w:pPr>
      <w:bookmarkStart w:id="185" w:name="_Toc223887358"/>
      <w:bookmarkStart w:id="186" w:name="_Toc227680656"/>
      <w:r w:rsidRPr="00881D73">
        <w:rPr>
          <w:rFonts w:hint="eastAsia"/>
        </w:rPr>
        <w:t>仿真</w:t>
      </w:r>
      <w:r>
        <w:rPr>
          <w:rFonts w:hint="eastAsia"/>
        </w:rPr>
        <w:t>实验</w:t>
      </w:r>
      <w:bookmarkEnd w:id="185"/>
      <w:r>
        <w:rPr>
          <w:rFonts w:hint="eastAsia"/>
        </w:rPr>
        <w:t>设置</w:t>
      </w:r>
      <w:bookmarkEnd w:id="186"/>
    </w:p>
    <w:p w14:paraId="1FE6D6A1" w14:textId="77777777" w:rsidR="009C4F21" w:rsidRDefault="009C4F21" w:rsidP="009C4F21">
      <w:pPr>
        <w:pStyle w:val="231"/>
        <w:spacing w:before="206" w:after="206"/>
        <w:rPr>
          <w:lang w:val="en-US"/>
        </w:rPr>
      </w:pPr>
      <w:bookmarkStart w:id="187" w:name="_Toc227680657"/>
      <w:r w:rsidRPr="000F2201">
        <w:rPr>
          <w:lang w:val="en-US"/>
        </w:rPr>
        <w:t>仿真场景与</w:t>
      </w:r>
      <w:r>
        <w:rPr>
          <w:rFonts w:hint="eastAsia"/>
          <w:lang w:val="en-US"/>
        </w:rPr>
        <w:t>参数</w:t>
      </w:r>
      <w:r w:rsidRPr="000F2201">
        <w:rPr>
          <w:lang w:val="en-US"/>
        </w:rPr>
        <w:t>配置</w:t>
      </w:r>
      <w:bookmarkEnd w:id="187"/>
    </w:p>
    <w:p w14:paraId="75C492B6" w14:textId="77777777" w:rsidR="009C4F21" w:rsidRDefault="009C4F21" w:rsidP="009C4F21">
      <w:pPr>
        <w:pStyle w:val="a1"/>
        <w:tabs>
          <w:tab w:val="left" w:pos="420"/>
        </w:tabs>
        <w:spacing w:before="206" w:afterLines="50" w:after="206"/>
      </w:pPr>
      <w:bookmarkStart w:id="188" w:name="_Ref227621377"/>
      <w:r>
        <w:rPr>
          <w:rFonts w:hint="eastAsia"/>
        </w:rPr>
        <w:t>实验参数</w:t>
      </w:r>
      <w:bookmarkEnd w:id="188"/>
    </w:p>
    <w:tbl>
      <w:tblPr>
        <w:tblStyle w:val="ad"/>
        <w:tblW w:w="0" w:type="auto"/>
        <w:tblLook w:val="04A0" w:firstRow="1" w:lastRow="0" w:firstColumn="1" w:lastColumn="0" w:noHBand="0" w:noVBand="1"/>
      </w:tblPr>
      <w:tblGrid>
        <w:gridCol w:w="1336"/>
        <w:gridCol w:w="2346"/>
        <w:gridCol w:w="1499"/>
        <w:gridCol w:w="1653"/>
        <w:gridCol w:w="1660"/>
      </w:tblGrid>
      <w:tr w:rsidR="009C4F21" w:rsidRPr="00C22396" w14:paraId="36CB3AB4" w14:textId="77777777" w:rsidTr="00C65445">
        <w:tc>
          <w:tcPr>
            <w:tcW w:w="1336" w:type="dxa"/>
          </w:tcPr>
          <w:p w14:paraId="113D411D" w14:textId="77777777" w:rsidR="009C4F21" w:rsidRPr="00C22396" w:rsidRDefault="009C4F21" w:rsidP="00C65445">
            <w:pPr>
              <w:pStyle w:val="af1"/>
              <w:spacing w:before="103" w:after="103"/>
            </w:pPr>
            <w:r w:rsidRPr="00C22396">
              <w:rPr>
                <w:rFonts w:hint="eastAsia"/>
              </w:rPr>
              <w:t>参数</w:t>
            </w:r>
          </w:p>
        </w:tc>
        <w:tc>
          <w:tcPr>
            <w:tcW w:w="2350" w:type="dxa"/>
          </w:tcPr>
          <w:p w14:paraId="75F7A5B6" w14:textId="77777777" w:rsidR="009C4F21" w:rsidRPr="00C22396" w:rsidRDefault="009C4F21" w:rsidP="00C65445">
            <w:pPr>
              <w:pStyle w:val="af1"/>
              <w:spacing w:before="103" w:after="103"/>
            </w:pPr>
            <w:r w:rsidRPr="00C22396">
              <w:rPr>
                <w:rFonts w:hint="eastAsia"/>
              </w:rPr>
              <w:t>描述</w:t>
            </w:r>
          </w:p>
        </w:tc>
        <w:tc>
          <w:tcPr>
            <w:tcW w:w="1501" w:type="dxa"/>
          </w:tcPr>
          <w:p w14:paraId="389D2F74" w14:textId="77777777" w:rsidR="009C4F21" w:rsidRPr="00C22396" w:rsidRDefault="009C4F21" w:rsidP="00C65445">
            <w:pPr>
              <w:pStyle w:val="af1"/>
              <w:spacing w:before="103" w:after="103"/>
            </w:pPr>
            <w:r w:rsidRPr="00C22396">
              <w:rPr>
                <w:rFonts w:hint="eastAsia"/>
              </w:rPr>
              <w:t>SGL</w:t>
            </w:r>
          </w:p>
          <w:p w14:paraId="01324432" w14:textId="77777777" w:rsidR="009C4F21" w:rsidRPr="00C22396" w:rsidRDefault="009C4F21" w:rsidP="00C65445">
            <w:pPr>
              <w:pStyle w:val="af1"/>
              <w:spacing w:before="103" w:after="103"/>
            </w:pPr>
            <w:r w:rsidRPr="00C22396">
              <w:rPr>
                <w:rFonts w:hint="eastAsia"/>
              </w:rPr>
              <w:t>(Ka band)</w:t>
            </w:r>
          </w:p>
        </w:tc>
        <w:tc>
          <w:tcPr>
            <w:tcW w:w="1655" w:type="dxa"/>
          </w:tcPr>
          <w:p w14:paraId="006ED77C" w14:textId="77777777" w:rsidR="009C4F21" w:rsidRPr="00C22396" w:rsidRDefault="009C4F21" w:rsidP="00C65445">
            <w:pPr>
              <w:pStyle w:val="af1"/>
              <w:spacing w:before="103" w:after="103"/>
            </w:pPr>
            <w:r w:rsidRPr="00C22396">
              <w:rPr>
                <w:rFonts w:hint="eastAsia"/>
              </w:rPr>
              <w:t>ISL</w:t>
            </w:r>
          </w:p>
          <w:p w14:paraId="374D4EB2" w14:textId="77777777" w:rsidR="009C4F21" w:rsidRPr="00C22396" w:rsidRDefault="009C4F21" w:rsidP="00C65445">
            <w:pPr>
              <w:pStyle w:val="af1"/>
              <w:spacing w:before="103" w:after="103"/>
            </w:pPr>
            <w:r w:rsidRPr="00C22396">
              <w:rPr>
                <w:rFonts w:hint="eastAsia"/>
              </w:rPr>
              <w:t>(W band)</w:t>
            </w:r>
          </w:p>
        </w:tc>
        <w:tc>
          <w:tcPr>
            <w:tcW w:w="1662" w:type="dxa"/>
          </w:tcPr>
          <w:p w14:paraId="2BD0CCCE" w14:textId="77777777" w:rsidR="009C4F21" w:rsidRPr="00C22396" w:rsidRDefault="009C4F21" w:rsidP="00C65445">
            <w:pPr>
              <w:pStyle w:val="af1"/>
              <w:spacing w:before="103" w:after="103"/>
            </w:pPr>
            <w:r w:rsidRPr="00C22396">
              <w:rPr>
                <w:rFonts w:hint="eastAsia"/>
              </w:rPr>
              <w:t>ISL</w:t>
            </w:r>
          </w:p>
          <w:p w14:paraId="044DC6AB" w14:textId="77777777" w:rsidR="009C4F21" w:rsidRPr="00C22396" w:rsidRDefault="009C4F21" w:rsidP="00C65445">
            <w:pPr>
              <w:pStyle w:val="af1"/>
              <w:spacing w:before="103" w:after="103"/>
            </w:pPr>
            <w:r w:rsidRPr="00C22396">
              <w:rPr>
                <w:rFonts w:hint="eastAsia"/>
              </w:rPr>
              <w:t>(Laser)</w:t>
            </w:r>
          </w:p>
        </w:tc>
      </w:tr>
      <w:tr w:rsidR="009C4F21" w:rsidRPr="00C22396" w14:paraId="197C05AA" w14:textId="77777777" w:rsidTr="00C65445">
        <w:tc>
          <w:tcPr>
            <w:tcW w:w="1336" w:type="dxa"/>
          </w:tcPr>
          <w:p w14:paraId="2D97E827" w14:textId="77777777" w:rsidR="009C4F21" w:rsidRPr="00C22396" w:rsidRDefault="009C4F21" w:rsidP="00C65445">
            <w:pPr>
              <w:pStyle w:val="af1"/>
              <w:spacing w:before="103" w:after="103"/>
            </w:pPr>
            <w:r w:rsidRPr="00C22396">
              <w:object w:dxaOrig="339" w:dyaOrig="239" w14:anchorId="25689F72">
                <v:shape id="_x0000_i1410" type="#_x0000_t75" style="width:15.8pt;height:12pt" o:ole="">
                  <v:imagedata r:id="rId784" o:title=""/>
                </v:shape>
                <o:OLEObject Type="Embed" ProgID="Equation.AxMath" ShapeID="_x0000_i1410" DrawAspect="Content" ObjectID="_1838353880" r:id="rId785"/>
              </w:object>
            </w:r>
          </w:p>
        </w:tc>
        <w:tc>
          <w:tcPr>
            <w:tcW w:w="2350" w:type="dxa"/>
          </w:tcPr>
          <w:p w14:paraId="37B1F510" w14:textId="77777777" w:rsidR="009C4F21" w:rsidRPr="00C22396" w:rsidRDefault="009C4F21" w:rsidP="00C65445">
            <w:pPr>
              <w:pStyle w:val="af1"/>
              <w:spacing w:before="103" w:after="103"/>
            </w:pPr>
            <w:r w:rsidRPr="00C22396">
              <w:rPr>
                <w:rFonts w:hint="eastAsia"/>
              </w:rPr>
              <w:t>遥感卫星</w:t>
            </w:r>
            <w:r w:rsidRPr="00C22396">
              <w:t>轨道</w:t>
            </w:r>
            <w:r w:rsidRPr="00C22396">
              <w:rPr>
                <w:rFonts w:hint="eastAsia"/>
              </w:rPr>
              <w:t>高度</w:t>
            </w:r>
          </w:p>
        </w:tc>
        <w:tc>
          <w:tcPr>
            <w:tcW w:w="4818" w:type="dxa"/>
            <w:gridSpan w:val="3"/>
          </w:tcPr>
          <w:p w14:paraId="411338EF" w14:textId="77777777" w:rsidR="009C4F21" w:rsidRPr="00C22396" w:rsidRDefault="009C4F21" w:rsidP="00C65445">
            <w:pPr>
              <w:pStyle w:val="af1"/>
              <w:spacing w:before="103" w:after="103"/>
            </w:pPr>
            <w:r w:rsidRPr="00C22396">
              <w:rPr>
                <w:rFonts w:hint="eastAsia"/>
              </w:rPr>
              <w:t>600km</w:t>
            </w:r>
          </w:p>
        </w:tc>
      </w:tr>
      <w:tr w:rsidR="009C4F21" w:rsidRPr="00C22396" w14:paraId="7706883E" w14:textId="77777777" w:rsidTr="00C65445">
        <w:tc>
          <w:tcPr>
            <w:tcW w:w="1336" w:type="dxa"/>
          </w:tcPr>
          <w:p w14:paraId="45F20042" w14:textId="77777777" w:rsidR="009C4F21" w:rsidRPr="00C22396" w:rsidRDefault="009C4F21" w:rsidP="00C65445">
            <w:pPr>
              <w:pStyle w:val="af1"/>
              <w:spacing w:before="103" w:after="103"/>
            </w:pPr>
            <w:r w:rsidRPr="00C22396">
              <w:object w:dxaOrig="1120" w:dyaOrig="283" w14:anchorId="39B9ADFC">
                <v:shape id="_x0000_i1411" type="#_x0000_t75" style="width:55.65pt;height:13.65pt" o:ole="">
                  <v:imagedata r:id="rId786" o:title=""/>
                </v:shape>
                <o:OLEObject Type="Embed" ProgID="Equation.AxMath" ShapeID="_x0000_i1411" DrawAspect="Content" ObjectID="_1838353881" r:id="rId787"/>
              </w:object>
            </w:r>
          </w:p>
        </w:tc>
        <w:tc>
          <w:tcPr>
            <w:tcW w:w="2350" w:type="dxa"/>
          </w:tcPr>
          <w:p w14:paraId="7000B1F9" w14:textId="77777777" w:rsidR="009C4F21" w:rsidRPr="00C22396" w:rsidRDefault="009C4F21" w:rsidP="00C65445">
            <w:pPr>
              <w:pStyle w:val="af1"/>
              <w:spacing w:before="103" w:after="103"/>
            </w:pPr>
            <w:r w:rsidRPr="00C22396">
              <w:rPr>
                <w:rFonts w:hint="eastAsia"/>
              </w:rPr>
              <w:t>Walker</w:t>
            </w:r>
            <w:r w:rsidRPr="00C22396">
              <w:rPr>
                <w:rFonts w:hint="eastAsia"/>
              </w:rPr>
              <w:t>星座参数</w:t>
            </w:r>
          </w:p>
        </w:tc>
        <w:tc>
          <w:tcPr>
            <w:tcW w:w="4818" w:type="dxa"/>
            <w:gridSpan w:val="3"/>
          </w:tcPr>
          <w:p w14:paraId="65B8A107" w14:textId="77777777" w:rsidR="009C4F21" w:rsidRPr="00C22396" w:rsidRDefault="009C4F21" w:rsidP="00C65445">
            <w:pPr>
              <w:pStyle w:val="af1"/>
              <w:spacing w:before="103" w:after="103"/>
            </w:pPr>
            <w:r w:rsidRPr="00C22396">
              <w:rPr>
                <w:rFonts w:hint="eastAsia"/>
              </w:rPr>
              <w:t>(500km, 86.4</w:t>
            </w:r>
            <w:r w:rsidRPr="00C22396">
              <w:t>°</w:t>
            </w:r>
            <w:r w:rsidRPr="00C22396">
              <w:rPr>
                <w:rFonts w:hint="eastAsia"/>
              </w:rPr>
              <w:t>):144/8/2</w:t>
            </w:r>
          </w:p>
        </w:tc>
      </w:tr>
      <w:tr w:rsidR="009C4F21" w:rsidRPr="00C22396" w14:paraId="50FCE380" w14:textId="77777777" w:rsidTr="00C65445">
        <w:tc>
          <w:tcPr>
            <w:tcW w:w="1336" w:type="dxa"/>
          </w:tcPr>
          <w:p w14:paraId="50A5B8A5" w14:textId="77777777" w:rsidR="009C4F21" w:rsidRPr="00C22396" w:rsidRDefault="009C4F21" w:rsidP="00C65445">
            <w:pPr>
              <w:pStyle w:val="af1"/>
              <w:spacing w:before="103" w:after="103"/>
            </w:pPr>
            <w:r w:rsidRPr="00C22396">
              <w:object w:dxaOrig="237" w:dyaOrig="269" w14:anchorId="235460A9">
                <v:shape id="_x0000_i1412" type="#_x0000_t75" style="width:12pt;height:13.65pt" o:ole="">
                  <v:imagedata r:id="rId788" o:title=""/>
                </v:shape>
                <o:OLEObject Type="Embed" ProgID="Equation.AxMath" ShapeID="_x0000_i1412" DrawAspect="Content" ObjectID="_1838353882" r:id="rId789"/>
              </w:object>
            </w:r>
          </w:p>
        </w:tc>
        <w:tc>
          <w:tcPr>
            <w:tcW w:w="2350" w:type="dxa"/>
          </w:tcPr>
          <w:p w14:paraId="00A9712E" w14:textId="77777777" w:rsidR="009C4F21" w:rsidRPr="00C22396" w:rsidRDefault="009C4F21" w:rsidP="00C65445">
            <w:pPr>
              <w:pStyle w:val="af1"/>
              <w:spacing w:before="103" w:after="103"/>
            </w:pPr>
            <w:r w:rsidRPr="00C22396">
              <w:rPr>
                <w:rFonts w:hint="eastAsia"/>
              </w:rPr>
              <w:t>链路带宽</w:t>
            </w:r>
          </w:p>
        </w:tc>
        <w:tc>
          <w:tcPr>
            <w:tcW w:w="1501" w:type="dxa"/>
          </w:tcPr>
          <w:p w14:paraId="7F67A003" w14:textId="77777777" w:rsidR="009C4F21" w:rsidRPr="00C22396" w:rsidRDefault="009C4F21" w:rsidP="00C65445">
            <w:pPr>
              <w:pStyle w:val="af1"/>
              <w:spacing w:before="103" w:after="103"/>
            </w:pPr>
            <w:r w:rsidRPr="00C22396">
              <w:rPr>
                <w:rFonts w:hint="eastAsia"/>
              </w:rPr>
              <w:t>1GHz</w:t>
            </w:r>
          </w:p>
        </w:tc>
        <w:tc>
          <w:tcPr>
            <w:tcW w:w="1655" w:type="dxa"/>
          </w:tcPr>
          <w:p w14:paraId="45729D09" w14:textId="77777777" w:rsidR="009C4F21" w:rsidRPr="00C22396" w:rsidRDefault="009C4F21" w:rsidP="00C65445">
            <w:pPr>
              <w:pStyle w:val="af1"/>
              <w:spacing w:before="103" w:after="103"/>
            </w:pPr>
            <w:r w:rsidRPr="00C22396">
              <w:rPr>
                <w:rFonts w:hint="eastAsia"/>
              </w:rPr>
              <w:t>2GHz</w:t>
            </w:r>
          </w:p>
        </w:tc>
        <w:tc>
          <w:tcPr>
            <w:tcW w:w="1662" w:type="dxa"/>
          </w:tcPr>
          <w:p w14:paraId="58FF30B8" w14:textId="77777777" w:rsidR="009C4F21" w:rsidRPr="00C22396" w:rsidRDefault="009C4F21" w:rsidP="00C65445">
            <w:pPr>
              <w:pStyle w:val="af1"/>
              <w:spacing w:before="103" w:after="103"/>
            </w:pPr>
            <w:r w:rsidRPr="00C22396">
              <w:rPr>
                <w:rFonts w:hint="eastAsia"/>
              </w:rPr>
              <w:t>10GHz</w:t>
            </w:r>
          </w:p>
        </w:tc>
      </w:tr>
      <w:tr w:rsidR="009C4F21" w:rsidRPr="00C22396" w14:paraId="631E1364" w14:textId="77777777" w:rsidTr="00C65445">
        <w:tc>
          <w:tcPr>
            <w:tcW w:w="1336" w:type="dxa"/>
          </w:tcPr>
          <w:p w14:paraId="10B08B7B" w14:textId="77777777" w:rsidR="009C4F21" w:rsidRPr="00C22396" w:rsidRDefault="009C4F21" w:rsidP="00C65445">
            <w:pPr>
              <w:pStyle w:val="af1"/>
              <w:spacing w:before="103" w:after="103"/>
            </w:pPr>
            <w:r w:rsidRPr="00C22396">
              <w:object w:dxaOrig="262" w:dyaOrig="272" w14:anchorId="770CEB23">
                <v:shape id="_x0000_i1413" type="#_x0000_t75" style="width:13.1pt;height:13.65pt" o:ole="">
                  <v:imagedata r:id="rId790" o:title=""/>
                </v:shape>
                <o:OLEObject Type="Embed" ProgID="Equation.AxMath" ShapeID="_x0000_i1413" DrawAspect="Content" ObjectID="_1838353883" r:id="rId791"/>
              </w:object>
            </w:r>
          </w:p>
        </w:tc>
        <w:tc>
          <w:tcPr>
            <w:tcW w:w="2350" w:type="dxa"/>
          </w:tcPr>
          <w:p w14:paraId="5FE3A953" w14:textId="77777777" w:rsidR="009C4F21" w:rsidRPr="00C22396" w:rsidRDefault="009C4F21" w:rsidP="00C65445">
            <w:pPr>
              <w:pStyle w:val="af1"/>
              <w:spacing w:before="103" w:after="103"/>
            </w:pPr>
            <w:r w:rsidRPr="00C22396">
              <w:rPr>
                <w:rFonts w:hint="eastAsia"/>
              </w:rPr>
              <w:t>发射功率</w:t>
            </w:r>
          </w:p>
        </w:tc>
        <w:tc>
          <w:tcPr>
            <w:tcW w:w="1501" w:type="dxa"/>
          </w:tcPr>
          <w:p w14:paraId="3BE3C578" w14:textId="77777777" w:rsidR="009C4F21" w:rsidRPr="00C22396" w:rsidRDefault="009C4F21" w:rsidP="00C65445">
            <w:pPr>
              <w:pStyle w:val="af1"/>
              <w:spacing w:before="103" w:after="103"/>
            </w:pPr>
            <w:r w:rsidRPr="00C22396">
              <w:rPr>
                <w:rFonts w:hint="eastAsia"/>
              </w:rPr>
              <w:t>10W</w:t>
            </w:r>
          </w:p>
        </w:tc>
        <w:tc>
          <w:tcPr>
            <w:tcW w:w="1655" w:type="dxa"/>
          </w:tcPr>
          <w:p w14:paraId="2C1B7126" w14:textId="77777777" w:rsidR="009C4F21" w:rsidRPr="00C22396" w:rsidRDefault="009C4F21" w:rsidP="00C65445">
            <w:pPr>
              <w:pStyle w:val="af1"/>
              <w:spacing w:before="103" w:after="103"/>
            </w:pPr>
            <w:r w:rsidRPr="00C22396">
              <w:rPr>
                <w:rFonts w:hint="eastAsia"/>
              </w:rPr>
              <w:t>10W</w:t>
            </w:r>
          </w:p>
        </w:tc>
        <w:tc>
          <w:tcPr>
            <w:tcW w:w="1662" w:type="dxa"/>
          </w:tcPr>
          <w:p w14:paraId="33D08F81" w14:textId="77777777" w:rsidR="009C4F21" w:rsidRPr="00C22396" w:rsidRDefault="009C4F21" w:rsidP="00C65445">
            <w:pPr>
              <w:pStyle w:val="af1"/>
              <w:spacing w:before="103" w:after="103"/>
            </w:pPr>
            <w:r w:rsidRPr="00C22396">
              <w:rPr>
                <w:rFonts w:hint="eastAsia"/>
              </w:rPr>
              <w:t>1W</w:t>
            </w:r>
          </w:p>
        </w:tc>
      </w:tr>
      <w:tr w:rsidR="009C4F21" w:rsidRPr="00C22396" w14:paraId="732F3552" w14:textId="77777777" w:rsidTr="00C65445">
        <w:tc>
          <w:tcPr>
            <w:tcW w:w="1336" w:type="dxa"/>
          </w:tcPr>
          <w:p w14:paraId="13DAC0C4" w14:textId="77777777" w:rsidR="009C4F21" w:rsidRPr="00C22396" w:rsidRDefault="009C4F21" w:rsidP="00C65445">
            <w:pPr>
              <w:pStyle w:val="af1"/>
              <w:spacing w:before="103" w:after="103"/>
            </w:pPr>
            <w:r w:rsidRPr="00C22396">
              <w:object w:dxaOrig="285" w:dyaOrig="272" w14:anchorId="45A5A350">
                <v:shape id="_x0000_i1414" type="#_x0000_t75" style="width:14.2pt;height:13.65pt" o:ole="">
                  <v:imagedata r:id="rId792" o:title=""/>
                </v:shape>
                <o:OLEObject Type="Embed" ProgID="Equation.AxMath" ShapeID="_x0000_i1414" DrawAspect="Content" ObjectID="_1838353884" r:id="rId793"/>
              </w:object>
            </w:r>
          </w:p>
        </w:tc>
        <w:tc>
          <w:tcPr>
            <w:tcW w:w="2350" w:type="dxa"/>
          </w:tcPr>
          <w:p w14:paraId="4A21E616" w14:textId="77777777" w:rsidR="009C4F21" w:rsidRPr="00C22396" w:rsidRDefault="009C4F21" w:rsidP="00C65445">
            <w:pPr>
              <w:pStyle w:val="af1"/>
              <w:spacing w:before="103" w:after="103"/>
            </w:pPr>
            <w:r w:rsidRPr="00C22396">
              <w:rPr>
                <w:rFonts w:hint="eastAsia"/>
              </w:rPr>
              <w:t>发射增益</w:t>
            </w:r>
          </w:p>
        </w:tc>
        <w:tc>
          <w:tcPr>
            <w:tcW w:w="1501" w:type="dxa"/>
          </w:tcPr>
          <w:p w14:paraId="1184AD64" w14:textId="77777777" w:rsidR="009C4F21" w:rsidRPr="00C22396" w:rsidRDefault="009C4F21" w:rsidP="00C65445">
            <w:pPr>
              <w:pStyle w:val="af1"/>
              <w:spacing w:before="103" w:after="103"/>
            </w:pPr>
            <w:r w:rsidRPr="00C22396">
              <w:rPr>
                <w:rFonts w:hint="eastAsia"/>
              </w:rPr>
              <w:t>45dBi</w:t>
            </w:r>
          </w:p>
        </w:tc>
        <w:tc>
          <w:tcPr>
            <w:tcW w:w="1655" w:type="dxa"/>
          </w:tcPr>
          <w:p w14:paraId="29FC8F2D" w14:textId="77777777" w:rsidR="009C4F21" w:rsidRPr="00C22396" w:rsidRDefault="009C4F21" w:rsidP="00C65445">
            <w:pPr>
              <w:pStyle w:val="af1"/>
              <w:spacing w:before="103" w:after="103"/>
            </w:pPr>
            <w:r w:rsidRPr="00C22396">
              <w:rPr>
                <w:rFonts w:hint="eastAsia"/>
              </w:rPr>
              <w:t>45dBi</w:t>
            </w:r>
          </w:p>
        </w:tc>
        <w:tc>
          <w:tcPr>
            <w:tcW w:w="1662" w:type="dxa"/>
          </w:tcPr>
          <w:p w14:paraId="590D6D84" w14:textId="77777777" w:rsidR="009C4F21" w:rsidRPr="00C22396" w:rsidRDefault="009C4F21" w:rsidP="00C65445">
            <w:pPr>
              <w:pStyle w:val="af1"/>
              <w:spacing w:before="103" w:after="103"/>
            </w:pPr>
            <w:r w:rsidRPr="00C22396">
              <w:rPr>
                <w:rFonts w:hint="eastAsia"/>
              </w:rPr>
              <w:t>100dBi</w:t>
            </w:r>
          </w:p>
        </w:tc>
      </w:tr>
      <w:tr w:rsidR="009C4F21" w:rsidRPr="00C22396" w14:paraId="0BAE1272" w14:textId="77777777" w:rsidTr="00C65445">
        <w:tc>
          <w:tcPr>
            <w:tcW w:w="1336" w:type="dxa"/>
          </w:tcPr>
          <w:p w14:paraId="751D78DB" w14:textId="77777777" w:rsidR="009C4F21" w:rsidRPr="00C22396" w:rsidRDefault="009C4F21" w:rsidP="00C65445">
            <w:pPr>
              <w:pStyle w:val="af1"/>
              <w:spacing w:before="103" w:after="103"/>
            </w:pPr>
            <w:r w:rsidRPr="00C22396">
              <w:object w:dxaOrig="305" w:dyaOrig="272" w14:anchorId="7E7708CE">
                <v:shape id="_x0000_i1415" type="#_x0000_t75" style="width:15.8pt;height:13.65pt" o:ole="">
                  <v:imagedata r:id="rId794" o:title=""/>
                </v:shape>
                <o:OLEObject Type="Embed" ProgID="Equation.AxMath" ShapeID="_x0000_i1415" DrawAspect="Content" ObjectID="_1838353885" r:id="rId795"/>
              </w:object>
            </w:r>
          </w:p>
        </w:tc>
        <w:tc>
          <w:tcPr>
            <w:tcW w:w="2350" w:type="dxa"/>
          </w:tcPr>
          <w:p w14:paraId="06B26352" w14:textId="77777777" w:rsidR="009C4F21" w:rsidRPr="00C22396" w:rsidRDefault="009C4F21" w:rsidP="00C65445">
            <w:pPr>
              <w:pStyle w:val="af1"/>
              <w:spacing w:before="103" w:after="103"/>
            </w:pPr>
            <w:r w:rsidRPr="00C22396">
              <w:rPr>
                <w:rFonts w:hint="eastAsia"/>
              </w:rPr>
              <w:t>接收增益</w:t>
            </w:r>
          </w:p>
        </w:tc>
        <w:tc>
          <w:tcPr>
            <w:tcW w:w="1501" w:type="dxa"/>
          </w:tcPr>
          <w:p w14:paraId="0498FAB6" w14:textId="77777777" w:rsidR="009C4F21" w:rsidRPr="00C22396" w:rsidRDefault="009C4F21" w:rsidP="00C65445">
            <w:pPr>
              <w:pStyle w:val="af1"/>
              <w:spacing w:before="103" w:after="103"/>
            </w:pPr>
            <w:r w:rsidRPr="00C22396">
              <w:rPr>
                <w:rFonts w:hint="eastAsia"/>
              </w:rPr>
              <w:t>60dBi</w:t>
            </w:r>
          </w:p>
        </w:tc>
        <w:tc>
          <w:tcPr>
            <w:tcW w:w="1655" w:type="dxa"/>
          </w:tcPr>
          <w:p w14:paraId="7BD6DB40" w14:textId="77777777" w:rsidR="009C4F21" w:rsidRPr="00C22396" w:rsidRDefault="009C4F21" w:rsidP="00C65445">
            <w:pPr>
              <w:pStyle w:val="af1"/>
              <w:spacing w:before="103" w:after="103"/>
            </w:pPr>
            <w:r w:rsidRPr="00C22396">
              <w:rPr>
                <w:rFonts w:hint="eastAsia"/>
              </w:rPr>
              <w:t>45dBi</w:t>
            </w:r>
          </w:p>
        </w:tc>
        <w:tc>
          <w:tcPr>
            <w:tcW w:w="1662" w:type="dxa"/>
          </w:tcPr>
          <w:p w14:paraId="7CA61CDC" w14:textId="77777777" w:rsidR="009C4F21" w:rsidRPr="00C22396" w:rsidRDefault="009C4F21" w:rsidP="00C65445">
            <w:pPr>
              <w:pStyle w:val="af1"/>
              <w:spacing w:before="103" w:after="103"/>
            </w:pPr>
            <w:r w:rsidRPr="00C22396">
              <w:rPr>
                <w:rFonts w:hint="eastAsia"/>
              </w:rPr>
              <w:t>100dBi</w:t>
            </w:r>
          </w:p>
        </w:tc>
      </w:tr>
      <w:tr w:rsidR="009C4F21" w:rsidRPr="00C22396" w14:paraId="515A17B7" w14:textId="77777777" w:rsidTr="00C65445">
        <w:tc>
          <w:tcPr>
            <w:tcW w:w="1336" w:type="dxa"/>
          </w:tcPr>
          <w:p w14:paraId="30064FE5" w14:textId="77777777" w:rsidR="009C4F21" w:rsidRPr="00C22396" w:rsidRDefault="009C4F21" w:rsidP="00C65445">
            <w:pPr>
              <w:pStyle w:val="af1"/>
              <w:spacing w:before="103" w:after="103"/>
            </w:pPr>
            <w:r w:rsidRPr="00C22396">
              <w:object w:dxaOrig="284" w:dyaOrig="358" w14:anchorId="3799B163">
                <v:shape id="_x0000_i1416" type="#_x0000_t75" style="width:13.65pt;height:18pt" o:ole="">
                  <v:imagedata r:id="rId104" o:title=""/>
                </v:shape>
                <o:OLEObject Type="Embed" ProgID="Equation.AxMath" ShapeID="_x0000_i1416" DrawAspect="Content" ObjectID="_1838353886" r:id="rId796"/>
              </w:object>
            </w:r>
          </w:p>
        </w:tc>
        <w:tc>
          <w:tcPr>
            <w:tcW w:w="2350" w:type="dxa"/>
          </w:tcPr>
          <w:p w14:paraId="7D33CBAB" w14:textId="77777777" w:rsidR="009C4F21" w:rsidRPr="00C22396" w:rsidRDefault="009C4F21" w:rsidP="00C65445">
            <w:pPr>
              <w:pStyle w:val="af1"/>
              <w:spacing w:before="103" w:after="103"/>
            </w:pPr>
            <w:r w:rsidRPr="00C22396">
              <w:rPr>
                <w:rFonts w:hint="eastAsia"/>
              </w:rPr>
              <w:t>大气损耗</w:t>
            </w:r>
          </w:p>
        </w:tc>
        <w:tc>
          <w:tcPr>
            <w:tcW w:w="1501" w:type="dxa"/>
          </w:tcPr>
          <w:p w14:paraId="47196A43" w14:textId="77777777" w:rsidR="009C4F21" w:rsidRPr="00C22396" w:rsidRDefault="009C4F21" w:rsidP="00C65445">
            <w:pPr>
              <w:pStyle w:val="af1"/>
              <w:spacing w:before="103" w:after="103"/>
            </w:pPr>
            <w:r w:rsidRPr="00C22396">
              <w:rPr>
                <w:rFonts w:hint="eastAsia"/>
              </w:rPr>
              <w:t>1.1dB</w:t>
            </w:r>
          </w:p>
        </w:tc>
        <w:tc>
          <w:tcPr>
            <w:tcW w:w="1655" w:type="dxa"/>
          </w:tcPr>
          <w:p w14:paraId="350E7205" w14:textId="77777777" w:rsidR="009C4F21" w:rsidRPr="00C22396" w:rsidRDefault="009C4F21" w:rsidP="00C65445">
            <w:pPr>
              <w:pStyle w:val="af1"/>
              <w:spacing w:before="103" w:after="103"/>
            </w:pPr>
            <w:r w:rsidRPr="00C22396">
              <w:rPr>
                <w:rFonts w:hint="eastAsia"/>
              </w:rPr>
              <w:t>0</w:t>
            </w:r>
          </w:p>
        </w:tc>
        <w:tc>
          <w:tcPr>
            <w:tcW w:w="1662" w:type="dxa"/>
          </w:tcPr>
          <w:p w14:paraId="0638EFF4" w14:textId="77777777" w:rsidR="009C4F21" w:rsidRPr="00C22396" w:rsidRDefault="009C4F21" w:rsidP="00C65445">
            <w:pPr>
              <w:pStyle w:val="af1"/>
              <w:spacing w:before="103" w:after="103"/>
            </w:pPr>
            <w:r w:rsidRPr="00C22396">
              <w:rPr>
                <w:rFonts w:hint="eastAsia"/>
              </w:rPr>
              <w:t>0</w:t>
            </w:r>
          </w:p>
        </w:tc>
      </w:tr>
      <w:tr w:rsidR="009C4F21" w:rsidRPr="00C22396" w14:paraId="15CB9295" w14:textId="77777777" w:rsidTr="00C65445">
        <w:tc>
          <w:tcPr>
            <w:tcW w:w="1336" w:type="dxa"/>
          </w:tcPr>
          <w:p w14:paraId="084CAA8A" w14:textId="77777777" w:rsidR="009C4F21" w:rsidRPr="00C22396" w:rsidRDefault="009C4F21" w:rsidP="00C65445">
            <w:pPr>
              <w:pStyle w:val="af1"/>
              <w:spacing w:before="103" w:after="103"/>
            </w:pPr>
            <w:r w:rsidRPr="00C22396">
              <w:object w:dxaOrig="298" w:dyaOrig="272" w14:anchorId="1E36E1D5">
                <v:shape id="_x0000_i1417" type="#_x0000_t75" style="width:15.25pt;height:13.65pt" o:ole="">
                  <v:imagedata r:id="rId797" o:title=""/>
                </v:shape>
                <o:OLEObject Type="Embed" ProgID="Equation.AxMath" ShapeID="_x0000_i1417" DrawAspect="Content" ObjectID="_1838353887" r:id="rId798"/>
              </w:object>
            </w:r>
          </w:p>
        </w:tc>
        <w:tc>
          <w:tcPr>
            <w:tcW w:w="2350" w:type="dxa"/>
          </w:tcPr>
          <w:p w14:paraId="0037288F" w14:textId="77777777" w:rsidR="009C4F21" w:rsidRPr="00C22396" w:rsidRDefault="009C4F21" w:rsidP="00C65445">
            <w:pPr>
              <w:pStyle w:val="af1"/>
              <w:spacing w:before="103" w:after="103"/>
            </w:pPr>
            <w:r w:rsidRPr="00C22396">
              <w:rPr>
                <w:rFonts w:hint="eastAsia"/>
              </w:rPr>
              <w:t>有效接收孔径面积</w:t>
            </w:r>
          </w:p>
        </w:tc>
        <w:tc>
          <w:tcPr>
            <w:tcW w:w="1501" w:type="dxa"/>
          </w:tcPr>
          <w:p w14:paraId="5F1BA0CE" w14:textId="77777777" w:rsidR="009C4F21" w:rsidRPr="00C22396" w:rsidRDefault="009C4F21" w:rsidP="00C65445">
            <w:pPr>
              <w:pStyle w:val="af1"/>
              <w:spacing w:before="103" w:after="103"/>
            </w:pPr>
            <w:r w:rsidRPr="00C22396">
              <w:rPr>
                <w:rFonts w:hint="eastAsia"/>
              </w:rPr>
              <w:t>—</w:t>
            </w:r>
          </w:p>
        </w:tc>
        <w:tc>
          <w:tcPr>
            <w:tcW w:w="1655" w:type="dxa"/>
          </w:tcPr>
          <w:p w14:paraId="41F4FB25" w14:textId="77777777" w:rsidR="009C4F21" w:rsidRPr="00C22396" w:rsidRDefault="009C4F21" w:rsidP="00C65445">
            <w:pPr>
              <w:pStyle w:val="af1"/>
              <w:spacing w:before="103" w:after="103"/>
            </w:pPr>
            <w:r w:rsidRPr="00C22396">
              <w:rPr>
                <w:rFonts w:hint="eastAsia"/>
              </w:rPr>
              <w:t>—</w:t>
            </w:r>
          </w:p>
        </w:tc>
        <w:tc>
          <w:tcPr>
            <w:tcW w:w="1662" w:type="dxa"/>
          </w:tcPr>
          <w:p w14:paraId="6E53896A" w14:textId="77777777" w:rsidR="009C4F21" w:rsidRPr="00C22396" w:rsidRDefault="009C4F21" w:rsidP="00C65445">
            <w:pPr>
              <w:pStyle w:val="af1"/>
              <w:spacing w:before="103" w:after="103"/>
            </w:pPr>
            <w:r w:rsidRPr="00C22396">
              <w:rPr>
                <w:rFonts w:hint="eastAsia"/>
              </w:rPr>
              <w:t>25cm2</w:t>
            </w:r>
          </w:p>
        </w:tc>
      </w:tr>
      <w:tr w:rsidR="009C4F21" w:rsidRPr="00C22396" w14:paraId="2588389D" w14:textId="77777777" w:rsidTr="00C65445">
        <w:tc>
          <w:tcPr>
            <w:tcW w:w="1336" w:type="dxa"/>
          </w:tcPr>
          <w:p w14:paraId="3DC32756" w14:textId="77777777" w:rsidR="009C4F21" w:rsidRPr="00C22396" w:rsidRDefault="009C4F21" w:rsidP="00C65445">
            <w:pPr>
              <w:pStyle w:val="af1"/>
              <w:spacing w:before="103" w:after="103"/>
            </w:pPr>
            <w:r w:rsidRPr="00C22396">
              <w:object w:dxaOrig="174" w:dyaOrig="269" w14:anchorId="3A826B11">
                <v:shape id="_x0000_i1418" type="#_x0000_t75" style="width:8.2pt;height:13.65pt" o:ole="">
                  <v:imagedata r:id="rId799" o:title=""/>
                </v:shape>
                <o:OLEObject Type="Embed" ProgID="Equation.AxMath" ShapeID="_x0000_i1418" DrawAspect="Content" ObjectID="_1838353888" r:id="rId800"/>
              </w:object>
            </w:r>
          </w:p>
        </w:tc>
        <w:tc>
          <w:tcPr>
            <w:tcW w:w="2350" w:type="dxa"/>
          </w:tcPr>
          <w:p w14:paraId="02C8D37B" w14:textId="77777777" w:rsidR="009C4F21" w:rsidRPr="00C22396" w:rsidRDefault="009C4F21" w:rsidP="00C65445">
            <w:pPr>
              <w:pStyle w:val="af1"/>
              <w:spacing w:before="103" w:after="103"/>
            </w:pPr>
            <w:r w:rsidRPr="00C22396">
              <w:rPr>
                <w:rFonts w:hint="eastAsia"/>
              </w:rPr>
              <w:t>激光束发散角</w:t>
            </w:r>
          </w:p>
        </w:tc>
        <w:tc>
          <w:tcPr>
            <w:tcW w:w="1501" w:type="dxa"/>
          </w:tcPr>
          <w:p w14:paraId="6D65C2DD" w14:textId="77777777" w:rsidR="009C4F21" w:rsidRPr="00C22396" w:rsidRDefault="009C4F21" w:rsidP="00C65445">
            <w:pPr>
              <w:pStyle w:val="af1"/>
              <w:spacing w:before="103" w:after="103"/>
            </w:pPr>
            <w:r w:rsidRPr="00C22396">
              <w:rPr>
                <w:rFonts w:hint="eastAsia"/>
              </w:rPr>
              <w:t>—</w:t>
            </w:r>
          </w:p>
        </w:tc>
        <w:tc>
          <w:tcPr>
            <w:tcW w:w="1655" w:type="dxa"/>
          </w:tcPr>
          <w:p w14:paraId="73F1866E" w14:textId="77777777" w:rsidR="009C4F21" w:rsidRPr="00C22396" w:rsidRDefault="009C4F21" w:rsidP="00C65445">
            <w:pPr>
              <w:pStyle w:val="af1"/>
              <w:spacing w:before="103" w:after="103"/>
            </w:pPr>
            <w:r w:rsidRPr="00C22396">
              <w:rPr>
                <w:rFonts w:hint="eastAsia"/>
              </w:rPr>
              <w:t>—</w:t>
            </w:r>
          </w:p>
        </w:tc>
        <w:tc>
          <w:tcPr>
            <w:tcW w:w="1662" w:type="dxa"/>
          </w:tcPr>
          <w:p w14:paraId="13BF1B55" w14:textId="77777777" w:rsidR="009C4F21" w:rsidRPr="00C22396" w:rsidRDefault="009C4F21" w:rsidP="00C65445">
            <w:pPr>
              <w:pStyle w:val="af1"/>
              <w:spacing w:before="103" w:after="103"/>
            </w:pPr>
            <w:r w:rsidRPr="00C22396">
              <w:rPr>
                <w:rFonts w:hint="eastAsia"/>
              </w:rPr>
              <w:t>50</w:t>
            </w:r>
            <w:r w:rsidRPr="00C22396">
              <w:object w:dxaOrig="595" w:dyaOrig="269" w14:anchorId="385237FA">
                <v:shape id="_x0000_i1419" type="#_x0000_t75" style="width:30pt;height:13.65pt" o:ole="">
                  <v:imagedata r:id="rId801" o:title=""/>
                </v:shape>
                <o:OLEObject Type="Embed" ProgID="Equation.AxMath" ShapeID="_x0000_i1419" DrawAspect="Content" ObjectID="_1838353889" r:id="rId802"/>
              </w:object>
            </w:r>
          </w:p>
        </w:tc>
      </w:tr>
      <w:tr w:rsidR="009C4F21" w:rsidRPr="00C22396" w14:paraId="35E2EA6F" w14:textId="77777777" w:rsidTr="00C65445">
        <w:tc>
          <w:tcPr>
            <w:tcW w:w="1336" w:type="dxa"/>
          </w:tcPr>
          <w:p w14:paraId="75F0A35E" w14:textId="77777777" w:rsidR="009C4F21" w:rsidRPr="00C22396" w:rsidRDefault="009C4F21" w:rsidP="00C65445">
            <w:pPr>
              <w:pStyle w:val="af1"/>
              <w:spacing w:before="103" w:after="103"/>
            </w:pPr>
            <w:r w:rsidRPr="00C22396">
              <w:object w:dxaOrig="244" w:dyaOrig="272" w14:anchorId="453A52A1">
                <v:shape id="_x0000_i1420" type="#_x0000_t75" style="width:12pt;height:13.65pt" o:ole="">
                  <v:imagedata r:id="rId803" o:title=""/>
                </v:shape>
                <o:OLEObject Type="Embed" ProgID="Equation.AxMath" ShapeID="_x0000_i1420" DrawAspect="Content" ObjectID="_1838353890" r:id="rId804"/>
              </w:object>
            </w:r>
          </w:p>
        </w:tc>
        <w:tc>
          <w:tcPr>
            <w:tcW w:w="2350" w:type="dxa"/>
          </w:tcPr>
          <w:p w14:paraId="2BB8402A" w14:textId="77777777" w:rsidR="009C4F21" w:rsidRPr="00C22396" w:rsidRDefault="009C4F21" w:rsidP="00C65445">
            <w:pPr>
              <w:pStyle w:val="af1"/>
              <w:spacing w:before="103" w:after="103"/>
            </w:pPr>
            <w:r w:rsidRPr="00C22396">
              <w:rPr>
                <w:rFonts w:hint="eastAsia"/>
              </w:rPr>
              <w:t>指向误差</w:t>
            </w:r>
          </w:p>
        </w:tc>
        <w:tc>
          <w:tcPr>
            <w:tcW w:w="1501" w:type="dxa"/>
          </w:tcPr>
          <w:p w14:paraId="56825E34" w14:textId="77777777" w:rsidR="009C4F21" w:rsidRPr="00C22396" w:rsidRDefault="009C4F21" w:rsidP="00C65445">
            <w:pPr>
              <w:pStyle w:val="af1"/>
              <w:spacing w:before="103" w:after="103"/>
            </w:pPr>
            <w:r w:rsidRPr="00C22396">
              <w:rPr>
                <w:rFonts w:hint="eastAsia"/>
              </w:rPr>
              <w:t>—</w:t>
            </w:r>
          </w:p>
        </w:tc>
        <w:tc>
          <w:tcPr>
            <w:tcW w:w="1655" w:type="dxa"/>
          </w:tcPr>
          <w:p w14:paraId="6264CDA6" w14:textId="77777777" w:rsidR="009C4F21" w:rsidRPr="00C22396" w:rsidRDefault="009C4F21" w:rsidP="00C65445">
            <w:pPr>
              <w:pStyle w:val="af1"/>
              <w:spacing w:before="103" w:after="103"/>
            </w:pPr>
            <w:r w:rsidRPr="00C22396">
              <w:rPr>
                <w:rFonts w:hint="eastAsia"/>
              </w:rPr>
              <w:t>—</w:t>
            </w:r>
          </w:p>
        </w:tc>
        <w:tc>
          <w:tcPr>
            <w:tcW w:w="1662" w:type="dxa"/>
          </w:tcPr>
          <w:p w14:paraId="50325490" w14:textId="77777777" w:rsidR="009C4F21" w:rsidRPr="00C22396" w:rsidRDefault="009C4F21" w:rsidP="00C65445">
            <w:pPr>
              <w:pStyle w:val="af1"/>
              <w:spacing w:before="103" w:after="103"/>
            </w:pPr>
            <w:r w:rsidRPr="00C22396">
              <w:rPr>
                <w:rFonts w:hint="eastAsia"/>
              </w:rPr>
              <w:t>0.2m</w:t>
            </w:r>
          </w:p>
        </w:tc>
      </w:tr>
      <w:tr w:rsidR="009C4F21" w:rsidRPr="00C22396" w14:paraId="43B30A88" w14:textId="77777777" w:rsidTr="00C65445">
        <w:tc>
          <w:tcPr>
            <w:tcW w:w="1336" w:type="dxa"/>
          </w:tcPr>
          <w:p w14:paraId="5D488129" w14:textId="77777777" w:rsidR="009C4F21" w:rsidRPr="00C22396" w:rsidRDefault="009C4F21" w:rsidP="00C65445">
            <w:pPr>
              <w:pStyle w:val="af1"/>
              <w:spacing w:before="103" w:after="103"/>
            </w:pPr>
            <w:r w:rsidRPr="00C22396">
              <w:object w:dxaOrig="331" w:dyaOrig="272" w14:anchorId="6980B809">
                <v:shape id="_x0000_i1421" type="#_x0000_t75" style="width:16.35pt;height:13.65pt" o:ole="">
                  <v:imagedata r:id="rId805" o:title=""/>
                </v:shape>
                <o:OLEObject Type="Embed" ProgID="Equation.AxMath" ShapeID="_x0000_i1421" DrawAspect="Content" ObjectID="_1838353891" r:id="rId806"/>
              </w:object>
            </w:r>
          </w:p>
        </w:tc>
        <w:tc>
          <w:tcPr>
            <w:tcW w:w="2350" w:type="dxa"/>
          </w:tcPr>
          <w:p w14:paraId="418FDDC2" w14:textId="77777777" w:rsidR="009C4F21" w:rsidRPr="00C22396" w:rsidRDefault="009C4F21" w:rsidP="00C65445">
            <w:pPr>
              <w:pStyle w:val="af1"/>
              <w:spacing w:before="103" w:after="103"/>
            </w:pPr>
            <w:r w:rsidRPr="00C22396">
              <w:t>噪声功率谱密度</w:t>
            </w:r>
          </w:p>
        </w:tc>
        <w:tc>
          <w:tcPr>
            <w:tcW w:w="4818" w:type="dxa"/>
            <w:gridSpan w:val="3"/>
          </w:tcPr>
          <w:p w14:paraId="473B297A" w14:textId="77777777" w:rsidR="009C4F21" w:rsidRPr="00C22396" w:rsidRDefault="009C4F21" w:rsidP="00C65445">
            <w:pPr>
              <w:pStyle w:val="af1"/>
              <w:spacing w:before="103" w:after="103"/>
            </w:pPr>
            <w:r w:rsidRPr="00C22396">
              <w:rPr>
                <w:rFonts w:hint="eastAsia"/>
              </w:rPr>
              <w:t>-174dBm/Hz</w:t>
            </w:r>
          </w:p>
        </w:tc>
      </w:tr>
    </w:tbl>
    <w:p w14:paraId="46A7DBBF" w14:textId="77777777" w:rsidR="009C4F21" w:rsidRDefault="009C4F21" w:rsidP="009C4F21">
      <w:pPr>
        <w:pStyle w:val="-"/>
        <w:spacing w:beforeLines="50" w:before="206"/>
        <w:ind w:firstLine="503"/>
      </w:pPr>
      <w:r w:rsidRPr="00F85CA2">
        <w:t>仿真场景与</w:t>
      </w:r>
      <w:r>
        <w:fldChar w:fldCharType="begin"/>
      </w:r>
      <w:r>
        <w:instrText xml:space="preserve"> REF _Ref227652972 \r \h </w:instrText>
      </w:r>
      <w:r>
        <w:fldChar w:fldCharType="separate"/>
      </w:r>
      <w:r>
        <w:t>2.2</w:t>
      </w:r>
      <w:r>
        <w:fldChar w:fldCharType="end"/>
      </w:r>
      <w:r w:rsidRPr="00F85CA2">
        <w:t>系统模型保持一致，</w:t>
      </w:r>
      <w:r w:rsidRPr="0038458B">
        <w:t>由一颗遥感卫星、一个低轨计算星座</w:t>
      </w:r>
      <w:r w:rsidRPr="0038458B">
        <w:lastRenderedPageBreak/>
        <w:t>和一个地面站构成</w:t>
      </w:r>
      <w:r>
        <w:rPr>
          <w:rFonts w:hint="eastAsia"/>
        </w:rPr>
        <w:t>，</w:t>
      </w:r>
      <w:r w:rsidRPr="00F85CA2">
        <w:t>星间链路采用</w:t>
      </w:r>
      <w:r w:rsidRPr="00F85CA2">
        <w:t xml:space="preserve"> Grid </w:t>
      </w:r>
      <w:r w:rsidRPr="00F85CA2">
        <w:t>型连接策略</w:t>
      </w:r>
      <w:r>
        <w:rPr>
          <w:rFonts w:hint="eastAsia"/>
        </w:rPr>
        <w:t>。</w:t>
      </w:r>
      <w:r w:rsidRPr="00F85CA2">
        <w:t>仿真时间窗口选取</w:t>
      </w:r>
      <w:r w:rsidRPr="00F85CA2">
        <w:t xml:space="preserve"> UTC </w:t>
      </w:r>
      <w:r w:rsidRPr="00F85CA2">
        <w:t>时间</w:t>
      </w:r>
      <w:r w:rsidRPr="00F85CA2">
        <w:t xml:space="preserve"> 2026 </w:t>
      </w:r>
      <w:r w:rsidRPr="00F85CA2">
        <w:t>年</w:t>
      </w:r>
      <w:r w:rsidRPr="00F85CA2">
        <w:t xml:space="preserve"> 4 </w:t>
      </w:r>
      <w:r w:rsidRPr="00F85CA2">
        <w:t>月</w:t>
      </w:r>
      <w:r w:rsidRPr="00F85CA2">
        <w:t xml:space="preserve"> 19 </w:t>
      </w:r>
      <w:r w:rsidRPr="00F85CA2">
        <w:t>日</w:t>
      </w:r>
      <w:r w:rsidRPr="00F85CA2">
        <w:t xml:space="preserve"> 06:00:00 </w:t>
      </w:r>
      <w:r w:rsidRPr="00F85CA2">
        <w:t>至</w:t>
      </w:r>
      <w:r w:rsidRPr="00F85CA2">
        <w:t xml:space="preserve"> 07:00:00 </w:t>
      </w:r>
      <w:r w:rsidRPr="00F85CA2">
        <w:t>的连续一小时时段</w:t>
      </w:r>
      <w:r>
        <w:rPr>
          <w:rFonts w:hint="eastAsia"/>
        </w:rPr>
        <w:t>，</w:t>
      </w:r>
      <w:r w:rsidRPr="0038458B">
        <w:t>该时段内的可见性数据将作为链路生成与路由选择的基础。上述场景中涉及的</w:t>
      </w:r>
      <w:r>
        <w:rPr>
          <w:rFonts w:hint="eastAsia"/>
        </w:rPr>
        <w:t>实验</w:t>
      </w:r>
      <w:r w:rsidRPr="0038458B">
        <w:t>参数</w:t>
      </w:r>
      <w:r w:rsidRPr="000F2201">
        <w:t>如</w:t>
      </w:r>
      <w:r>
        <w:fldChar w:fldCharType="begin"/>
      </w:r>
      <w:r>
        <w:instrText xml:space="preserve"> REF _Ref227621377 \r \h </w:instrText>
      </w:r>
      <w:r>
        <w:fldChar w:fldCharType="separate"/>
      </w:r>
      <w:r>
        <w:rPr>
          <w:rFonts w:hint="eastAsia"/>
        </w:rPr>
        <w:t>表</w:t>
      </w:r>
      <w:r>
        <w:rPr>
          <w:rFonts w:hint="eastAsia"/>
        </w:rPr>
        <w:t>4-1</w:t>
      </w:r>
      <w:r>
        <w:fldChar w:fldCharType="end"/>
      </w:r>
      <w:r w:rsidRPr="000F2201">
        <w:t>所示。</w:t>
      </w:r>
    </w:p>
    <w:p w14:paraId="30A60E25" w14:textId="77777777" w:rsidR="009C4F21" w:rsidRPr="008C616A" w:rsidRDefault="009C4F21" w:rsidP="009C4F21">
      <w:pPr>
        <w:pStyle w:val="231"/>
        <w:spacing w:before="206" w:after="206"/>
      </w:pPr>
      <w:bookmarkStart w:id="189" w:name="_Toc227680658"/>
      <w:r w:rsidRPr="008C616A">
        <w:t xml:space="preserve">STK </w:t>
      </w:r>
      <w:r w:rsidRPr="008C616A">
        <w:t>链路仿真与数据生成</w:t>
      </w:r>
      <w:bookmarkEnd w:id="189"/>
    </w:p>
    <w:p w14:paraId="6D798086" w14:textId="77777777" w:rsidR="009C4F21" w:rsidRDefault="009C4F21" w:rsidP="009C4F21">
      <w:pPr>
        <w:pStyle w:val="-"/>
        <w:ind w:firstLine="503"/>
      </w:pPr>
      <w:r w:rsidRPr="0038458B">
        <w:t>为获取真实、时变的网络拓扑与链路状态信息，首先利用</w:t>
      </w:r>
      <w:r w:rsidRPr="0038458B">
        <w:t>Ansys Systems Tool Kit</w:t>
      </w:r>
      <w:r>
        <w:rPr>
          <w:rFonts w:hint="eastAsia"/>
        </w:rPr>
        <w:t>（</w:t>
      </w:r>
      <w:r w:rsidRPr="0038458B">
        <w:t>STK</w:t>
      </w:r>
      <w:r>
        <w:rPr>
          <w:rFonts w:hint="eastAsia"/>
        </w:rPr>
        <w:t>）</w:t>
      </w:r>
      <w:r w:rsidRPr="0038458B">
        <w:t>按照</w:t>
      </w:r>
      <w:r>
        <w:fldChar w:fldCharType="begin"/>
      </w:r>
      <w:r>
        <w:instrText xml:space="preserve"> REF _Ref227621377 \r \h </w:instrText>
      </w:r>
      <w:r>
        <w:fldChar w:fldCharType="separate"/>
      </w:r>
      <w:r>
        <w:rPr>
          <w:rFonts w:hint="eastAsia"/>
        </w:rPr>
        <w:t>表</w:t>
      </w:r>
      <w:r>
        <w:rPr>
          <w:rFonts w:hint="eastAsia"/>
        </w:rPr>
        <w:t>4-1</w:t>
      </w:r>
      <w:r>
        <w:fldChar w:fldCharType="end"/>
      </w:r>
      <w:r w:rsidRPr="0038458B">
        <w:t>所列参数建立遥感卫星、</w:t>
      </w:r>
      <w:r w:rsidRPr="0038458B">
        <w:t xml:space="preserve">Walker-Delta </w:t>
      </w:r>
      <w:r w:rsidRPr="0038458B">
        <w:t>星座及地面站模型，利用链路分析工具分别生成星座内部星间可见性报告、遥感卫星对星座的可见性报告以及星座对地面站的可见性报告。通过</w:t>
      </w:r>
      <w:r w:rsidRPr="0038458B">
        <w:t xml:space="preserve"> Python </w:t>
      </w:r>
      <w:r w:rsidRPr="0038458B">
        <w:t>脚本解析上述报告，提取该时段内所有链路的可见窗口起止时刻及节点间距离。结合</w:t>
      </w:r>
      <w:r>
        <w:fldChar w:fldCharType="begin"/>
      </w:r>
      <w:r>
        <w:instrText xml:space="preserve"> REF _Ref227621377 \r \h </w:instrText>
      </w:r>
      <w:r>
        <w:fldChar w:fldCharType="separate"/>
      </w:r>
      <w:r>
        <w:rPr>
          <w:rFonts w:hint="eastAsia"/>
        </w:rPr>
        <w:t>表</w:t>
      </w:r>
      <w:r>
        <w:rPr>
          <w:rFonts w:hint="eastAsia"/>
        </w:rPr>
        <w:t>4-1</w:t>
      </w:r>
      <w:r>
        <w:fldChar w:fldCharType="end"/>
      </w:r>
      <w:r w:rsidRPr="0038458B">
        <w:t>中的信道参数与</w:t>
      </w:r>
      <w:r>
        <w:fldChar w:fldCharType="begin"/>
      </w:r>
      <w:r>
        <w:instrText xml:space="preserve"> REF _Ref226886477 \r \h </w:instrText>
      </w:r>
      <w:r>
        <w:fldChar w:fldCharType="separate"/>
      </w:r>
      <w:r>
        <w:t>2.2.3</w:t>
      </w:r>
      <w:r>
        <w:fldChar w:fldCharType="end"/>
      </w:r>
      <w:r w:rsidRPr="0038458B">
        <w:t>建立的通信模型，逐一计算每条链路的理论数据传输速率，</w:t>
      </w:r>
      <w:r w:rsidRPr="00081D54">
        <w:t>生成包含节点资源与链路状态的网络拓扑配置文件，作为后续算法评估的输入。</w:t>
      </w:r>
    </w:p>
    <w:p w14:paraId="694481C6" w14:textId="77777777" w:rsidR="009C4F21" w:rsidRPr="008C616A" w:rsidRDefault="009C4F21" w:rsidP="009C4F21">
      <w:pPr>
        <w:pStyle w:val="231"/>
        <w:spacing w:before="206" w:after="206"/>
      </w:pPr>
      <w:bookmarkStart w:id="190" w:name="_Toc227680659"/>
      <w:r w:rsidRPr="008C616A">
        <w:t>数据集与评估模型</w:t>
      </w:r>
      <w:bookmarkEnd w:id="190"/>
    </w:p>
    <w:p w14:paraId="043374C1" w14:textId="77777777" w:rsidR="009C4F21" w:rsidRDefault="009C4F21" w:rsidP="009C4F21">
      <w:pPr>
        <w:pStyle w:val="-"/>
        <w:ind w:firstLine="503"/>
      </w:pPr>
      <w:r w:rsidRPr="00613069">
        <w:t>仿真采用</w:t>
      </w:r>
      <w:r w:rsidRPr="00437208">
        <w:t>DOTA</w:t>
      </w:r>
      <w:r w:rsidRPr="00613069">
        <w:t>遥感数据集作为输入数据</w:t>
      </w:r>
      <w:r w:rsidRPr="00437208">
        <w:rPr>
          <w:vertAlign w:val="superscript"/>
        </w:rPr>
        <w:fldChar w:fldCharType="begin"/>
      </w:r>
      <w:r w:rsidRPr="00437208">
        <w:rPr>
          <w:vertAlign w:val="superscript"/>
        </w:rPr>
        <w:instrText xml:space="preserve"> REF _Ref227662931 \r \h </w:instrText>
      </w:r>
      <w:r>
        <w:rPr>
          <w:vertAlign w:val="superscript"/>
        </w:rPr>
        <w:instrText xml:space="preserve"> \* MERGEFORMAT </w:instrText>
      </w:r>
      <w:r w:rsidRPr="00437208">
        <w:rPr>
          <w:vertAlign w:val="superscript"/>
        </w:rPr>
      </w:r>
      <w:r w:rsidRPr="00437208">
        <w:rPr>
          <w:vertAlign w:val="superscript"/>
        </w:rPr>
        <w:fldChar w:fldCharType="separate"/>
      </w:r>
      <w:r>
        <w:rPr>
          <w:vertAlign w:val="superscript"/>
        </w:rPr>
        <w:t>[33]</w:t>
      </w:r>
      <w:r w:rsidRPr="00437208">
        <w:rPr>
          <w:vertAlign w:val="superscript"/>
        </w:rPr>
        <w:fldChar w:fldCharType="end"/>
      </w:r>
      <w:r w:rsidRPr="00613069">
        <w:t>，原始图像</w:t>
      </w:r>
      <w:r>
        <w:rPr>
          <w:rFonts w:hint="eastAsia"/>
        </w:rPr>
        <w:t>分辨率约为</w:t>
      </w:r>
      <w:r>
        <w:rPr>
          <w:rFonts w:hint="eastAsia"/>
        </w:rPr>
        <w:t>4000</w:t>
      </w:r>
      <w:r>
        <w:rPr>
          <w:rFonts w:hint="eastAsia"/>
        </w:rPr>
        <w:t>×</w:t>
      </w:r>
      <w:r>
        <w:rPr>
          <w:rFonts w:hint="eastAsia"/>
        </w:rPr>
        <w:t>4000</w:t>
      </w:r>
      <w:r>
        <w:rPr>
          <w:rFonts w:hint="eastAsia"/>
        </w:rPr>
        <w:t>，</w:t>
      </w:r>
      <w:r w:rsidRPr="00613069">
        <w:t>将大尺寸遥感图像裁切为</w:t>
      </w:r>
      <w:r>
        <w:rPr>
          <w:rFonts w:hint="eastAsia"/>
        </w:rPr>
        <w:t>224</w:t>
      </w:r>
      <w:r>
        <w:rPr>
          <w:rFonts w:hint="eastAsia"/>
        </w:rPr>
        <w:t>×</w:t>
      </w:r>
      <w:r>
        <w:rPr>
          <w:rFonts w:hint="eastAsia"/>
        </w:rPr>
        <w:t>224</w:t>
      </w:r>
      <w:r w:rsidRPr="00613069">
        <w:t>像素的子图作为单次推理的输入。</w:t>
      </w:r>
      <w:r w:rsidRPr="00C96076">
        <w:t>评估覆盖</w:t>
      </w:r>
      <w:r w:rsidRPr="00C96076">
        <w:t xml:space="preserve"> ResNet101</w:t>
      </w:r>
      <w:r w:rsidRPr="00C96076">
        <w:t>、</w:t>
      </w:r>
      <w:r w:rsidRPr="00C96076">
        <w:t>VGG19</w:t>
      </w:r>
      <w:r w:rsidRPr="00C96076">
        <w:t>、</w:t>
      </w:r>
      <w:r w:rsidRPr="00C96076">
        <w:t>YOLOv5</w:t>
      </w:r>
      <w:r w:rsidRPr="00C96076">
        <w:t>、</w:t>
      </w:r>
      <w:r w:rsidRPr="00C96076">
        <w:t xml:space="preserve">Swin-Base </w:t>
      </w:r>
      <w:r w:rsidRPr="00C96076">
        <w:t>及</w:t>
      </w:r>
      <w:r w:rsidRPr="00C96076">
        <w:t xml:space="preserve"> ViT-Huge </w:t>
      </w:r>
      <w:r w:rsidRPr="00C96076">
        <w:t>共五个典型深度学习模型，以检验算法在不同模型结构下的泛化性能。</w:t>
      </w:r>
    </w:p>
    <w:p w14:paraId="4512D233" w14:textId="77777777" w:rsidR="009C4F21" w:rsidRPr="008C616A" w:rsidRDefault="009C4F21" w:rsidP="009C4F21">
      <w:pPr>
        <w:pStyle w:val="231"/>
        <w:spacing w:before="206" w:after="206"/>
        <w:rPr>
          <w:lang w:val="en-US"/>
        </w:rPr>
      </w:pPr>
      <w:bookmarkStart w:id="191" w:name="_Toc227680660"/>
      <w:r w:rsidRPr="008C616A">
        <w:rPr>
          <w:lang w:val="en-US"/>
        </w:rPr>
        <w:t>半实物仿真平台</w:t>
      </w:r>
      <w:bookmarkEnd w:id="191"/>
    </w:p>
    <w:p w14:paraId="7E16D04E" w14:textId="77777777" w:rsidR="009C4F21" w:rsidRDefault="009C4F21" w:rsidP="009C4F21">
      <w:pPr>
        <w:pStyle w:val="-"/>
        <w:ind w:firstLine="503"/>
      </w:pPr>
      <w:r w:rsidRPr="00E46EC0">
        <w:t>为验证算法在真实嵌入式环境下的执行效率以及理论模型与实际硬件的吻合程度，搭建如</w:t>
      </w:r>
      <w:r>
        <w:fldChar w:fldCharType="begin"/>
      </w:r>
      <w:r>
        <w:instrText xml:space="preserve"> REF _Ref223975262 \r \h </w:instrText>
      </w:r>
      <w:r>
        <w:fldChar w:fldCharType="separate"/>
      </w:r>
      <w:r>
        <w:rPr>
          <w:rFonts w:hint="eastAsia"/>
        </w:rPr>
        <w:t>图</w:t>
      </w:r>
      <w:r>
        <w:rPr>
          <w:rFonts w:hint="eastAsia"/>
        </w:rPr>
        <w:t>4-1</w:t>
      </w:r>
      <w:r>
        <w:fldChar w:fldCharType="end"/>
      </w:r>
      <w:r w:rsidRPr="00E46EC0">
        <w:t>所示的半实物仿真平台</w:t>
      </w:r>
      <w:r>
        <w:rPr>
          <w:rFonts w:hint="eastAsia"/>
        </w:rPr>
        <w:t>，</w:t>
      </w:r>
      <w:r w:rsidRPr="00E46EC0">
        <w:t>采用一台高性能</w:t>
      </w:r>
      <w:r>
        <w:rPr>
          <w:rFonts w:hint="eastAsia"/>
        </w:rPr>
        <w:t>PC</w:t>
      </w:r>
      <w:r w:rsidRPr="00E46EC0">
        <w:t>模拟遥感卫星与地面站，采用两块</w:t>
      </w:r>
      <w:r w:rsidRPr="00E46EC0">
        <w:t xml:space="preserve"> NVIDIA Jetson Orin NX </w:t>
      </w:r>
      <w:r w:rsidRPr="00E46EC0">
        <w:t>边缘计算主板模拟</w:t>
      </w:r>
      <w:r w:rsidRPr="00E46EC0">
        <w:t xml:space="preserve"> LEO </w:t>
      </w:r>
      <w:r w:rsidRPr="00E46EC0">
        <w:t>计算卫星节点，通过端口复用技术模拟多星计算环境，设备</w:t>
      </w:r>
      <w:r>
        <w:rPr>
          <w:rFonts w:hint="eastAsia"/>
        </w:rPr>
        <w:t>参数见</w:t>
      </w:r>
      <w:r>
        <w:fldChar w:fldCharType="begin"/>
      </w:r>
      <w:r>
        <w:instrText xml:space="preserve"> REF _Ref223975355 \r \h </w:instrText>
      </w:r>
      <w:r>
        <w:fldChar w:fldCharType="separate"/>
      </w:r>
      <w:r>
        <w:rPr>
          <w:rFonts w:hint="eastAsia"/>
        </w:rPr>
        <w:t>表</w:t>
      </w:r>
      <w:r>
        <w:rPr>
          <w:rFonts w:hint="eastAsia"/>
        </w:rPr>
        <w:t>4-2</w:t>
      </w:r>
      <w:r>
        <w:fldChar w:fldCharType="end"/>
      </w:r>
      <w:r w:rsidRPr="00E46EC0">
        <w:t>。</w:t>
      </w:r>
      <w:r w:rsidRPr="008C616A">
        <w:t>节点间的实际数据通信通过</w:t>
      </w:r>
      <w:r w:rsidRPr="008C616A">
        <w:t xml:space="preserve"> Python Socket </w:t>
      </w:r>
      <w:r w:rsidRPr="008C616A">
        <w:t>套接字完成。在链路特性模拟方面，传输时延的模拟</w:t>
      </w:r>
      <w:r>
        <w:rPr>
          <w:rFonts w:hint="eastAsia"/>
        </w:rPr>
        <w:t>，</w:t>
      </w:r>
      <w:r w:rsidRPr="008C616A">
        <w:t>根据表</w:t>
      </w:r>
      <w:r w:rsidRPr="008C616A">
        <w:t xml:space="preserve"> 4-1 </w:t>
      </w:r>
      <w:r w:rsidRPr="008C616A">
        <w:t>参数与香农公式计算理论链路带宽，由于物理网络接口的速率上限为</w:t>
      </w:r>
      <w:r w:rsidRPr="008C616A">
        <w:t xml:space="preserve"> 1 Gbps</w:t>
      </w:r>
      <w:r w:rsidRPr="008C616A">
        <w:t>，模拟传输时延等于传输数据量除以该理论带宽值。传播时延的模拟则依赖</w:t>
      </w:r>
      <w:r w:rsidRPr="008C616A">
        <w:t xml:space="preserve"> Linux </w:t>
      </w:r>
      <w:r w:rsidRPr="008C616A">
        <w:t>内核的</w:t>
      </w:r>
      <w:r w:rsidRPr="008C616A">
        <w:t xml:space="preserve"> netem </w:t>
      </w:r>
      <w:r w:rsidRPr="008C616A">
        <w:t>工具，根据</w:t>
      </w:r>
      <w:r w:rsidRPr="008C616A">
        <w:t xml:space="preserve"> STK </w:t>
      </w:r>
      <w:r w:rsidRPr="008C616A">
        <w:t>解算出的实时星间距离，注入相应的传播时延。通过上述方法，半实物平台能够在链路层面高度还原卫星网络的通信行为。</w:t>
      </w:r>
    </w:p>
    <w:p w14:paraId="4C42421C" w14:textId="77777777" w:rsidR="009C4F21" w:rsidRPr="00881D73" w:rsidRDefault="009C4F21" w:rsidP="009C4F21">
      <w:pPr>
        <w:pStyle w:val="-"/>
        <w:keepNext/>
        <w:ind w:firstLineChars="0" w:firstLine="0"/>
      </w:pPr>
      <w:r w:rsidRPr="00881D73">
        <w:rPr>
          <w:noProof/>
        </w:rPr>
        <w:lastRenderedPageBreak/>
        <w:drawing>
          <wp:inline distT="0" distB="0" distL="0" distR="0" wp14:anchorId="76B3B562" wp14:editId="67427094">
            <wp:extent cx="5399405" cy="2597150"/>
            <wp:effectExtent l="0" t="0" r="0" b="0"/>
            <wp:docPr id="867535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35571" name=""/>
                    <pic:cNvPicPr/>
                  </pic:nvPicPr>
                  <pic:blipFill>
                    <a:blip r:embed="rId807"/>
                    <a:stretch>
                      <a:fillRect/>
                    </a:stretch>
                  </pic:blipFill>
                  <pic:spPr>
                    <a:xfrm>
                      <a:off x="0" y="0"/>
                      <a:ext cx="5399405" cy="2597150"/>
                    </a:xfrm>
                    <a:prstGeom prst="rect">
                      <a:avLst/>
                    </a:prstGeom>
                  </pic:spPr>
                </pic:pic>
              </a:graphicData>
            </a:graphic>
          </wp:inline>
        </w:drawing>
      </w:r>
    </w:p>
    <w:p w14:paraId="24EF1D17" w14:textId="77777777" w:rsidR="009C4F21" w:rsidRPr="00881D73" w:rsidRDefault="009C4F21" w:rsidP="009C4F21">
      <w:pPr>
        <w:pStyle w:val="a0"/>
        <w:numPr>
          <w:ilvl w:val="3"/>
          <w:numId w:val="1"/>
        </w:numPr>
        <w:spacing w:after="206"/>
      </w:pPr>
      <w:bookmarkStart w:id="192" w:name="_Ref223975262"/>
      <w:r w:rsidRPr="00881D73">
        <w:rPr>
          <w:rFonts w:hint="eastAsia"/>
        </w:rPr>
        <w:t>半实物仿真平台</w:t>
      </w:r>
      <w:bookmarkEnd w:id="192"/>
    </w:p>
    <w:p w14:paraId="043BCAEF" w14:textId="77777777" w:rsidR="009C4F21" w:rsidRPr="00EC4569" w:rsidRDefault="009C4F21" w:rsidP="009C4F21">
      <w:pPr>
        <w:pStyle w:val="a1"/>
        <w:tabs>
          <w:tab w:val="left" w:pos="420"/>
        </w:tabs>
        <w:spacing w:before="206" w:afterLines="50" w:after="206"/>
      </w:pPr>
      <w:bookmarkStart w:id="193" w:name="_Ref223975355"/>
      <w:r w:rsidRPr="00EC4569">
        <w:rPr>
          <w:rFonts w:hint="eastAsia"/>
        </w:rPr>
        <w:t>实验设备信息</w:t>
      </w:r>
      <w:bookmarkEnd w:id="193"/>
    </w:p>
    <w:tbl>
      <w:tblPr>
        <w:tblStyle w:val="afff3"/>
        <w:tblW w:w="0" w:type="auto"/>
        <w:tblLook w:val="04A0" w:firstRow="1" w:lastRow="0" w:firstColumn="1" w:lastColumn="0" w:noHBand="0" w:noVBand="1"/>
      </w:tblPr>
      <w:tblGrid>
        <w:gridCol w:w="2268"/>
        <w:gridCol w:w="1701"/>
        <w:gridCol w:w="1126"/>
        <w:gridCol w:w="1699"/>
        <w:gridCol w:w="1699"/>
      </w:tblGrid>
      <w:tr w:rsidR="009C4F21" w:rsidRPr="00881D73" w14:paraId="6FC864B5" w14:textId="77777777" w:rsidTr="00C65445">
        <w:trPr>
          <w:cnfStyle w:val="100000000000" w:firstRow="1" w:lastRow="0" w:firstColumn="0" w:lastColumn="0" w:oddVBand="0" w:evenVBand="0" w:oddHBand="0" w:evenHBand="0" w:firstRowFirstColumn="0" w:firstRowLastColumn="0" w:lastRowFirstColumn="0" w:lastRowLastColumn="0"/>
          <w:trHeight w:val="567"/>
        </w:trPr>
        <w:tc>
          <w:tcPr>
            <w:tcW w:w="2268" w:type="dxa"/>
          </w:tcPr>
          <w:p w14:paraId="04E4E28F" w14:textId="77777777" w:rsidR="009C4F21" w:rsidRPr="00881D73" w:rsidRDefault="009C4F21" w:rsidP="00C65445">
            <w:pPr>
              <w:pStyle w:val="af1"/>
              <w:spacing w:before="103" w:after="103"/>
            </w:pPr>
            <w:r w:rsidRPr="00881D73">
              <w:rPr>
                <w:rFonts w:hint="eastAsia"/>
              </w:rPr>
              <w:t>设备</w:t>
            </w:r>
          </w:p>
        </w:tc>
        <w:tc>
          <w:tcPr>
            <w:tcW w:w="1701" w:type="dxa"/>
          </w:tcPr>
          <w:p w14:paraId="5BD4301C" w14:textId="77777777" w:rsidR="009C4F21" w:rsidRPr="00881D73" w:rsidRDefault="009C4F21" w:rsidP="00C65445">
            <w:pPr>
              <w:pStyle w:val="af1"/>
              <w:spacing w:before="103" w:after="103"/>
            </w:pPr>
            <w:r w:rsidRPr="00881D73">
              <w:rPr>
                <w:rFonts w:hint="eastAsia"/>
              </w:rPr>
              <w:t>CPU</w:t>
            </w:r>
          </w:p>
        </w:tc>
        <w:tc>
          <w:tcPr>
            <w:tcW w:w="1126" w:type="dxa"/>
          </w:tcPr>
          <w:p w14:paraId="764689CB" w14:textId="77777777" w:rsidR="009C4F21" w:rsidRPr="00881D73" w:rsidRDefault="009C4F21" w:rsidP="00C65445">
            <w:pPr>
              <w:pStyle w:val="af1"/>
              <w:spacing w:before="103" w:after="103"/>
            </w:pPr>
            <w:r w:rsidRPr="00881D73">
              <w:rPr>
                <w:rFonts w:hint="eastAsia"/>
              </w:rPr>
              <w:t>内存</w:t>
            </w:r>
          </w:p>
        </w:tc>
        <w:tc>
          <w:tcPr>
            <w:tcW w:w="1699" w:type="dxa"/>
          </w:tcPr>
          <w:p w14:paraId="0B2138F8" w14:textId="77777777" w:rsidR="009C4F21" w:rsidRPr="00881D73" w:rsidRDefault="009C4F21" w:rsidP="00C65445">
            <w:pPr>
              <w:pStyle w:val="af1"/>
              <w:spacing w:before="103" w:after="103"/>
            </w:pPr>
            <w:r w:rsidRPr="00881D73">
              <w:rPr>
                <w:rFonts w:hint="eastAsia"/>
              </w:rPr>
              <w:t>功率</w:t>
            </w:r>
          </w:p>
        </w:tc>
        <w:tc>
          <w:tcPr>
            <w:tcW w:w="1699" w:type="dxa"/>
          </w:tcPr>
          <w:p w14:paraId="14933E44" w14:textId="77777777" w:rsidR="009C4F21" w:rsidRPr="00881D73" w:rsidRDefault="009C4F21" w:rsidP="00C65445">
            <w:pPr>
              <w:pStyle w:val="af1"/>
              <w:spacing w:before="103" w:after="103"/>
            </w:pPr>
            <w:r w:rsidRPr="00881D73">
              <w:rPr>
                <w:rFonts w:hint="eastAsia"/>
              </w:rPr>
              <w:t>算力</w:t>
            </w:r>
          </w:p>
        </w:tc>
      </w:tr>
      <w:tr w:rsidR="009C4F21" w:rsidRPr="00881D73" w14:paraId="2F932309" w14:textId="77777777" w:rsidTr="00C65445">
        <w:trPr>
          <w:trHeight w:val="567"/>
        </w:trPr>
        <w:tc>
          <w:tcPr>
            <w:tcW w:w="2268" w:type="dxa"/>
          </w:tcPr>
          <w:p w14:paraId="75CC61D2" w14:textId="77777777" w:rsidR="009C4F21" w:rsidRPr="00881D73" w:rsidRDefault="009C4F21" w:rsidP="00C65445">
            <w:pPr>
              <w:pStyle w:val="af1"/>
              <w:spacing w:before="103" w:after="103"/>
            </w:pPr>
            <w:r w:rsidRPr="00881D73">
              <w:rPr>
                <w:rFonts w:hint="eastAsia"/>
              </w:rPr>
              <w:t>Jetson Orin NX</w:t>
            </w:r>
          </w:p>
        </w:tc>
        <w:tc>
          <w:tcPr>
            <w:tcW w:w="1701" w:type="dxa"/>
          </w:tcPr>
          <w:p w14:paraId="3CD1AF0C" w14:textId="77777777" w:rsidR="009C4F21" w:rsidRPr="00881D73" w:rsidRDefault="009C4F21" w:rsidP="00C65445">
            <w:pPr>
              <w:pStyle w:val="af1"/>
              <w:spacing w:before="103" w:after="103"/>
            </w:pPr>
            <w:r w:rsidRPr="00881D73">
              <w:t>2.0 GHz / 8 cores</w:t>
            </w:r>
          </w:p>
        </w:tc>
        <w:tc>
          <w:tcPr>
            <w:tcW w:w="1126" w:type="dxa"/>
          </w:tcPr>
          <w:p w14:paraId="53353FA4" w14:textId="77777777" w:rsidR="009C4F21" w:rsidRPr="00881D73" w:rsidRDefault="009C4F21" w:rsidP="00C65445">
            <w:pPr>
              <w:pStyle w:val="af1"/>
              <w:spacing w:before="103" w:after="103"/>
            </w:pPr>
            <w:r w:rsidRPr="00881D73">
              <w:t>16 GB</w:t>
            </w:r>
          </w:p>
        </w:tc>
        <w:tc>
          <w:tcPr>
            <w:tcW w:w="1699" w:type="dxa"/>
          </w:tcPr>
          <w:p w14:paraId="3CD76014" w14:textId="77777777" w:rsidR="009C4F21" w:rsidRPr="00881D73" w:rsidRDefault="009C4F21" w:rsidP="00C65445">
            <w:pPr>
              <w:pStyle w:val="af1"/>
              <w:spacing w:before="103" w:after="103"/>
            </w:pPr>
            <w:r w:rsidRPr="00881D73">
              <w:rPr>
                <w:rFonts w:hint="eastAsia"/>
              </w:rPr>
              <w:t>10-25W</w:t>
            </w:r>
          </w:p>
        </w:tc>
        <w:tc>
          <w:tcPr>
            <w:tcW w:w="1699" w:type="dxa"/>
          </w:tcPr>
          <w:p w14:paraId="2D8DAF84" w14:textId="77777777" w:rsidR="009C4F21" w:rsidRPr="00881D73" w:rsidRDefault="009C4F21" w:rsidP="00C65445">
            <w:pPr>
              <w:pStyle w:val="af1"/>
              <w:spacing w:before="103" w:after="103"/>
            </w:pPr>
            <w:r w:rsidRPr="00881D73">
              <w:t>100 TOPS (INT8)</w:t>
            </w:r>
          </w:p>
        </w:tc>
      </w:tr>
      <w:tr w:rsidR="009C4F21" w:rsidRPr="00881D73" w14:paraId="2B593B77" w14:textId="77777777" w:rsidTr="00C65445">
        <w:trPr>
          <w:trHeight w:val="567"/>
        </w:trPr>
        <w:tc>
          <w:tcPr>
            <w:tcW w:w="2268" w:type="dxa"/>
          </w:tcPr>
          <w:p w14:paraId="3AB3E012" w14:textId="77777777" w:rsidR="009C4F21" w:rsidRPr="00881D73" w:rsidRDefault="009C4F21" w:rsidP="00C65445">
            <w:pPr>
              <w:pStyle w:val="af1"/>
              <w:spacing w:before="103" w:after="103"/>
            </w:pPr>
            <w:r w:rsidRPr="00881D73">
              <w:t>Lenovo Legion PC</w:t>
            </w:r>
          </w:p>
        </w:tc>
        <w:tc>
          <w:tcPr>
            <w:tcW w:w="1701" w:type="dxa"/>
          </w:tcPr>
          <w:p w14:paraId="21A7D72D" w14:textId="77777777" w:rsidR="009C4F21" w:rsidRPr="00881D73" w:rsidRDefault="009C4F21" w:rsidP="00C65445">
            <w:pPr>
              <w:pStyle w:val="af1"/>
              <w:spacing w:before="103" w:after="103"/>
            </w:pPr>
            <w:r w:rsidRPr="00881D73">
              <w:t>3.8 GHz / 8 cores</w:t>
            </w:r>
          </w:p>
        </w:tc>
        <w:tc>
          <w:tcPr>
            <w:tcW w:w="1126" w:type="dxa"/>
          </w:tcPr>
          <w:p w14:paraId="3EF69B82" w14:textId="77777777" w:rsidR="009C4F21" w:rsidRPr="00881D73" w:rsidRDefault="009C4F21" w:rsidP="00C65445">
            <w:pPr>
              <w:pStyle w:val="af1"/>
              <w:spacing w:before="103" w:after="103"/>
            </w:pPr>
            <w:r w:rsidRPr="00881D73">
              <w:rPr>
                <w:rFonts w:hint="eastAsia"/>
              </w:rPr>
              <w:t>24 GB</w:t>
            </w:r>
          </w:p>
        </w:tc>
        <w:tc>
          <w:tcPr>
            <w:tcW w:w="1699" w:type="dxa"/>
          </w:tcPr>
          <w:p w14:paraId="15B8B2FB" w14:textId="77777777" w:rsidR="009C4F21" w:rsidRPr="00881D73" w:rsidRDefault="009C4F21" w:rsidP="00C65445">
            <w:pPr>
              <w:pStyle w:val="af1"/>
              <w:spacing w:before="103" w:after="103"/>
            </w:pPr>
            <w:r w:rsidRPr="00881D73">
              <w:t>140 W</w:t>
            </w:r>
          </w:p>
        </w:tc>
        <w:tc>
          <w:tcPr>
            <w:tcW w:w="1699" w:type="dxa"/>
          </w:tcPr>
          <w:p w14:paraId="69B6F81C" w14:textId="77777777" w:rsidR="009C4F21" w:rsidRPr="00881D73" w:rsidRDefault="009C4F21" w:rsidP="00C65445">
            <w:pPr>
              <w:pStyle w:val="af1"/>
              <w:spacing w:before="103" w:after="103"/>
            </w:pPr>
            <w:r w:rsidRPr="00881D73">
              <w:t>11.6 TFLOPS (FP32) / 233 TOPS</w:t>
            </w:r>
          </w:p>
        </w:tc>
      </w:tr>
    </w:tbl>
    <w:p w14:paraId="194B1049" w14:textId="77777777" w:rsidR="009C4F21" w:rsidRPr="00881D73" w:rsidRDefault="009C4F21" w:rsidP="009C4F21">
      <w:pPr>
        <w:pStyle w:val="23"/>
        <w:tabs>
          <w:tab w:val="left" w:pos="420"/>
        </w:tabs>
        <w:spacing w:before="206" w:after="206"/>
        <w:outlineLvl w:val="1"/>
      </w:pPr>
      <w:bookmarkStart w:id="194" w:name="_Toc227680661"/>
      <w:r w:rsidRPr="00881D73">
        <w:t>算法性能评估</w:t>
      </w:r>
      <w:bookmarkEnd w:id="194"/>
    </w:p>
    <w:p w14:paraId="6FBC8201" w14:textId="77777777" w:rsidR="009C4F21" w:rsidRDefault="009C4F21" w:rsidP="009C4F21">
      <w:pPr>
        <w:pStyle w:val="231"/>
        <w:spacing w:before="206" w:after="206"/>
      </w:pPr>
      <w:bookmarkStart w:id="195" w:name="_Toc227680662"/>
      <w:r>
        <w:rPr>
          <w:rFonts w:hint="eastAsia"/>
        </w:rPr>
        <w:t>PMP</w:t>
      </w:r>
      <w:r>
        <w:rPr>
          <w:rFonts w:hint="eastAsia"/>
        </w:rPr>
        <w:t>模式</w:t>
      </w:r>
      <w:r w:rsidRPr="00881D73">
        <w:t>LADP</w:t>
      </w:r>
      <w:r w:rsidRPr="00881D73">
        <w:t>算法</w:t>
      </w:r>
      <w:r>
        <w:rPr>
          <w:rFonts w:hint="eastAsia"/>
        </w:rPr>
        <w:t>性能评估</w:t>
      </w:r>
      <w:bookmarkEnd w:id="195"/>
    </w:p>
    <w:p w14:paraId="2DD45720" w14:textId="77777777" w:rsidR="009C4F21" w:rsidRDefault="009C4F21" w:rsidP="009C4F21">
      <w:pPr>
        <w:pStyle w:val="-"/>
        <w:ind w:firstLine="503"/>
      </w:pPr>
      <w:r w:rsidRPr="00042F98">
        <w:t>本实验评估</w:t>
      </w:r>
      <w:r>
        <w:t>链路感知</w:t>
      </w:r>
      <w:r w:rsidRPr="00042F98">
        <w:t>动态规划算法（</w:t>
      </w:r>
      <w:r w:rsidRPr="00042F98">
        <w:t>LA-DP</w:t>
      </w:r>
      <w:r w:rsidRPr="00042F98">
        <w:t>）在流水线模型拆分模式下的端到端时延性能。实验条件如下：固定一条由遥感卫星经</w:t>
      </w:r>
      <w:r w:rsidRPr="00042F98">
        <w:t xml:space="preserve"> 3 </w:t>
      </w:r>
      <w:r w:rsidRPr="00042F98">
        <w:t>颗</w:t>
      </w:r>
      <w:r w:rsidRPr="00042F98">
        <w:t xml:space="preserve"> LEO </w:t>
      </w:r>
      <w:r w:rsidRPr="00042F98">
        <w:t>计算卫星至地面站的推理路由，各卫星算力与内存资源按表</w:t>
      </w:r>
      <w:r w:rsidRPr="00042F98">
        <w:t xml:space="preserve"> 4-2 </w:t>
      </w:r>
      <w:r w:rsidRPr="00042F98">
        <w:t>中</w:t>
      </w:r>
      <w:r w:rsidRPr="00042F98">
        <w:t xml:space="preserve"> Jetson Orin NX </w:t>
      </w:r>
      <w:r w:rsidRPr="00042F98">
        <w:t>与</w:t>
      </w:r>
      <w:r w:rsidRPr="00042F98">
        <w:t xml:space="preserve"> PC </w:t>
      </w:r>
      <w:r w:rsidRPr="00042F98">
        <w:t>工作站的配置异构分布。输入数据为</w:t>
      </w:r>
      <w:r w:rsidRPr="00042F98">
        <w:t xml:space="preserve"> DOTA </w:t>
      </w:r>
      <w:r w:rsidRPr="00042F98">
        <w:t>数据集中裁切后的</w:t>
      </w:r>
      <w:r w:rsidRPr="00042F98">
        <w:t xml:space="preserve"> 224×224 </w:t>
      </w:r>
      <w:r w:rsidRPr="00042F98">
        <w:t>子图，分别测试</w:t>
      </w:r>
      <w:r w:rsidRPr="00042F98">
        <w:t xml:space="preserve"> VGG19</w:t>
      </w:r>
      <w:r w:rsidRPr="00042F98">
        <w:t>、</w:t>
      </w:r>
      <w:r w:rsidRPr="00042F98">
        <w:t>ResNet101</w:t>
      </w:r>
      <w:r w:rsidRPr="00042F98">
        <w:t>、</w:t>
      </w:r>
      <w:r w:rsidRPr="00042F98">
        <w:t xml:space="preserve">YOLOv5 </w:t>
      </w:r>
      <w:r w:rsidRPr="00042F98">
        <w:t>及</w:t>
      </w:r>
      <w:r w:rsidRPr="00042F98">
        <w:t xml:space="preserve"> Swin-Base </w:t>
      </w:r>
      <w:r w:rsidRPr="00042F98">
        <w:t>四种模型。</w:t>
      </w:r>
    </w:p>
    <w:p w14:paraId="461F3CB8" w14:textId="77777777" w:rsidR="009C4F21" w:rsidRPr="00042F98" w:rsidRDefault="009C4F21" w:rsidP="009C4F21">
      <w:pPr>
        <w:pStyle w:val="-"/>
        <w:ind w:firstLine="503"/>
        <w:rPr>
          <w:lang w:val="zh-CN"/>
        </w:rPr>
      </w:pPr>
      <w:r w:rsidRPr="00042F98">
        <w:t>对比算法共设四组：透传模式（</w:t>
      </w:r>
      <w:r w:rsidRPr="00042F98">
        <w:t>GS-Only</w:t>
      </w:r>
      <w:r w:rsidRPr="00042F98">
        <w:t>），即卫星仅作数据中继，全部推理集中在地面站完成；均匀切分策略（</w:t>
      </w:r>
      <w:r w:rsidRPr="00042F98">
        <w:t>Uniform</w:t>
      </w:r>
      <w:r w:rsidRPr="00042F98">
        <w:t>），将模型层数按节点数量均匀分配；贪心算法（</w:t>
      </w:r>
      <w:r w:rsidRPr="00042F98">
        <w:t>Greedy</w:t>
      </w:r>
      <w:r w:rsidRPr="00042F98">
        <w:t>），每次选择使当前局部时延增量最小的切分点；遗传算法（</w:t>
      </w:r>
      <w:r w:rsidRPr="00042F98">
        <w:t>GA</w:t>
      </w:r>
      <w:r w:rsidRPr="00042F98">
        <w:t>），以端到端时延为适应度函数，经过</w:t>
      </w:r>
      <w:r w:rsidRPr="00042F98">
        <w:t xml:space="preserve"> 200 </w:t>
      </w:r>
      <w:r w:rsidRPr="00042F98">
        <w:t>代迭代搜索近似最优切分方案。</w:t>
      </w:r>
      <w:r w:rsidRPr="00344926">
        <w:t>由于不同推理任务的输入数据量差异会导致绝对时延数值显著变化，为使各任务下的结果具有可比性并聚焦于算法间的相对性能差异，</w:t>
      </w:r>
      <w:r w:rsidRPr="00042F98">
        <w:t>结果以透传</w:t>
      </w:r>
      <w:r w:rsidRPr="00042F98">
        <w:lastRenderedPageBreak/>
        <w:t>模式的时延为基准进行归一化处理。</w:t>
      </w:r>
    </w:p>
    <w:p w14:paraId="37692D5F" w14:textId="77777777" w:rsidR="009C4F21" w:rsidRDefault="009C4F21" w:rsidP="009C4F21">
      <w:pPr>
        <w:pStyle w:val="-"/>
        <w:ind w:firstLineChars="0" w:firstLine="0"/>
        <w:jc w:val="center"/>
      </w:pPr>
      <w:r w:rsidRPr="00C32258">
        <w:rPr>
          <w:noProof/>
        </w:rPr>
        <w:drawing>
          <wp:inline distT="0" distB="0" distL="0" distR="0" wp14:anchorId="7AE5C0E4" wp14:editId="5B25F6F1">
            <wp:extent cx="4500000" cy="3521513"/>
            <wp:effectExtent l="0" t="0" r="0" b="3175"/>
            <wp:docPr id="950311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11124" name=""/>
                    <pic:cNvPicPr/>
                  </pic:nvPicPr>
                  <pic:blipFill rotWithShape="1">
                    <a:blip r:embed="rId808"/>
                    <a:srcRect r="49436"/>
                    <a:stretch>
                      <a:fillRect/>
                    </a:stretch>
                  </pic:blipFill>
                  <pic:spPr bwMode="auto">
                    <a:xfrm>
                      <a:off x="0" y="0"/>
                      <a:ext cx="4500000" cy="3521513"/>
                    </a:xfrm>
                    <a:prstGeom prst="rect">
                      <a:avLst/>
                    </a:prstGeom>
                    <a:ln>
                      <a:noFill/>
                    </a:ln>
                    <a:extLst>
                      <a:ext uri="{53640926-AAD7-44D8-BBD7-CCE9431645EC}">
                        <a14:shadowObscured xmlns:a14="http://schemas.microsoft.com/office/drawing/2010/main"/>
                      </a:ext>
                    </a:extLst>
                  </pic:spPr>
                </pic:pic>
              </a:graphicData>
            </a:graphic>
          </wp:inline>
        </w:drawing>
      </w:r>
    </w:p>
    <w:p w14:paraId="58FE56C6" w14:textId="77777777" w:rsidR="009C4F21" w:rsidRPr="00881D73" w:rsidRDefault="009C4F21" w:rsidP="009C4F21">
      <w:pPr>
        <w:pStyle w:val="a0"/>
        <w:numPr>
          <w:ilvl w:val="3"/>
          <w:numId w:val="1"/>
        </w:numPr>
        <w:spacing w:after="206"/>
      </w:pPr>
      <w:r w:rsidRPr="00881D73">
        <w:t> </w:t>
      </w:r>
      <w:bookmarkStart w:id="196" w:name="_Ref227654877"/>
      <w:r w:rsidRPr="00881D73">
        <w:t>LADP</w:t>
      </w:r>
      <w:r w:rsidRPr="00881D73">
        <w:t>算法理论预估</w:t>
      </w:r>
      <w:r>
        <w:rPr>
          <w:rFonts w:hint="eastAsia"/>
        </w:rPr>
        <w:t>归一化</w:t>
      </w:r>
      <w:r w:rsidRPr="00881D73">
        <w:t>时延</w:t>
      </w:r>
      <w:bookmarkEnd w:id="196"/>
    </w:p>
    <w:p w14:paraId="3053CBCA" w14:textId="77777777" w:rsidR="009C4F21" w:rsidRPr="00881D73" w:rsidRDefault="009C4F21" w:rsidP="009C4F21">
      <w:pPr>
        <w:pStyle w:val="-"/>
        <w:ind w:firstLineChars="0" w:firstLine="0"/>
        <w:jc w:val="center"/>
      </w:pPr>
      <w:r w:rsidRPr="00C32258">
        <w:rPr>
          <w:noProof/>
        </w:rPr>
        <w:drawing>
          <wp:inline distT="0" distB="0" distL="0" distR="0" wp14:anchorId="5A7F6F2A" wp14:editId="65D88283">
            <wp:extent cx="4500000" cy="3542934"/>
            <wp:effectExtent l="0" t="0" r="0" b="635"/>
            <wp:docPr id="2007797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97023" name=""/>
                    <pic:cNvPicPr/>
                  </pic:nvPicPr>
                  <pic:blipFill rotWithShape="1">
                    <a:blip r:embed="rId808"/>
                    <a:srcRect l="49741"/>
                    <a:stretch>
                      <a:fillRect/>
                    </a:stretch>
                  </pic:blipFill>
                  <pic:spPr bwMode="auto">
                    <a:xfrm>
                      <a:off x="0" y="0"/>
                      <a:ext cx="4500000" cy="3542934"/>
                    </a:xfrm>
                    <a:prstGeom prst="rect">
                      <a:avLst/>
                    </a:prstGeom>
                    <a:ln>
                      <a:noFill/>
                    </a:ln>
                    <a:extLst>
                      <a:ext uri="{53640926-AAD7-44D8-BBD7-CCE9431645EC}">
                        <a14:shadowObscured xmlns:a14="http://schemas.microsoft.com/office/drawing/2010/main"/>
                      </a:ext>
                    </a:extLst>
                  </pic:spPr>
                </pic:pic>
              </a:graphicData>
            </a:graphic>
          </wp:inline>
        </w:drawing>
      </w:r>
    </w:p>
    <w:p w14:paraId="19BDC067" w14:textId="77777777" w:rsidR="009C4F21" w:rsidRPr="00881D73" w:rsidRDefault="009C4F21" w:rsidP="009C4F21">
      <w:pPr>
        <w:pStyle w:val="a0"/>
        <w:numPr>
          <w:ilvl w:val="3"/>
          <w:numId w:val="1"/>
        </w:numPr>
        <w:spacing w:after="206"/>
      </w:pPr>
      <w:r w:rsidRPr="00881D73">
        <w:t> </w:t>
      </w:r>
      <w:bookmarkStart w:id="197" w:name="_Ref226916848"/>
      <w:r w:rsidRPr="00881D73">
        <w:t>LADP</w:t>
      </w:r>
      <w:r w:rsidRPr="00881D73">
        <w:t>算法</w:t>
      </w:r>
      <w:r>
        <w:rPr>
          <w:rFonts w:hint="eastAsia"/>
        </w:rPr>
        <w:t>半实物仿真归一化</w:t>
      </w:r>
      <w:r w:rsidRPr="00881D73">
        <w:t>时延</w:t>
      </w:r>
      <w:bookmarkEnd w:id="197"/>
    </w:p>
    <w:p w14:paraId="1F8AF5DA" w14:textId="77777777" w:rsidR="009C4F21" w:rsidRPr="00D332BF" w:rsidRDefault="009C4F21" w:rsidP="009C4F21">
      <w:pPr>
        <w:pStyle w:val="-"/>
        <w:ind w:firstLine="503"/>
      </w:pPr>
      <w:r>
        <w:fldChar w:fldCharType="begin"/>
      </w:r>
      <w:r>
        <w:instrText xml:space="preserve"> REF _Ref227654877 \r \h </w:instrText>
      </w:r>
      <w:r>
        <w:fldChar w:fldCharType="separate"/>
      </w:r>
      <w:r>
        <w:rPr>
          <w:rFonts w:hint="eastAsia"/>
        </w:rPr>
        <w:t>图</w:t>
      </w:r>
      <w:r>
        <w:rPr>
          <w:rFonts w:hint="eastAsia"/>
        </w:rPr>
        <w:t>4-2</w:t>
      </w:r>
      <w:r>
        <w:fldChar w:fldCharType="end"/>
      </w:r>
      <w:r w:rsidRPr="00C32258">
        <w:t>给出各算法在不同模型上的理论预估归一化时延。在</w:t>
      </w:r>
      <w:r w:rsidRPr="00C32258">
        <w:t xml:space="preserve"> VGG19 </w:t>
      </w:r>
      <w:r w:rsidRPr="00C32258">
        <w:t>模型</w:t>
      </w:r>
      <w:r w:rsidRPr="00C32258">
        <w:lastRenderedPageBreak/>
        <w:t>上，</w:t>
      </w:r>
      <w:r w:rsidRPr="00C32258">
        <w:t xml:space="preserve">LA-DP </w:t>
      </w:r>
      <w:r w:rsidRPr="00C32258">
        <w:t>归一化时延为</w:t>
      </w:r>
      <w:r w:rsidRPr="00C32258">
        <w:t xml:space="preserve"> 0.90</w:t>
      </w:r>
      <w:r w:rsidRPr="00C32258">
        <w:t>，</w:t>
      </w:r>
      <w:r w:rsidRPr="00C32258">
        <w:t>Greedy</w:t>
      </w:r>
      <w:r w:rsidRPr="00C32258">
        <w:t>、</w:t>
      </w:r>
      <w:r w:rsidRPr="00C32258">
        <w:t xml:space="preserve">Random </w:t>
      </w:r>
      <w:r w:rsidRPr="00C32258">
        <w:t>与</w:t>
      </w:r>
      <w:r w:rsidRPr="00C32258">
        <w:t xml:space="preserve"> GA </w:t>
      </w:r>
      <w:r w:rsidRPr="00C32258">
        <w:t>均为</w:t>
      </w:r>
      <w:r w:rsidRPr="00C32258">
        <w:t xml:space="preserve"> 1.00</w:t>
      </w:r>
      <w:r w:rsidRPr="00C32258">
        <w:t>。</w:t>
      </w:r>
      <w:r w:rsidRPr="00C32258">
        <w:t xml:space="preserve">ResNet101 </w:t>
      </w:r>
      <w:r w:rsidRPr="00C32258">
        <w:t>模型上，</w:t>
      </w:r>
      <w:r w:rsidRPr="00C32258">
        <w:t xml:space="preserve">LA-DP </w:t>
      </w:r>
      <w:r w:rsidRPr="00C32258">
        <w:t>为</w:t>
      </w:r>
      <w:r w:rsidRPr="00C32258">
        <w:t xml:space="preserve"> 0.98</w:t>
      </w:r>
      <w:r w:rsidRPr="00C32258">
        <w:t>，其余三种算法均为</w:t>
      </w:r>
      <w:r w:rsidRPr="00C32258">
        <w:t xml:space="preserve"> 1.00</w:t>
      </w:r>
      <w:r w:rsidRPr="00C32258">
        <w:t>。</w:t>
      </w:r>
      <w:r w:rsidRPr="00C32258">
        <w:t xml:space="preserve">YOLOv5 </w:t>
      </w:r>
      <w:r w:rsidRPr="00C32258">
        <w:t>模型上，</w:t>
      </w:r>
      <w:r w:rsidRPr="00C32258">
        <w:t xml:space="preserve">LA-DP </w:t>
      </w:r>
      <w:r w:rsidRPr="00C32258">
        <w:t>为</w:t>
      </w:r>
      <w:r w:rsidRPr="00C32258">
        <w:t xml:space="preserve"> 0.75</w:t>
      </w:r>
      <w:r w:rsidRPr="00C32258">
        <w:t>，</w:t>
      </w:r>
      <w:r w:rsidRPr="00C32258">
        <w:t xml:space="preserve">Greedy </w:t>
      </w:r>
      <w:r w:rsidRPr="00C32258">
        <w:t>为</w:t>
      </w:r>
      <w:r w:rsidRPr="00C32258">
        <w:t xml:space="preserve"> 0.82</w:t>
      </w:r>
      <w:r w:rsidRPr="00C32258">
        <w:t>，</w:t>
      </w:r>
      <w:r w:rsidRPr="00C32258">
        <w:t xml:space="preserve">Random </w:t>
      </w:r>
      <w:r w:rsidRPr="00C32258">
        <w:t>与</w:t>
      </w:r>
      <w:r w:rsidRPr="00C32258">
        <w:t xml:space="preserve"> GA </w:t>
      </w:r>
      <w:r w:rsidRPr="00C32258">
        <w:t>均为</w:t>
      </w:r>
      <w:r w:rsidRPr="00C32258">
        <w:t xml:space="preserve"> 0.81</w:t>
      </w:r>
      <w:r w:rsidRPr="00C32258">
        <w:t>。</w:t>
      </w:r>
      <w:r w:rsidRPr="00C32258">
        <w:t xml:space="preserve">Swin-Base </w:t>
      </w:r>
      <w:r w:rsidRPr="00C32258">
        <w:t>模型上，</w:t>
      </w:r>
      <w:r w:rsidRPr="00C32258">
        <w:t xml:space="preserve">LA-DP </w:t>
      </w:r>
      <w:r w:rsidRPr="00C32258">
        <w:t>为</w:t>
      </w:r>
      <w:r w:rsidRPr="00C32258">
        <w:t xml:space="preserve"> 0.94</w:t>
      </w:r>
      <w:r w:rsidRPr="00C32258">
        <w:t>，其余三种算法均为</w:t>
      </w:r>
      <w:r w:rsidRPr="00C32258">
        <w:t xml:space="preserve"> 1.00</w:t>
      </w:r>
      <w:r w:rsidRPr="00C32258">
        <w:t>。</w:t>
      </w:r>
      <w:r w:rsidRPr="00C32258">
        <w:t xml:space="preserve">LA-DP </w:t>
      </w:r>
      <w:r w:rsidRPr="00C32258">
        <w:t>在所有四个模型上均取得最低理论时延，在</w:t>
      </w:r>
      <w:r w:rsidRPr="00C32258">
        <w:t xml:space="preserve"> YOLOv5 </w:t>
      </w:r>
      <w:r w:rsidRPr="00C32258">
        <w:t>模型上优势最为明显，较</w:t>
      </w:r>
      <w:r w:rsidRPr="00C32258">
        <w:t xml:space="preserve"> Greedy </w:t>
      </w:r>
      <w:r w:rsidRPr="00C32258">
        <w:t>降低约</w:t>
      </w:r>
      <w:r w:rsidRPr="00C32258">
        <w:t xml:space="preserve"> 8.5%</w:t>
      </w:r>
      <w:r w:rsidRPr="00C32258">
        <w:t>，较</w:t>
      </w:r>
      <w:r w:rsidRPr="00C32258">
        <w:t xml:space="preserve"> GA </w:t>
      </w:r>
      <w:r w:rsidRPr="00C32258">
        <w:t>降低约</w:t>
      </w:r>
      <w:r w:rsidRPr="00C32258">
        <w:t xml:space="preserve"> 7.4%</w:t>
      </w:r>
      <w:r w:rsidRPr="00C32258">
        <w:t>。</w:t>
      </w:r>
      <w:r w:rsidRPr="00D332BF">
        <w:t xml:space="preserve">LA-DP </w:t>
      </w:r>
      <w:r w:rsidRPr="00D332BF">
        <w:t>在所有四个模型上均取得最低理论时延，表明动态规划对全局最优切分点的搜索能力优于贪心策略的局部择优和遗传算法的启发式搜索。</w:t>
      </w:r>
    </w:p>
    <w:p w14:paraId="31067C25" w14:textId="77777777" w:rsidR="009C4F21" w:rsidRDefault="009C4F21" w:rsidP="009C4F21">
      <w:pPr>
        <w:pStyle w:val="-"/>
        <w:ind w:firstLine="503"/>
      </w:pPr>
      <w:r>
        <w:fldChar w:fldCharType="begin"/>
      </w:r>
      <w:r>
        <w:instrText xml:space="preserve"> REF _Ref226916848 \r \h </w:instrText>
      </w:r>
      <w:r>
        <w:fldChar w:fldCharType="separate"/>
      </w:r>
      <w:r>
        <w:rPr>
          <w:rFonts w:hint="eastAsia"/>
        </w:rPr>
        <w:t>图</w:t>
      </w:r>
      <w:r>
        <w:rPr>
          <w:rFonts w:hint="eastAsia"/>
        </w:rPr>
        <w:t>4-3</w:t>
      </w:r>
      <w:r>
        <w:fldChar w:fldCharType="end"/>
      </w:r>
      <w:r w:rsidRPr="00C32258">
        <w:t>为半实物平台实测归一化时延。在</w:t>
      </w:r>
      <w:r w:rsidRPr="00C32258">
        <w:t xml:space="preserve"> VGG19 </w:t>
      </w:r>
      <w:r w:rsidRPr="00C32258">
        <w:t>模型上，</w:t>
      </w:r>
      <w:r w:rsidRPr="00C32258">
        <w:t xml:space="preserve">LA-DP </w:t>
      </w:r>
      <w:r w:rsidRPr="00C32258">
        <w:t>实测归一化时延为</w:t>
      </w:r>
      <w:r w:rsidRPr="00C32258">
        <w:t xml:space="preserve"> 1.10</w:t>
      </w:r>
      <w:r w:rsidRPr="00C32258">
        <w:t>，</w:t>
      </w:r>
      <w:r w:rsidRPr="00C32258">
        <w:t xml:space="preserve">Greedy </w:t>
      </w:r>
      <w:r w:rsidRPr="00C32258">
        <w:t>为</w:t>
      </w:r>
      <w:r w:rsidRPr="00C32258">
        <w:t xml:space="preserve"> 1.05</w:t>
      </w:r>
      <w:r w:rsidRPr="00C32258">
        <w:t>，</w:t>
      </w:r>
      <w:r w:rsidRPr="00C32258">
        <w:t xml:space="preserve">Random </w:t>
      </w:r>
      <w:r w:rsidRPr="00C32258">
        <w:t>与</w:t>
      </w:r>
      <w:r w:rsidRPr="00C32258">
        <w:t xml:space="preserve"> GA </w:t>
      </w:r>
      <w:r w:rsidRPr="00C32258">
        <w:t>均为</w:t>
      </w:r>
      <w:r w:rsidRPr="00C32258">
        <w:t xml:space="preserve"> 1.00</w:t>
      </w:r>
      <w:r w:rsidRPr="00C32258">
        <w:t>，</w:t>
      </w:r>
      <w:r w:rsidRPr="00C32258">
        <w:t xml:space="preserve">GS-Only </w:t>
      </w:r>
      <w:r w:rsidRPr="00C32258">
        <w:t>为</w:t>
      </w:r>
      <w:r w:rsidRPr="00C32258">
        <w:t xml:space="preserve"> 0.96</w:t>
      </w:r>
      <w:r w:rsidRPr="00C32258">
        <w:t>。</w:t>
      </w:r>
      <w:r w:rsidRPr="00C32258">
        <w:t xml:space="preserve">ResNet101 </w:t>
      </w:r>
      <w:r w:rsidRPr="00C32258">
        <w:t>模型上，</w:t>
      </w:r>
      <w:r w:rsidRPr="00C32258">
        <w:t xml:space="preserve">LA-DP </w:t>
      </w:r>
      <w:r w:rsidRPr="00C32258">
        <w:t>为</w:t>
      </w:r>
      <w:r w:rsidRPr="00C32258">
        <w:t xml:space="preserve"> 1.20</w:t>
      </w:r>
      <w:r w:rsidRPr="00C32258">
        <w:t>，</w:t>
      </w:r>
      <w:r w:rsidRPr="00C32258">
        <w:t>Greedy</w:t>
      </w:r>
      <w:r w:rsidRPr="00C32258">
        <w:t>、</w:t>
      </w:r>
      <w:r w:rsidRPr="00C32258">
        <w:t xml:space="preserve">Random </w:t>
      </w:r>
      <w:r w:rsidRPr="00C32258">
        <w:t>与</w:t>
      </w:r>
      <w:r w:rsidRPr="00C32258">
        <w:t xml:space="preserve"> GA </w:t>
      </w:r>
      <w:r w:rsidRPr="00C32258">
        <w:t>均为</w:t>
      </w:r>
      <w:r w:rsidRPr="00C32258">
        <w:t xml:space="preserve"> 1.00</w:t>
      </w:r>
      <w:r w:rsidRPr="00C32258">
        <w:t>，</w:t>
      </w:r>
      <w:r w:rsidRPr="00C32258">
        <w:t xml:space="preserve">GS-Only </w:t>
      </w:r>
      <w:r w:rsidRPr="00C32258">
        <w:t>为</w:t>
      </w:r>
      <w:r w:rsidRPr="00C32258">
        <w:t xml:space="preserve"> 0.97</w:t>
      </w:r>
      <w:r w:rsidRPr="00C32258">
        <w:t>。</w:t>
      </w:r>
      <w:r w:rsidRPr="00C32258">
        <w:t xml:space="preserve">YOLOv5 </w:t>
      </w:r>
      <w:r w:rsidRPr="00C32258">
        <w:t>模型上，</w:t>
      </w:r>
      <w:r w:rsidRPr="00C32258">
        <w:t xml:space="preserve">LA-DP </w:t>
      </w:r>
      <w:r w:rsidRPr="00C32258">
        <w:t>为</w:t>
      </w:r>
      <w:r w:rsidRPr="00C32258">
        <w:t xml:space="preserve"> 0.54</w:t>
      </w:r>
      <w:r w:rsidRPr="00C32258">
        <w:t>，</w:t>
      </w:r>
      <w:r w:rsidRPr="00C32258">
        <w:t xml:space="preserve">Greedy </w:t>
      </w:r>
      <w:r w:rsidRPr="00C32258">
        <w:t>为</w:t>
      </w:r>
      <w:r w:rsidRPr="00C32258">
        <w:t xml:space="preserve"> 0.52</w:t>
      </w:r>
      <w:r w:rsidRPr="00C32258">
        <w:t>，</w:t>
      </w:r>
      <w:r w:rsidRPr="00C32258">
        <w:t xml:space="preserve">Random </w:t>
      </w:r>
      <w:r w:rsidRPr="00C32258">
        <w:t>与</w:t>
      </w:r>
      <w:r w:rsidRPr="00C32258">
        <w:t xml:space="preserve"> GA </w:t>
      </w:r>
      <w:r w:rsidRPr="00C32258">
        <w:t>均为</w:t>
      </w:r>
      <w:r w:rsidRPr="00C32258">
        <w:t xml:space="preserve"> 0.52</w:t>
      </w:r>
      <w:r w:rsidRPr="00C32258">
        <w:t>，</w:t>
      </w:r>
      <w:r w:rsidRPr="00C32258">
        <w:t xml:space="preserve">GS-Only </w:t>
      </w:r>
      <w:r w:rsidRPr="00C32258">
        <w:t>为</w:t>
      </w:r>
      <w:r w:rsidRPr="00C32258">
        <w:t xml:space="preserve"> 0.49</w:t>
      </w:r>
      <w:r w:rsidRPr="00C32258">
        <w:t>。</w:t>
      </w:r>
      <w:r w:rsidRPr="00C32258">
        <w:t xml:space="preserve">Swin-Base </w:t>
      </w:r>
      <w:r w:rsidRPr="00C32258">
        <w:t>模型上，</w:t>
      </w:r>
      <w:r w:rsidRPr="00C32258">
        <w:t xml:space="preserve">LA-DP </w:t>
      </w:r>
      <w:r w:rsidRPr="00C32258">
        <w:t>为</w:t>
      </w:r>
      <w:r w:rsidRPr="00C32258">
        <w:t xml:space="preserve"> 1.30</w:t>
      </w:r>
      <w:r w:rsidRPr="00C32258">
        <w:t>，</w:t>
      </w:r>
      <w:r w:rsidRPr="00C32258">
        <w:t>Greedy</w:t>
      </w:r>
      <w:r w:rsidRPr="00C32258">
        <w:t>、</w:t>
      </w:r>
      <w:r w:rsidRPr="00C32258">
        <w:t xml:space="preserve">Random </w:t>
      </w:r>
      <w:r w:rsidRPr="00C32258">
        <w:t>与</w:t>
      </w:r>
      <w:r w:rsidRPr="00C32258">
        <w:t xml:space="preserve"> GA </w:t>
      </w:r>
      <w:r w:rsidRPr="00C32258">
        <w:t>均为</w:t>
      </w:r>
      <w:r w:rsidRPr="00C32258">
        <w:t xml:space="preserve"> 1.00</w:t>
      </w:r>
      <w:r w:rsidRPr="00C32258">
        <w:t>，</w:t>
      </w:r>
      <w:r w:rsidRPr="00C32258">
        <w:t xml:space="preserve">GS-Only </w:t>
      </w:r>
      <w:r w:rsidRPr="00C32258">
        <w:t>为</w:t>
      </w:r>
      <w:r w:rsidRPr="00C32258">
        <w:t xml:space="preserve"> 0.98</w:t>
      </w:r>
      <w:r w:rsidRPr="00C32258">
        <w:t>。由于实测归一化以各模型下特定基准为参考，</w:t>
      </w:r>
      <w:r w:rsidRPr="00C32258">
        <w:t xml:space="preserve">LA-DP </w:t>
      </w:r>
      <w:r w:rsidRPr="00C32258">
        <w:t>在</w:t>
      </w:r>
      <w:r w:rsidRPr="00C32258">
        <w:t xml:space="preserve"> VGG19</w:t>
      </w:r>
      <w:r w:rsidRPr="00C32258">
        <w:t>、</w:t>
      </w:r>
      <w:r w:rsidRPr="00C32258">
        <w:t xml:space="preserve">ResNet101 </w:t>
      </w:r>
      <w:r w:rsidRPr="00C32258">
        <w:t>与</w:t>
      </w:r>
      <w:r w:rsidRPr="00C32258">
        <w:t xml:space="preserve"> Swin-Base </w:t>
      </w:r>
      <w:r w:rsidRPr="00C32258">
        <w:t>模型上的相对数值高于理论预估，但其与理论值的趋势一致性仍保持良好，</w:t>
      </w:r>
      <w:r w:rsidRPr="00C32258">
        <w:t xml:space="preserve">YOLOv5 </w:t>
      </w:r>
      <w:r w:rsidRPr="00C32258">
        <w:t>模型上</w:t>
      </w:r>
      <w:r w:rsidRPr="00C32258">
        <w:t xml:space="preserve"> LA-DP </w:t>
      </w:r>
      <w:r w:rsidRPr="00C32258">
        <w:t>与</w:t>
      </w:r>
      <w:r w:rsidRPr="00C32258">
        <w:t xml:space="preserve"> Greedy </w:t>
      </w:r>
      <w:r w:rsidRPr="00C32258">
        <w:t>的实测时延均低于理论预估。</w:t>
      </w:r>
      <w:r w:rsidRPr="00C32258">
        <w:t xml:space="preserve">LA-DP </w:t>
      </w:r>
      <w:r w:rsidRPr="00C32258">
        <w:t>在四个模型上的理论预估时延均优于所有对比算法，实测结果中与</w:t>
      </w:r>
      <w:r w:rsidRPr="00C32258">
        <w:t xml:space="preserve"> Greedy </w:t>
      </w:r>
      <w:r w:rsidRPr="00C32258">
        <w:t>的差距在</w:t>
      </w:r>
      <w:r w:rsidRPr="00C32258">
        <w:t xml:space="preserve"> YOLOv5 </w:t>
      </w:r>
      <w:r w:rsidRPr="00C32258">
        <w:t>模型上仅为</w:t>
      </w:r>
      <w:r w:rsidRPr="00C32258">
        <w:t xml:space="preserve"> 0.02</w:t>
      </w:r>
      <w:r w:rsidRPr="00C32258">
        <w:t>，表明</w:t>
      </w:r>
      <w:r w:rsidRPr="00C32258">
        <w:t xml:space="preserve"> LA-DP </w:t>
      </w:r>
      <w:r w:rsidRPr="00C32258">
        <w:t>在真实嵌入式环境下的切分决策仍具有稳定优势。</w:t>
      </w:r>
    </w:p>
    <w:p w14:paraId="60D56A03" w14:textId="77777777" w:rsidR="009C4F21" w:rsidRDefault="009C4F21" w:rsidP="009C4F21">
      <w:pPr>
        <w:pStyle w:val="a1"/>
        <w:tabs>
          <w:tab w:val="left" w:pos="420"/>
        </w:tabs>
        <w:spacing w:before="206" w:afterLines="50" w:after="206"/>
      </w:pPr>
      <w:r>
        <w:rPr>
          <w:rFonts w:hint="eastAsia"/>
        </w:rPr>
        <w:t>PMP</w:t>
      </w:r>
      <w:r>
        <w:rPr>
          <w:rFonts w:hint="eastAsia"/>
        </w:rPr>
        <w:t>模式</w:t>
      </w:r>
      <w:r w:rsidRPr="00AF770B">
        <w:t>不同切分算法的搜索时间对比</w:t>
      </w:r>
    </w:p>
    <w:tbl>
      <w:tblPr>
        <w:tblStyle w:val="ad"/>
        <w:tblW w:w="0" w:type="auto"/>
        <w:tblLook w:val="04A0" w:firstRow="1" w:lastRow="0" w:firstColumn="1" w:lastColumn="0" w:noHBand="0" w:noVBand="1"/>
      </w:tblPr>
      <w:tblGrid>
        <w:gridCol w:w="2830"/>
        <w:gridCol w:w="2832"/>
        <w:gridCol w:w="2832"/>
      </w:tblGrid>
      <w:tr w:rsidR="009C4F21" w14:paraId="193827B0" w14:textId="77777777" w:rsidTr="00C65445">
        <w:trPr>
          <w:trHeight w:val="567"/>
        </w:trPr>
        <w:tc>
          <w:tcPr>
            <w:tcW w:w="2834" w:type="dxa"/>
          </w:tcPr>
          <w:p w14:paraId="7650D55F" w14:textId="77777777" w:rsidR="009C4F21" w:rsidRDefault="009C4F21" w:rsidP="00C65445">
            <w:pPr>
              <w:pStyle w:val="af1"/>
              <w:spacing w:before="103" w:after="103"/>
            </w:pPr>
            <w:r>
              <w:rPr>
                <w:rFonts w:hint="eastAsia"/>
              </w:rPr>
              <w:t>算法</w:t>
            </w:r>
          </w:p>
        </w:tc>
        <w:tc>
          <w:tcPr>
            <w:tcW w:w="2835" w:type="dxa"/>
          </w:tcPr>
          <w:p w14:paraId="16168703" w14:textId="77777777" w:rsidR="009C4F21" w:rsidRDefault="009C4F21" w:rsidP="00C65445">
            <w:pPr>
              <w:pStyle w:val="af1"/>
              <w:spacing w:before="103" w:after="103"/>
            </w:pPr>
            <w:r>
              <w:rPr>
                <w:rFonts w:hint="eastAsia"/>
              </w:rPr>
              <w:t>时间复杂度</w:t>
            </w:r>
          </w:p>
        </w:tc>
        <w:tc>
          <w:tcPr>
            <w:tcW w:w="2835" w:type="dxa"/>
          </w:tcPr>
          <w:p w14:paraId="79464E56" w14:textId="77777777" w:rsidR="009C4F21" w:rsidRDefault="009C4F21" w:rsidP="00C65445">
            <w:pPr>
              <w:pStyle w:val="af1"/>
              <w:spacing w:before="103" w:after="103"/>
            </w:pPr>
            <w:r>
              <w:rPr>
                <w:rFonts w:hint="eastAsia"/>
              </w:rPr>
              <w:t>搜索时间</w:t>
            </w:r>
          </w:p>
        </w:tc>
      </w:tr>
      <w:tr w:rsidR="009C4F21" w14:paraId="514950B9" w14:textId="77777777" w:rsidTr="00C65445">
        <w:trPr>
          <w:trHeight w:val="567"/>
        </w:trPr>
        <w:tc>
          <w:tcPr>
            <w:tcW w:w="2834" w:type="dxa"/>
          </w:tcPr>
          <w:p w14:paraId="1A575AE3" w14:textId="77777777" w:rsidR="009C4F21" w:rsidRDefault="009C4F21" w:rsidP="00C65445">
            <w:pPr>
              <w:pStyle w:val="af1"/>
              <w:spacing w:before="103" w:after="103"/>
            </w:pPr>
            <w:r>
              <w:rPr>
                <w:rFonts w:hint="eastAsia"/>
              </w:rPr>
              <w:t>LADP</w:t>
            </w:r>
          </w:p>
        </w:tc>
        <w:tc>
          <w:tcPr>
            <w:tcW w:w="2835" w:type="dxa"/>
          </w:tcPr>
          <w:p w14:paraId="2446890A" w14:textId="77777777" w:rsidR="009C4F21" w:rsidRDefault="009C4F21" w:rsidP="00C65445">
            <w:pPr>
              <w:pStyle w:val="af1"/>
              <w:spacing w:before="103" w:after="103"/>
            </w:pPr>
            <w:r w:rsidRPr="00881D73">
              <w:rPr>
                <w:position w:val="-6"/>
              </w:rPr>
              <w:object w:dxaOrig="1145" w:dyaOrig="256" w14:anchorId="0A213167">
                <v:shape id="_x0000_i1422" type="#_x0000_t75" style="width:57.25pt;height:12.55pt" o:ole="">
                  <v:imagedata r:id="rId767" o:title=""/>
                </v:shape>
                <o:OLEObject Type="Embed" ProgID="Equation.AxMath" ShapeID="_x0000_i1422" DrawAspect="Content" ObjectID="_1838353892" r:id="rId809"/>
              </w:object>
            </w:r>
          </w:p>
        </w:tc>
        <w:tc>
          <w:tcPr>
            <w:tcW w:w="2835" w:type="dxa"/>
          </w:tcPr>
          <w:p w14:paraId="4103FE8D" w14:textId="77777777" w:rsidR="009C4F21" w:rsidRDefault="009C4F21" w:rsidP="00C65445">
            <w:pPr>
              <w:pStyle w:val="af1"/>
              <w:spacing w:before="103" w:after="103"/>
            </w:pPr>
            <w:r w:rsidRPr="0043285F">
              <w:t>2.515</w:t>
            </w:r>
            <w:r>
              <w:rPr>
                <w:rFonts w:hint="eastAsia"/>
              </w:rPr>
              <w:t>ms</w:t>
            </w:r>
          </w:p>
        </w:tc>
      </w:tr>
      <w:tr w:rsidR="009C4F21" w14:paraId="099FB0E2" w14:textId="77777777" w:rsidTr="00C65445">
        <w:trPr>
          <w:trHeight w:val="567"/>
        </w:trPr>
        <w:tc>
          <w:tcPr>
            <w:tcW w:w="2834" w:type="dxa"/>
          </w:tcPr>
          <w:p w14:paraId="04AA9976" w14:textId="77777777" w:rsidR="009C4F21" w:rsidRDefault="009C4F21" w:rsidP="00C65445">
            <w:pPr>
              <w:pStyle w:val="af1"/>
              <w:spacing w:before="103" w:after="103"/>
            </w:pPr>
            <w:r>
              <w:rPr>
                <w:rFonts w:hint="eastAsia"/>
              </w:rPr>
              <w:t>Greedy</w:t>
            </w:r>
          </w:p>
        </w:tc>
        <w:tc>
          <w:tcPr>
            <w:tcW w:w="2835" w:type="dxa"/>
          </w:tcPr>
          <w:p w14:paraId="1FCDE596" w14:textId="77777777" w:rsidR="009C4F21" w:rsidRDefault="009C4F21" w:rsidP="00C65445">
            <w:pPr>
              <w:pStyle w:val="af1"/>
              <w:spacing w:before="103" w:after="103"/>
            </w:pPr>
            <w:r w:rsidRPr="00881D73">
              <w:rPr>
                <w:position w:val="-6"/>
              </w:rPr>
              <w:object w:dxaOrig="1017" w:dyaOrig="252" w14:anchorId="3670E0C2">
                <v:shape id="_x0000_i1423" type="#_x0000_t75" style="width:50.75pt;height:12.55pt" o:ole="">
                  <v:imagedata r:id="rId810" o:title=""/>
                </v:shape>
                <o:OLEObject Type="Embed" ProgID="Equation.AxMath" ShapeID="_x0000_i1423" DrawAspect="Content" ObjectID="_1838353893" r:id="rId811"/>
              </w:object>
            </w:r>
          </w:p>
        </w:tc>
        <w:tc>
          <w:tcPr>
            <w:tcW w:w="2835" w:type="dxa"/>
          </w:tcPr>
          <w:p w14:paraId="38ED7B4B" w14:textId="77777777" w:rsidR="009C4F21" w:rsidRDefault="009C4F21" w:rsidP="00C65445">
            <w:pPr>
              <w:pStyle w:val="af1"/>
              <w:spacing w:before="103" w:after="103"/>
            </w:pPr>
            <w:r>
              <w:rPr>
                <w:rFonts w:hint="eastAsia"/>
              </w:rPr>
              <w:t>0.185ms</w:t>
            </w:r>
          </w:p>
        </w:tc>
      </w:tr>
      <w:tr w:rsidR="009C4F21" w14:paraId="4E69CB3C" w14:textId="77777777" w:rsidTr="00C65445">
        <w:trPr>
          <w:trHeight w:val="567"/>
        </w:trPr>
        <w:tc>
          <w:tcPr>
            <w:tcW w:w="2834" w:type="dxa"/>
          </w:tcPr>
          <w:p w14:paraId="4E519043" w14:textId="77777777" w:rsidR="009C4F21" w:rsidRDefault="009C4F21" w:rsidP="00C65445">
            <w:pPr>
              <w:pStyle w:val="af1"/>
              <w:spacing w:before="103" w:after="103"/>
            </w:pPr>
            <w:r>
              <w:rPr>
                <w:rFonts w:hint="eastAsia"/>
              </w:rPr>
              <w:t>GA</w:t>
            </w:r>
          </w:p>
        </w:tc>
        <w:tc>
          <w:tcPr>
            <w:tcW w:w="2835" w:type="dxa"/>
          </w:tcPr>
          <w:p w14:paraId="2A184317" w14:textId="77777777" w:rsidR="009C4F21" w:rsidRDefault="009C4F21" w:rsidP="00C65445">
            <w:pPr>
              <w:pStyle w:val="af1"/>
              <w:spacing w:before="103" w:after="103"/>
            </w:pPr>
            <w:r w:rsidRPr="00881D73">
              <w:rPr>
                <w:position w:val="-6"/>
              </w:rPr>
              <w:object w:dxaOrig="1145" w:dyaOrig="256" w14:anchorId="236B4FFD">
                <v:shape id="_x0000_i1424" type="#_x0000_t75" style="width:57.25pt;height:12.55pt" o:ole="">
                  <v:imagedata r:id="rId767" o:title=""/>
                </v:shape>
                <o:OLEObject Type="Embed" ProgID="Equation.AxMath" ShapeID="_x0000_i1424" DrawAspect="Content" ObjectID="_1838353894" r:id="rId812"/>
              </w:object>
            </w:r>
          </w:p>
        </w:tc>
        <w:tc>
          <w:tcPr>
            <w:tcW w:w="2835" w:type="dxa"/>
          </w:tcPr>
          <w:p w14:paraId="7FD2A0A5" w14:textId="77777777" w:rsidR="009C4F21" w:rsidRDefault="009C4F21" w:rsidP="00C65445">
            <w:pPr>
              <w:pStyle w:val="af1"/>
              <w:spacing w:before="103" w:after="103"/>
            </w:pPr>
            <w:r>
              <w:rPr>
                <w:rFonts w:hint="eastAsia"/>
              </w:rPr>
              <w:t>34.919ms</w:t>
            </w:r>
          </w:p>
        </w:tc>
      </w:tr>
    </w:tbl>
    <w:p w14:paraId="4BA688D9" w14:textId="77777777" w:rsidR="009C4F21" w:rsidRDefault="009C4F21" w:rsidP="009C4F21">
      <w:pPr>
        <w:pStyle w:val="-"/>
        <w:spacing w:beforeLines="50" w:before="206"/>
        <w:ind w:firstLine="503"/>
      </w:pPr>
      <w:r w:rsidRPr="00084A4A">
        <w:t>在算法计算开销方面，</w:t>
      </w:r>
      <w:r w:rsidRPr="00084A4A">
        <w:t xml:space="preserve">LA-DP </w:t>
      </w:r>
      <w:r w:rsidRPr="00084A4A">
        <w:t>的时间复杂度为</w:t>
      </w:r>
      <w:r w:rsidRPr="00881D73">
        <w:rPr>
          <w:position w:val="-6"/>
        </w:rPr>
        <w:object w:dxaOrig="1145" w:dyaOrig="256" w14:anchorId="66E86AC2">
          <v:shape id="_x0000_i1425" type="#_x0000_t75" style="width:57.25pt;height:12.55pt" o:ole="">
            <v:imagedata r:id="rId767" o:title=""/>
          </v:shape>
          <o:OLEObject Type="Embed" ProgID="Equation.AxMath" ShapeID="_x0000_i1425" DrawAspect="Content" ObjectID="_1838353895" r:id="rId813"/>
        </w:object>
      </w:r>
      <w:r w:rsidRPr="00084A4A">
        <w:t>，</w:t>
      </w:r>
      <w:r w:rsidRPr="00084A4A">
        <w:t>Greedy</w:t>
      </w:r>
      <w:r w:rsidRPr="00084A4A">
        <w:t>为</w:t>
      </w:r>
      <w:r w:rsidRPr="00881D73">
        <w:rPr>
          <w:position w:val="-6"/>
        </w:rPr>
        <w:object w:dxaOrig="1017" w:dyaOrig="252" w14:anchorId="7D548A1C">
          <v:shape id="_x0000_i1426" type="#_x0000_t75" style="width:50.75pt;height:12.55pt" o:ole="">
            <v:imagedata r:id="rId810" o:title=""/>
          </v:shape>
          <o:OLEObject Type="Embed" ProgID="Equation.AxMath" ShapeID="_x0000_i1426" DrawAspect="Content" ObjectID="_1838353896" r:id="rId814"/>
        </w:object>
      </w:r>
      <w:r w:rsidRPr="00084A4A">
        <w:t>，</w:t>
      </w:r>
      <w:r w:rsidRPr="00084A4A">
        <w:t xml:space="preserve">GA </w:t>
      </w:r>
      <w:r w:rsidRPr="00084A4A">
        <w:t>为</w:t>
      </w:r>
      <w:r w:rsidRPr="00881D73">
        <w:rPr>
          <w:position w:val="-6"/>
        </w:rPr>
        <w:object w:dxaOrig="1145" w:dyaOrig="256" w14:anchorId="2F435B1E">
          <v:shape id="_x0000_i1427" type="#_x0000_t75" style="width:57.25pt;height:12.55pt" o:ole="">
            <v:imagedata r:id="rId767" o:title=""/>
          </v:shape>
          <o:OLEObject Type="Embed" ProgID="Equation.AxMath" ShapeID="_x0000_i1427" DrawAspect="Content" ObjectID="_1838353897" r:id="rId815"/>
        </w:object>
      </w:r>
      <w:r w:rsidRPr="00084A4A">
        <w:t>，其中</w:t>
      </w:r>
      <w:r w:rsidRPr="00084A4A">
        <w:t> </w:t>
      </w:r>
      <m:oMath>
        <m:r>
          <w:rPr>
            <w:rFonts w:ascii="Cambria Math" w:hAnsi="Cambria Math"/>
          </w:rPr>
          <m:t>K</m:t>
        </m:r>
      </m:oMath>
      <w:r w:rsidRPr="00084A4A">
        <w:t> </w:t>
      </w:r>
      <w:r w:rsidRPr="00084A4A">
        <w:t>为流水线节点数，</w:t>
      </w:r>
      <m:oMath>
        <m:r>
          <w:rPr>
            <w:rFonts w:ascii="Cambria Math" w:hAnsi="Cambria Math"/>
          </w:rPr>
          <m:t>L</m:t>
        </m:r>
      </m:oMath>
      <w:r w:rsidRPr="00084A4A">
        <w:t> </w:t>
      </w:r>
      <w:r w:rsidRPr="00084A4A">
        <w:t>为模型层数，</w:t>
      </w:r>
      <m:oMath>
        <m:r>
          <w:rPr>
            <w:rFonts w:ascii="Cambria Math" w:hAnsi="Cambria Math"/>
          </w:rPr>
          <m:t>G</m:t>
        </m:r>
      </m:oMath>
      <w:r w:rsidRPr="00084A4A">
        <w:t> </w:t>
      </w:r>
      <w:r w:rsidRPr="00084A4A">
        <w:t>与</w:t>
      </w:r>
      <w:r w:rsidRPr="00084A4A">
        <w:t> </w:t>
      </w:r>
      <m:oMath>
        <m:r>
          <w:rPr>
            <w:rFonts w:ascii="Cambria Math" w:hAnsi="Cambria Math"/>
          </w:rPr>
          <m:t>P</m:t>
        </m:r>
      </m:oMath>
      <w:r w:rsidRPr="00084A4A">
        <w:t> </w:t>
      </w:r>
      <w:r w:rsidRPr="00084A4A">
        <w:t>分别为遗传算法的迭代代数与种群规模。</w:t>
      </w:r>
      <w:r w:rsidRPr="00084A4A">
        <w:t xml:space="preserve">LA-DP </w:t>
      </w:r>
      <w:r w:rsidRPr="00084A4A">
        <w:t>通过最优子结构性质保证全局最优解，且其多项式时间复杂度在典型场景（</w:t>
      </w:r>
      <w:r w:rsidRPr="00084A4A">
        <w:t> </w:t>
      </w:r>
      <w:r w:rsidRPr="00084A4A">
        <w:rPr>
          <w:position w:val="-7"/>
        </w:rPr>
        <w:object w:dxaOrig="679" w:dyaOrig="269" w14:anchorId="460B6CFB">
          <v:shape id="_x0000_i1428" type="#_x0000_t75" style="width:34.35pt;height:13.65pt" o:ole="">
            <v:imagedata r:id="rId816" o:title=""/>
          </v:shape>
          <o:OLEObject Type="Embed" ProgID="Equation.AxMath" ShapeID="_x0000_i1428" DrawAspect="Content" ObjectID="_1838353898" r:id="rId817"/>
        </w:object>
      </w:r>
      <w:r w:rsidRPr="00084A4A">
        <w:t>，</w:t>
      </w:r>
      <w:r w:rsidRPr="00084A4A">
        <w:rPr>
          <w:position w:val="-7"/>
        </w:rPr>
        <w:object w:dxaOrig="756" w:dyaOrig="269" w14:anchorId="3F60C648">
          <v:shape id="_x0000_i1429" type="#_x0000_t75" style="width:37.65pt;height:13.65pt" o:ole="">
            <v:imagedata r:id="rId818" o:title=""/>
          </v:shape>
          <o:OLEObject Type="Embed" ProgID="Equation.AxMath" ShapeID="_x0000_i1429" DrawAspect="Content" ObjectID="_1838353899" r:id="rId819"/>
        </w:object>
      </w:r>
      <w:r>
        <w:rPr>
          <w:rFonts w:hint="eastAsia"/>
        </w:rPr>
        <w:t>）</w:t>
      </w:r>
      <w:r w:rsidRPr="00084A4A">
        <w:t>下完全处于可接受范围。</w:t>
      </w:r>
      <w:r w:rsidRPr="00AF770B">
        <w:t>以</w:t>
      </w:r>
      <w:r w:rsidRPr="00AF770B">
        <w:t xml:space="preserve"> </w:t>
      </w:r>
      <w:r>
        <w:rPr>
          <w:rFonts w:hint="eastAsia"/>
        </w:rPr>
        <w:t>YOLOv5</w:t>
      </w:r>
      <w:r w:rsidRPr="00AF770B">
        <w:t xml:space="preserve"> </w:t>
      </w:r>
      <w:r w:rsidRPr="00AF770B">
        <w:t>模型</w:t>
      </w:r>
      <w:r>
        <w:rPr>
          <w:rFonts w:hint="eastAsia"/>
        </w:rPr>
        <w:t>（</w:t>
      </w:r>
      <w:r w:rsidRPr="00AF770B">
        <w:rPr>
          <w:position w:val="-7"/>
        </w:rPr>
        <w:object w:dxaOrig="756" w:dyaOrig="269" w14:anchorId="7EA37D9C">
          <v:shape id="_x0000_i1430" type="#_x0000_t75" style="width:37.65pt;height:13.65pt" o:ole="">
            <v:imagedata r:id="rId820" o:title=""/>
          </v:shape>
          <o:OLEObject Type="Embed" ProgID="Equation.AxMath" ShapeID="_x0000_i1430" DrawAspect="Content" ObjectID="_1838353900" r:id="rId821"/>
        </w:object>
      </w:r>
      <w:r w:rsidRPr="00AF770B">
        <w:t>）和</w:t>
      </w:r>
      <w:r w:rsidRPr="00AF770B">
        <w:t xml:space="preserve"> 3 </w:t>
      </w:r>
      <w:r w:rsidRPr="00AF770B">
        <w:t>跳路由（</w:t>
      </w:r>
      <w:r w:rsidRPr="00084A4A">
        <w:rPr>
          <w:position w:val="-7"/>
        </w:rPr>
        <w:object w:dxaOrig="691" w:dyaOrig="269" w14:anchorId="6116D87C">
          <v:shape id="_x0000_i1431" type="#_x0000_t75" style="width:34.35pt;height:13.65pt" o:ole="">
            <v:imagedata r:id="rId822" o:title=""/>
          </v:shape>
          <o:OLEObject Type="Embed" ProgID="Equation.AxMath" ShapeID="_x0000_i1431" DrawAspect="Content" ObjectID="_1838353901" r:id="rId823"/>
        </w:object>
      </w:r>
      <w:r w:rsidRPr="00AF770B">
        <w:t>）为例，实测三</w:t>
      </w:r>
      <w:r w:rsidRPr="00AF770B">
        <w:lastRenderedPageBreak/>
        <w:t>种算法的单次调度搜索时间如表</w:t>
      </w:r>
      <w:r w:rsidRPr="00AF770B">
        <w:t xml:space="preserve"> 4-4 </w:t>
      </w:r>
      <w:r w:rsidRPr="00AF770B">
        <w:t>所示。</w:t>
      </w:r>
      <w:r w:rsidRPr="00AF770B">
        <w:t xml:space="preserve">LA-DP </w:t>
      </w:r>
      <w:r w:rsidRPr="00AF770B">
        <w:t>的搜索时间为</w:t>
      </w:r>
      <w:r w:rsidRPr="00AF770B">
        <w:t xml:space="preserve"> 2.515 ms</w:t>
      </w:r>
      <w:r w:rsidRPr="00AF770B">
        <w:t>，</w:t>
      </w:r>
      <w:r w:rsidRPr="00AF770B">
        <w:t xml:space="preserve">GA </w:t>
      </w:r>
      <w:r w:rsidRPr="00AF770B">
        <w:t>为</w:t>
      </w:r>
      <w:r w:rsidRPr="00AF770B">
        <w:t xml:space="preserve"> 34.919 ms</w:t>
      </w:r>
      <w:r w:rsidRPr="00AF770B">
        <w:t>，</w:t>
      </w:r>
      <w:r w:rsidRPr="00AF770B">
        <w:t xml:space="preserve">Greedy </w:t>
      </w:r>
      <w:r w:rsidRPr="00AF770B">
        <w:t>为</w:t>
      </w:r>
      <w:r w:rsidRPr="00AF770B">
        <w:t xml:space="preserve"> 0.185 ms</w:t>
      </w:r>
      <w:r w:rsidRPr="00AF770B">
        <w:t>。</w:t>
      </w:r>
      <w:r w:rsidRPr="00AF770B">
        <w:t xml:space="preserve">LA-DP </w:t>
      </w:r>
      <w:r w:rsidRPr="00AF770B">
        <w:t>通过最优子结构性质保证全局最优解，其搜索时间约为</w:t>
      </w:r>
      <w:r w:rsidRPr="00AF770B">
        <w:t xml:space="preserve"> GA </w:t>
      </w:r>
      <w:r w:rsidRPr="00AF770B">
        <w:t>的</w:t>
      </w:r>
      <w:r w:rsidRPr="00AF770B">
        <w:t xml:space="preserve"> 7.2%</w:t>
      </w:r>
      <w:r w:rsidRPr="00AF770B">
        <w:t>，且</w:t>
      </w:r>
      <w:r w:rsidRPr="00AF770B">
        <w:t xml:space="preserve"> 2.515 ms </w:t>
      </w:r>
      <w:r w:rsidRPr="00AF770B">
        <w:t>的调度开销在星载任务场景下完全可接受，能够满足在轨推理调度的实时性要求。</w:t>
      </w:r>
    </w:p>
    <w:p w14:paraId="4EDCD4AF" w14:textId="77777777" w:rsidR="009C4F21" w:rsidRPr="00881D73" w:rsidRDefault="009C4F21" w:rsidP="009C4F21">
      <w:pPr>
        <w:pStyle w:val="231"/>
        <w:spacing w:before="206" w:after="206"/>
      </w:pPr>
      <w:bookmarkStart w:id="198" w:name="_Toc227680663"/>
      <w:r>
        <w:rPr>
          <w:rFonts w:hint="eastAsia"/>
        </w:rPr>
        <w:t>CDP</w:t>
      </w:r>
      <w:r>
        <w:rPr>
          <w:rFonts w:hint="eastAsia"/>
        </w:rPr>
        <w:t>模式</w:t>
      </w:r>
      <w:r w:rsidRPr="00881D73">
        <w:t>LAWA</w:t>
      </w:r>
      <w:r w:rsidRPr="00881D73">
        <w:t>算法</w:t>
      </w:r>
      <w:r>
        <w:rPr>
          <w:rFonts w:hint="eastAsia"/>
        </w:rPr>
        <w:t>性能评估</w:t>
      </w:r>
      <w:bookmarkEnd w:id="198"/>
    </w:p>
    <w:p w14:paraId="08D80DFA" w14:textId="77777777" w:rsidR="009C4F21" w:rsidRPr="00881D73" w:rsidRDefault="009C4F21" w:rsidP="009C4F21">
      <w:pPr>
        <w:pStyle w:val="-"/>
        <w:ind w:firstLineChars="0" w:firstLine="0"/>
      </w:pPr>
      <w:r w:rsidRPr="00881D73">
        <w:rPr>
          <w:noProof/>
        </w:rPr>
        <w:drawing>
          <wp:inline distT="0" distB="0" distL="0" distR="0" wp14:anchorId="3E13B6C7" wp14:editId="1557CC4F">
            <wp:extent cx="5400040" cy="3218180"/>
            <wp:effectExtent l="0" t="0" r="0" b="1270"/>
            <wp:docPr id="1154362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62463" name=""/>
                    <pic:cNvPicPr/>
                  </pic:nvPicPr>
                  <pic:blipFill>
                    <a:blip r:embed="rId824"/>
                    <a:stretch>
                      <a:fillRect/>
                    </a:stretch>
                  </pic:blipFill>
                  <pic:spPr>
                    <a:xfrm>
                      <a:off x="0" y="0"/>
                      <a:ext cx="5400040" cy="3218180"/>
                    </a:xfrm>
                    <a:prstGeom prst="rect">
                      <a:avLst/>
                    </a:prstGeom>
                  </pic:spPr>
                </pic:pic>
              </a:graphicData>
            </a:graphic>
          </wp:inline>
        </w:drawing>
      </w:r>
    </w:p>
    <w:p w14:paraId="639CDF79" w14:textId="77777777" w:rsidR="009C4F21" w:rsidRPr="00881D73" w:rsidRDefault="009C4F21" w:rsidP="009C4F21">
      <w:pPr>
        <w:pStyle w:val="a0"/>
        <w:numPr>
          <w:ilvl w:val="3"/>
          <w:numId w:val="1"/>
        </w:numPr>
        <w:spacing w:after="206"/>
      </w:pPr>
      <w:r w:rsidRPr="00881D73">
        <w:t> L</w:t>
      </w:r>
      <w:r w:rsidRPr="00881D73">
        <w:rPr>
          <w:rFonts w:hint="eastAsia"/>
        </w:rPr>
        <w:t>AWA</w:t>
      </w:r>
      <w:r w:rsidRPr="00881D73">
        <w:t>算法理论</w:t>
      </w:r>
      <w:r>
        <w:rPr>
          <w:rFonts w:hint="eastAsia"/>
        </w:rPr>
        <w:t>归一化时延</w:t>
      </w:r>
    </w:p>
    <w:p w14:paraId="143612E1" w14:textId="77777777" w:rsidR="009C4F21" w:rsidRDefault="009C4F21" w:rsidP="009C4F21">
      <w:pPr>
        <w:pStyle w:val="-"/>
        <w:ind w:firstLineChars="0"/>
      </w:pPr>
      <w:bookmarkStart w:id="199" w:name="_Toc250450178"/>
      <w:bookmarkStart w:id="200" w:name="_Toc280797201"/>
      <w:bookmarkStart w:id="201" w:name="_Toc280715553"/>
      <w:bookmarkStart w:id="202" w:name="_Toc17369"/>
      <w:bookmarkStart w:id="203" w:name="_Toc20859"/>
      <w:bookmarkStart w:id="204" w:name="_Toc21581"/>
      <w:bookmarkStart w:id="205" w:name="_Toc225579654"/>
      <w:bookmarkStart w:id="206" w:name="_Toc280628519"/>
      <w:bookmarkStart w:id="207" w:name="_Toc10861"/>
      <w:bookmarkStart w:id="208" w:name="_Toc280715698"/>
      <w:r w:rsidRPr="003918B0">
        <w:t>图</w:t>
      </w:r>
      <w:r w:rsidRPr="003918B0">
        <w:t xml:space="preserve"> 4-4 </w:t>
      </w:r>
      <w:r w:rsidRPr="003918B0">
        <w:t>给出各算法在四种模型上的归一化端到端时延。在</w:t>
      </w:r>
      <w:r w:rsidRPr="003918B0">
        <w:t xml:space="preserve"> VGG19 </w:t>
      </w:r>
      <w:r w:rsidRPr="003918B0">
        <w:t>模型上，</w:t>
      </w:r>
      <w:r w:rsidRPr="003918B0">
        <w:t xml:space="preserve">LAWA </w:t>
      </w:r>
      <w:r w:rsidRPr="003918B0">
        <w:t>归一化时延为</w:t>
      </w:r>
      <w:r w:rsidRPr="003918B0">
        <w:t xml:space="preserve"> 0.18</w:t>
      </w:r>
      <w:r w:rsidRPr="003918B0">
        <w:t>，</w:t>
      </w:r>
      <w:r w:rsidRPr="003918B0">
        <w:t xml:space="preserve">Uniform </w:t>
      </w:r>
      <w:r w:rsidRPr="003918B0">
        <w:t>为</w:t>
      </w:r>
      <w:r w:rsidRPr="003918B0">
        <w:t xml:space="preserve"> 0.21</w:t>
      </w:r>
      <w:r w:rsidRPr="003918B0">
        <w:t>，</w:t>
      </w:r>
      <w:r w:rsidRPr="003918B0">
        <w:t xml:space="preserve">GA </w:t>
      </w:r>
      <w:r w:rsidRPr="003918B0">
        <w:t>为</w:t>
      </w:r>
      <w:r w:rsidRPr="003918B0">
        <w:t xml:space="preserve"> 0.33</w:t>
      </w:r>
      <w:r w:rsidRPr="003918B0">
        <w:t>，</w:t>
      </w:r>
      <w:r w:rsidRPr="003918B0">
        <w:t xml:space="preserve">Random </w:t>
      </w:r>
      <w:r w:rsidRPr="003918B0">
        <w:t>为</w:t>
      </w:r>
      <w:r w:rsidRPr="003918B0">
        <w:t xml:space="preserve"> 0.20</w:t>
      </w:r>
      <w:r w:rsidRPr="003918B0">
        <w:t>。</w:t>
      </w:r>
      <w:r w:rsidRPr="003918B0">
        <w:t xml:space="preserve">ResNet101 </w:t>
      </w:r>
      <w:r w:rsidRPr="003918B0">
        <w:t>模型上，</w:t>
      </w:r>
      <w:r w:rsidRPr="003918B0">
        <w:t xml:space="preserve">LAWA </w:t>
      </w:r>
      <w:r w:rsidRPr="003918B0">
        <w:t>为</w:t>
      </w:r>
      <w:r w:rsidRPr="003918B0">
        <w:t xml:space="preserve"> 0.18</w:t>
      </w:r>
      <w:r w:rsidRPr="003918B0">
        <w:t>，</w:t>
      </w:r>
      <w:r w:rsidRPr="003918B0">
        <w:t xml:space="preserve">Uniform </w:t>
      </w:r>
      <w:r w:rsidRPr="003918B0">
        <w:t>为</w:t>
      </w:r>
      <w:r w:rsidRPr="003918B0">
        <w:t xml:space="preserve"> 0.21</w:t>
      </w:r>
      <w:r w:rsidRPr="003918B0">
        <w:t>，</w:t>
      </w:r>
      <w:r w:rsidRPr="003918B0">
        <w:t xml:space="preserve">GA </w:t>
      </w:r>
      <w:r w:rsidRPr="003918B0">
        <w:t>为</w:t>
      </w:r>
      <w:r w:rsidRPr="003918B0">
        <w:t xml:space="preserve"> 0.33</w:t>
      </w:r>
      <w:r w:rsidRPr="003918B0">
        <w:t>，</w:t>
      </w:r>
      <w:r w:rsidRPr="003918B0">
        <w:t xml:space="preserve">Random </w:t>
      </w:r>
      <w:r w:rsidRPr="003918B0">
        <w:t>为</w:t>
      </w:r>
      <w:r w:rsidRPr="003918B0">
        <w:t xml:space="preserve"> 0.20</w:t>
      </w:r>
      <w:r w:rsidRPr="003918B0">
        <w:t>。</w:t>
      </w:r>
      <w:r w:rsidRPr="003918B0">
        <w:t xml:space="preserve">YOLOv5 </w:t>
      </w:r>
      <w:r w:rsidRPr="003918B0">
        <w:t>模型上，</w:t>
      </w:r>
      <w:r w:rsidRPr="003918B0">
        <w:t xml:space="preserve">LAWA </w:t>
      </w:r>
      <w:r w:rsidRPr="003918B0">
        <w:t>为</w:t>
      </w:r>
      <w:r w:rsidRPr="003918B0">
        <w:t xml:space="preserve"> 0.18</w:t>
      </w:r>
      <w:r w:rsidRPr="003918B0">
        <w:t>，</w:t>
      </w:r>
      <w:r w:rsidRPr="003918B0">
        <w:t xml:space="preserve">Uniform </w:t>
      </w:r>
      <w:r w:rsidRPr="003918B0">
        <w:t>为</w:t>
      </w:r>
      <w:r w:rsidRPr="003918B0">
        <w:t xml:space="preserve"> 0.21</w:t>
      </w:r>
      <w:r w:rsidRPr="003918B0">
        <w:t>，</w:t>
      </w:r>
      <w:r w:rsidRPr="003918B0">
        <w:t xml:space="preserve">GA </w:t>
      </w:r>
      <w:r w:rsidRPr="003918B0">
        <w:t>为</w:t>
      </w:r>
      <w:r w:rsidRPr="003918B0">
        <w:t xml:space="preserve"> 0.33</w:t>
      </w:r>
      <w:r w:rsidRPr="003918B0">
        <w:t>，</w:t>
      </w:r>
      <w:r w:rsidRPr="003918B0">
        <w:t xml:space="preserve">Random </w:t>
      </w:r>
      <w:r w:rsidRPr="003918B0">
        <w:t>为</w:t>
      </w:r>
      <w:r w:rsidRPr="003918B0">
        <w:t xml:space="preserve"> 0.20</w:t>
      </w:r>
      <w:r w:rsidRPr="003918B0">
        <w:t>。</w:t>
      </w:r>
      <w:r w:rsidRPr="003918B0">
        <w:t xml:space="preserve">Swin-Base </w:t>
      </w:r>
      <w:r w:rsidRPr="003918B0">
        <w:t>模型上，</w:t>
      </w:r>
      <w:r w:rsidRPr="003918B0">
        <w:t xml:space="preserve">LAWA </w:t>
      </w:r>
      <w:r w:rsidRPr="003918B0">
        <w:t>为</w:t>
      </w:r>
      <w:r w:rsidRPr="003918B0">
        <w:t xml:space="preserve"> 0.17</w:t>
      </w:r>
      <w:r w:rsidRPr="003918B0">
        <w:t>，</w:t>
      </w:r>
      <w:r w:rsidRPr="003918B0">
        <w:t xml:space="preserve">Uniform </w:t>
      </w:r>
      <w:r w:rsidRPr="003918B0">
        <w:t>为</w:t>
      </w:r>
      <w:r w:rsidRPr="003918B0">
        <w:t xml:space="preserve"> 0.21</w:t>
      </w:r>
      <w:r w:rsidRPr="003918B0">
        <w:t>，</w:t>
      </w:r>
      <w:r w:rsidRPr="003918B0">
        <w:t xml:space="preserve">GA </w:t>
      </w:r>
      <w:r w:rsidRPr="003918B0">
        <w:t>为</w:t>
      </w:r>
      <w:r w:rsidRPr="003918B0">
        <w:t xml:space="preserve"> 0.33</w:t>
      </w:r>
      <w:r w:rsidRPr="003918B0">
        <w:t>，</w:t>
      </w:r>
      <w:r w:rsidRPr="003918B0">
        <w:t xml:space="preserve">Random </w:t>
      </w:r>
      <w:r w:rsidRPr="003918B0">
        <w:t>为</w:t>
      </w:r>
      <w:r w:rsidRPr="003918B0">
        <w:t xml:space="preserve"> 0.19</w:t>
      </w:r>
      <w:r w:rsidRPr="003918B0">
        <w:t>。</w:t>
      </w:r>
      <w:r w:rsidRPr="003918B0">
        <w:t xml:space="preserve">LAWA </w:t>
      </w:r>
      <w:r w:rsidRPr="003918B0">
        <w:t>在全部四个模型上均取得最低时延，且性能表现稳定，不同模型间的归一化时延波动不超过</w:t>
      </w:r>
      <w:r w:rsidRPr="003918B0">
        <w:t xml:space="preserve"> 0.01</w:t>
      </w:r>
      <w:r w:rsidRPr="003918B0">
        <w:t>。</w:t>
      </w:r>
      <w:r w:rsidRPr="003918B0">
        <w:t xml:space="preserve">Uniform </w:t>
      </w:r>
      <w:r w:rsidRPr="003918B0">
        <w:t>策略在各模型上的时延均为</w:t>
      </w:r>
      <w:r w:rsidRPr="003918B0">
        <w:t xml:space="preserve"> 0.21</w:t>
      </w:r>
      <w:r w:rsidRPr="003918B0">
        <w:t>，</w:t>
      </w:r>
      <w:r w:rsidRPr="003918B0">
        <w:t xml:space="preserve">GA </w:t>
      </w:r>
      <w:r w:rsidRPr="003918B0">
        <w:t>策略均为</w:t>
      </w:r>
      <w:r w:rsidRPr="003918B0">
        <w:t xml:space="preserve"> 0.33</w:t>
      </w:r>
      <w:r w:rsidRPr="003918B0">
        <w:t>，</w:t>
      </w:r>
      <w:r w:rsidRPr="003918B0">
        <w:t xml:space="preserve">Random </w:t>
      </w:r>
      <w:r w:rsidRPr="003918B0">
        <w:t>策略在</w:t>
      </w:r>
      <w:r w:rsidRPr="003918B0">
        <w:t xml:space="preserve"> 0.19 </w:t>
      </w:r>
      <w:r w:rsidRPr="003918B0">
        <w:t>至</w:t>
      </w:r>
      <w:r w:rsidRPr="003918B0">
        <w:t xml:space="preserve"> 0.20 </w:t>
      </w:r>
      <w:r w:rsidRPr="003918B0">
        <w:t>之间。</w:t>
      </w:r>
      <w:r w:rsidRPr="003918B0">
        <w:t xml:space="preserve">LAWA </w:t>
      </w:r>
      <w:r w:rsidRPr="003918B0">
        <w:t>较</w:t>
      </w:r>
      <w:r w:rsidRPr="003918B0">
        <w:t xml:space="preserve"> Uniform </w:t>
      </w:r>
      <w:r w:rsidRPr="003918B0">
        <w:t>平均时延降低约</w:t>
      </w:r>
      <w:r w:rsidRPr="003918B0">
        <w:t xml:space="preserve"> 15%</w:t>
      </w:r>
      <w:r w:rsidRPr="003918B0">
        <w:t>，较</w:t>
      </w:r>
      <w:r w:rsidRPr="003918B0">
        <w:t xml:space="preserve"> GA </w:t>
      </w:r>
      <w:r w:rsidRPr="003918B0">
        <w:t>降低约</w:t>
      </w:r>
      <w:r w:rsidRPr="003918B0">
        <w:t xml:space="preserve"> 45%</w:t>
      </w:r>
      <w:r w:rsidRPr="003918B0">
        <w:t>，表明</w:t>
      </w:r>
      <w:r w:rsidRPr="003918B0">
        <w:t xml:space="preserve"> LAWA </w:t>
      </w:r>
      <w:r w:rsidRPr="003918B0">
        <w:t>通过同时考虑分发链路速率差异与回传链路传播时延差异，有效缓解异构环境下的短板效应。</w:t>
      </w:r>
    </w:p>
    <w:p w14:paraId="797F071E" w14:textId="77777777" w:rsidR="009C4F21" w:rsidRDefault="009C4F21" w:rsidP="009C4F21">
      <w:pPr>
        <w:pStyle w:val="-"/>
        <w:ind w:firstLineChars="0"/>
      </w:pPr>
      <w:r w:rsidRPr="00773104">
        <w:t>在算法计算开销方面，</w:t>
      </w:r>
      <w:r w:rsidRPr="00773104">
        <w:t xml:space="preserve">LAWA </w:t>
      </w:r>
      <w:r w:rsidRPr="00773104">
        <w:t>与</w:t>
      </w:r>
      <w:r w:rsidRPr="00773104">
        <w:t xml:space="preserve"> Greedy </w:t>
      </w:r>
      <w:r w:rsidRPr="00773104">
        <w:t>的时间复杂度均为</w:t>
      </w:r>
      <w:r w:rsidRPr="00881D73">
        <w:rPr>
          <w:position w:val="-10"/>
        </w:rPr>
        <w:object w:dxaOrig="832" w:dyaOrig="359" w14:anchorId="447BEEFA">
          <v:shape id="_x0000_i1432" type="#_x0000_t75" style="width:41.45pt;height:18pt" o:ole="">
            <v:imagedata r:id="rId773" o:title=""/>
          </v:shape>
          <o:OLEObject Type="Embed" ProgID="Equation.AxMath" ShapeID="_x0000_i1432" DrawAspect="Content" ObjectID="_1838353902" r:id="rId825"/>
        </w:object>
      </w:r>
      <w:r w:rsidRPr="00773104">
        <w:t>，其中</w:t>
      </w:r>
      <w:r w:rsidRPr="00773104">
        <w:rPr>
          <w:position w:val="-6"/>
        </w:rPr>
        <w:object w:dxaOrig="369" w:dyaOrig="252" w14:anchorId="618BD62B">
          <v:shape id="_x0000_i1433" type="#_x0000_t75" style="width:18.55pt;height:12.55pt" o:ole="">
            <v:imagedata r:id="rId826" o:title=""/>
          </v:shape>
          <o:OLEObject Type="Embed" ProgID="Equation.AxMath" ShapeID="_x0000_i1433" DrawAspect="Content" ObjectID="_1838353903" r:id="rId827"/>
        </w:object>
      </w:r>
      <w:r w:rsidRPr="00773104">
        <w:t>为并行工作卫星数量。</w:t>
      </w:r>
      <w:r w:rsidRPr="00773104">
        <w:t xml:space="preserve">GA </w:t>
      </w:r>
      <w:r w:rsidRPr="00773104">
        <w:t>在</w:t>
      </w:r>
      <w:r w:rsidRPr="00773104">
        <w:t xml:space="preserve"> CDP </w:t>
      </w:r>
      <w:r w:rsidRPr="00773104">
        <w:t>模式下按分配向量进行搜索，适应度评</w:t>
      </w:r>
      <w:r w:rsidRPr="00773104">
        <w:lastRenderedPageBreak/>
        <w:t>估需遍历全部个节点计算总时延，单代复杂度为</w:t>
      </w:r>
      <w:r w:rsidRPr="00881D73">
        <w:rPr>
          <w:position w:val="-10"/>
        </w:rPr>
        <w:object w:dxaOrig="1209" w:dyaOrig="359" w14:anchorId="4CA4184C">
          <v:shape id="_x0000_i1434" type="#_x0000_t75" style="width:60pt;height:18pt" o:ole="">
            <v:imagedata r:id="rId828" o:title=""/>
          </v:shape>
          <o:OLEObject Type="Embed" ProgID="Equation.AxMath" ShapeID="_x0000_i1434" DrawAspect="Content" ObjectID="_1838353904" r:id="rId829"/>
        </w:object>
      </w:r>
      <w:r w:rsidRPr="00773104">
        <w:t>，总时间复杂度为</w:t>
      </w:r>
      <w:r w:rsidRPr="00881D73">
        <w:rPr>
          <w:position w:val="-10"/>
        </w:rPr>
        <w:object w:dxaOrig="1568" w:dyaOrig="359" w14:anchorId="4E44EBEF">
          <v:shape id="_x0000_i1435" type="#_x0000_t75" style="width:78pt;height:18pt" o:ole="">
            <v:imagedata r:id="rId830" o:title=""/>
          </v:shape>
          <o:OLEObject Type="Embed" ProgID="Equation.AxMath" ShapeID="_x0000_i1435" DrawAspect="Content" ObjectID="_1838353905" r:id="rId831"/>
        </w:object>
      </w:r>
      <w:r w:rsidRPr="00773104">
        <w:t>，其中</w:t>
      </w:r>
      <w:r w:rsidRPr="00773104">
        <w:t> </w:t>
      </w:r>
      <m:oMath>
        <m:r>
          <w:rPr>
            <w:rFonts w:ascii="Cambria Math" w:hAnsi="Cambria Math"/>
          </w:rPr>
          <m:t>G</m:t>
        </m:r>
      </m:oMath>
      <w:r w:rsidRPr="00773104">
        <w:t> </w:t>
      </w:r>
      <w:r w:rsidRPr="00773104">
        <w:t>为迭代代数，</w:t>
      </w:r>
      <m:oMath>
        <m:r>
          <w:rPr>
            <w:rFonts w:ascii="Cambria Math" w:hAnsi="Cambria Math"/>
          </w:rPr>
          <m:t>P</m:t>
        </m:r>
      </m:oMath>
      <w:r w:rsidRPr="00773104">
        <w:t> </w:t>
      </w:r>
      <w:r w:rsidRPr="00773104">
        <w:t>为种群规模。以</w:t>
      </w:r>
      <w:r w:rsidRPr="00773104">
        <w:t xml:space="preserve"> 4 </w:t>
      </w:r>
      <w:r w:rsidRPr="00773104">
        <w:t>星并行场景（</w:t>
      </w:r>
      <w:r w:rsidRPr="00773104">
        <w:rPr>
          <w:position w:val="-6"/>
        </w:rPr>
        <w:object w:dxaOrig="786" w:dyaOrig="252" w14:anchorId="451BFEE0">
          <v:shape id="_x0000_i1436" type="#_x0000_t75" style="width:39.25pt;height:12.55pt" o:ole="">
            <v:imagedata r:id="rId832" o:title=""/>
          </v:shape>
          <o:OLEObject Type="Embed" ProgID="Equation.AxMath" ShapeID="_x0000_i1436" DrawAspect="Content" ObjectID="_1838353906" r:id="rId833"/>
        </w:object>
      </w:r>
      <w:r w:rsidRPr="00773104">
        <w:t>）为例，实测三种算法的单次调度搜索时间如</w:t>
      </w:r>
      <w:r>
        <w:fldChar w:fldCharType="begin"/>
      </w:r>
      <w:r>
        <w:instrText xml:space="preserve"> REF _Ref227657606 \r \h </w:instrText>
      </w:r>
      <w:r>
        <w:fldChar w:fldCharType="separate"/>
      </w:r>
      <w:r>
        <w:rPr>
          <w:rFonts w:hint="eastAsia"/>
        </w:rPr>
        <w:t>表</w:t>
      </w:r>
      <w:r>
        <w:rPr>
          <w:rFonts w:hint="eastAsia"/>
        </w:rPr>
        <w:t>4-4</w:t>
      </w:r>
      <w:r>
        <w:fldChar w:fldCharType="end"/>
      </w:r>
      <w:r w:rsidRPr="00773104">
        <w:t>所示。</w:t>
      </w:r>
      <w:r w:rsidRPr="00773104">
        <w:t xml:space="preserve">LAWA </w:t>
      </w:r>
      <w:r w:rsidRPr="00773104">
        <w:t>的搜索时间为</w:t>
      </w:r>
      <w:r w:rsidRPr="00773104">
        <w:t xml:space="preserve"> 0.090 ms</w:t>
      </w:r>
      <w:r w:rsidRPr="00773104">
        <w:t>，</w:t>
      </w:r>
      <w:r w:rsidRPr="00773104">
        <w:t xml:space="preserve">Greedy </w:t>
      </w:r>
      <w:r w:rsidRPr="00773104">
        <w:t>为</w:t>
      </w:r>
      <w:r w:rsidRPr="00773104">
        <w:t xml:space="preserve"> 0.034 ms</w:t>
      </w:r>
      <w:r w:rsidRPr="00773104">
        <w:t>，</w:t>
      </w:r>
      <w:r w:rsidRPr="00773104">
        <w:t xml:space="preserve">GA </w:t>
      </w:r>
      <w:r w:rsidRPr="00773104">
        <w:t>为</w:t>
      </w:r>
      <w:r w:rsidRPr="00773104">
        <w:t xml:space="preserve"> 1.150 ms</w:t>
      </w:r>
      <w:r w:rsidRPr="00773104">
        <w:t>。</w:t>
      </w:r>
      <w:r w:rsidRPr="00773104">
        <w:t xml:space="preserve">LAWA </w:t>
      </w:r>
      <w:r w:rsidRPr="00773104">
        <w:t>通过拉格朗日乘子法获得闭式解，搜索时间仅为</w:t>
      </w:r>
      <w:r w:rsidRPr="00773104">
        <w:t xml:space="preserve"> GA </w:t>
      </w:r>
      <w:r w:rsidRPr="00773104">
        <w:t>的</w:t>
      </w:r>
      <w:r w:rsidRPr="00773104">
        <w:t xml:space="preserve"> 7.8%</w:t>
      </w:r>
      <w:r w:rsidRPr="00773104">
        <w:t>，且</w:t>
      </w:r>
      <w:r w:rsidRPr="00773104">
        <w:t xml:space="preserve"> 0.090 ms </w:t>
      </w:r>
      <w:r w:rsidRPr="00773104">
        <w:t>的调度开销完全可忽略，满足星载任务调度的实时性要求。</w:t>
      </w:r>
    </w:p>
    <w:p w14:paraId="194111BF" w14:textId="77777777" w:rsidR="009C4F21" w:rsidRDefault="009C4F21" w:rsidP="009C4F21">
      <w:pPr>
        <w:pStyle w:val="a1"/>
        <w:tabs>
          <w:tab w:val="left" w:pos="420"/>
        </w:tabs>
        <w:spacing w:before="206" w:afterLines="50" w:after="206"/>
      </w:pPr>
      <w:bookmarkStart w:id="209" w:name="_Ref227657606"/>
      <w:r>
        <w:rPr>
          <w:rFonts w:hint="eastAsia"/>
        </w:rPr>
        <w:t>CDP</w:t>
      </w:r>
      <w:r>
        <w:rPr>
          <w:rFonts w:hint="eastAsia"/>
        </w:rPr>
        <w:t>模式下</w:t>
      </w:r>
      <w:r w:rsidRPr="0070339F">
        <w:t>不同分配算法的搜索时间对比</w:t>
      </w:r>
      <w:bookmarkEnd w:id="209"/>
    </w:p>
    <w:tbl>
      <w:tblPr>
        <w:tblStyle w:val="ad"/>
        <w:tblW w:w="0" w:type="auto"/>
        <w:tblLook w:val="04A0" w:firstRow="1" w:lastRow="0" w:firstColumn="1" w:lastColumn="0" w:noHBand="0" w:noVBand="1"/>
      </w:tblPr>
      <w:tblGrid>
        <w:gridCol w:w="2830"/>
        <w:gridCol w:w="2833"/>
        <w:gridCol w:w="2831"/>
      </w:tblGrid>
      <w:tr w:rsidR="009C4F21" w14:paraId="512023C4" w14:textId="77777777" w:rsidTr="00C65445">
        <w:trPr>
          <w:trHeight w:val="567"/>
        </w:trPr>
        <w:tc>
          <w:tcPr>
            <w:tcW w:w="2834" w:type="dxa"/>
          </w:tcPr>
          <w:p w14:paraId="70528C00" w14:textId="77777777" w:rsidR="009C4F21" w:rsidRDefault="009C4F21" w:rsidP="00C65445">
            <w:pPr>
              <w:pStyle w:val="af1"/>
              <w:spacing w:before="103" w:after="103"/>
            </w:pPr>
            <w:r>
              <w:rPr>
                <w:rFonts w:hint="eastAsia"/>
              </w:rPr>
              <w:t>算法</w:t>
            </w:r>
          </w:p>
        </w:tc>
        <w:tc>
          <w:tcPr>
            <w:tcW w:w="2835" w:type="dxa"/>
          </w:tcPr>
          <w:p w14:paraId="29D1BE02" w14:textId="77777777" w:rsidR="009C4F21" w:rsidRDefault="009C4F21" w:rsidP="00C65445">
            <w:pPr>
              <w:pStyle w:val="af1"/>
              <w:spacing w:before="103" w:after="103"/>
            </w:pPr>
            <w:r>
              <w:rPr>
                <w:rFonts w:hint="eastAsia"/>
              </w:rPr>
              <w:t>时间复杂度</w:t>
            </w:r>
          </w:p>
        </w:tc>
        <w:tc>
          <w:tcPr>
            <w:tcW w:w="2835" w:type="dxa"/>
          </w:tcPr>
          <w:p w14:paraId="6E731CAE" w14:textId="77777777" w:rsidR="009C4F21" w:rsidRDefault="009C4F21" w:rsidP="00C65445">
            <w:pPr>
              <w:pStyle w:val="af1"/>
              <w:spacing w:before="103" w:after="103"/>
            </w:pPr>
            <w:r>
              <w:rPr>
                <w:rFonts w:hint="eastAsia"/>
              </w:rPr>
              <w:t>搜索时间</w:t>
            </w:r>
          </w:p>
        </w:tc>
      </w:tr>
      <w:tr w:rsidR="009C4F21" w14:paraId="602DEB7B" w14:textId="77777777" w:rsidTr="00C65445">
        <w:trPr>
          <w:trHeight w:val="567"/>
        </w:trPr>
        <w:tc>
          <w:tcPr>
            <w:tcW w:w="2834" w:type="dxa"/>
          </w:tcPr>
          <w:p w14:paraId="5908E70D" w14:textId="77777777" w:rsidR="009C4F21" w:rsidRDefault="009C4F21" w:rsidP="00C65445">
            <w:pPr>
              <w:pStyle w:val="af1"/>
              <w:spacing w:before="103" w:after="103"/>
            </w:pPr>
            <w:r>
              <w:rPr>
                <w:rFonts w:hint="eastAsia"/>
              </w:rPr>
              <w:t>LAWA</w:t>
            </w:r>
          </w:p>
        </w:tc>
        <w:tc>
          <w:tcPr>
            <w:tcW w:w="2835" w:type="dxa"/>
          </w:tcPr>
          <w:p w14:paraId="4594B730" w14:textId="77777777" w:rsidR="009C4F21" w:rsidRDefault="009C4F21" w:rsidP="00C65445">
            <w:pPr>
              <w:pStyle w:val="af1"/>
              <w:spacing w:before="103" w:after="103"/>
            </w:pPr>
            <w:r w:rsidRPr="00881D73">
              <w:rPr>
                <w:position w:val="-10"/>
              </w:rPr>
              <w:object w:dxaOrig="832" w:dyaOrig="359" w14:anchorId="5E0DA30D">
                <v:shape id="_x0000_i1437" type="#_x0000_t75" style="width:41.45pt;height:18pt" o:ole="">
                  <v:imagedata r:id="rId773" o:title=""/>
                </v:shape>
                <o:OLEObject Type="Embed" ProgID="Equation.AxMath" ShapeID="_x0000_i1437" DrawAspect="Content" ObjectID="_1838353907" r:id="rId834"/>
              </w:object>
            </w:r>
          </w:p>
        </w:tc>
        <w:tc>
          <w:tcPr>
            <w:tcW w:w="2835" w:type="dxa"/>
          </w:tcPr>
          <w:p w14:paraId="754481A1" w14:textId="77777777" w:rsidR="009C4F21" w:rsidRDefault="009C4F21" w:rsidP="00C65445">
            <w:pPr>
              <w:pStyle w:val="af1"/>
              <w:spacing w:before="103" w:after="103"/>
            </w:pPr>
            <w:r>
              <w:rPr>
                <w:rFonts w:hint="eastAsia"/>
              </w:rPr>
              <w:t>0.090ms</w:t>
            </w:r>
          </w:p>
        </w:tc>
      </w:tr>
      <w:tr w:rsidR="009C4F21" w14:paraId="02E6348A" w14:textId="77777777" w:rsidTr="00C65445">
        <w:trPr>
          <w:trHeight w:val="567"/>
        </w:trPr>
        <w:tc>
          <w:tcPr>
            <w:tcW w:w="2834" w:type="dxa"/>
          </w:tcPr>
          <w:p w14:paraId="5CAFC066" w14:textId="77777777" w:rsidR="009C4F21" w:rsidRDefault="009C4F21" w:rsidP="00C65445">
            <w:pPr>
              <w:pStyle w:val="af1"/>
              <w:spacing w:before="103" w:after="103"/>
            </w:pPr>
            <w:r>
              <w:rPr>
                <w:rFonts w:hint="eastAsia"/>
              </w:rPr>
              <w:t>Greedy</w:t>
            </w:r>
          </w:p>
        </w:tc>
        <w:tc>
          <w:tcPr>
            <w:tcW w:w="2835" w:type="dxa"/>
          </w:tcPr>
          <w:p w14:paraId="5D74E66A" w14:textId="77777777" w:rsidR="009C4F21" w:rsidRDefault="009C4F21" w:rsidP="00C65445">
            <w:pPr>
              <w:pStyle w:val="af1"/>
              <w:spacing w:before="103" w:after="103"/>
            </w:pPr>
            <w:r w:rsidRPr="00881D73">
              <w:rPr>
                <w:position w:val="-10"/>
              </w:rPr>
              <w:object w:dxaOrig="832" w:dyaOrig="359" w14:anchorId="4C351518">
                <v:shape id="_x0000_i1438" type="#_x0000_t75" style="width:41.45pt;height:18pt" o:ole="">
                  <v:imagedata r:id="rId773" o:title=""/>
                </v:shape>
                <o:OLEObject Type="Embed" ProgID="Equation.AxMath" ShapeID="_x0000_i1438" DrawAspect="Content" ObjectID="_1838353908" r:id="rId835"/>
              </w:object>
            </w:r>
          </w:p>
        </w:tc>
        <w:tc>
          <w:tcPr>
            <w:tcW w:w="2835" w:type="dxa"/>
          </w:tcPr>
          <w:p w14:paraId="68B856C8" w14:textId="77777777" w:rsidR="009C4F21" w:rsidRDefault="009C4F21" w:rsidP="00C65445">
            <w:pPr>
              <w:pStyle w:val="af1"/>
              <w:spacing w:before="103" w:after="103"/>
            </w:pPr>
            <w:r w:rsidRPr="00773104">
              <w:t>0.034</w:t>
            </w:r>
            <w:r>
              <w:rPr>
                <w:rFonts w:hint="eastAsia"/>
              </w:rPr>
              <w:t>ms</w:t>
            </w:r>
          </w:p>
        </w:tc>
      </w:tr>
      <w:tr w:rsidR="009C4F21" w14:paraId="3DD2002A" w14:textId="77777777" w:rsidTr="00C65445">
        <w:trPr>
          <w:trHeight w:val="567"/>
        </w:trPr>
        <w:tc>
          <w:tcPr>
            <w:tcW w:w="2834" w:type="dxa"/>
          </w:tcPr>
          <w:p w14:paraId="547A4B9A" w14:textId="77777777" w:rsidR="009C4F21" w:rsidRDefault="009C4F21" w:rsidP="00C65445">
            <w:pPr>
              <w:pStyle w:val="af1"/>
              <w:spacing w:before="103" w:after="103"/>
            </w:pPr>
            <w:r>
              <w:rPr>
                <w:rFonts w:hint="eastAsia"/>
              </w:rPr>
              <w:t>GA</w:t>
            </w:r>
          </w:p>
        </w:tc>
        <w:tc>
          <w:tcPr>
            <w:tcW w:w="2835" w:type="dxa"/>
          </w:tcPr>
          <w:p w14:paraId="72B338FF" w14:textId="77777777" w:rsidR="009C4F21" w:rsidRDefault="009C4F21" w:rsidP="00C65445">
            <w:pPr>
              <w:pStyle w:val="af1"/>
              <w:spacing w:before="103" w:after="103"/>
            </w:pPr>
            <w:r w:rsidRPr="00881D73">
              <w:rPr>
                <w:position w:val="-10"/>
              </w:rPr>
              <w:object w:dxaOrig="1568" w:dyaOrig="359" w14:anchorId="2B771EB9">
                <v:shape id="_x0000_i1439" type="#_x0000_t75" style="width:78pt;height:18pt" o:ole="">
                  <v:imagedata r:id="rId830" o:title=""/>
                </v:shape>
                <o:OLEObject Type="Embed" ProgID="Equation.AxMath" ShapeID="_x0000_i1439" DrawAspect="Content" ObjectID="_1838353909" r:id="rId836"/>
              </w:object>
            </w:r>
          </w:p>
        </w:tc>
        <w:tc>
          <w:tcPr>
            <w:tcW w:w="2835" w:type="dxa"/>
          </w:tcPr>
          <w:p w14:paraId="609E8E9D" w14:textId="77777777" w:rsidR="009C4F21" w:rsidRDefault="009C4F21" w:rsidP="00C65445">
            <w:pPr>
              <w:pStyle w:val="af1"/>
              <w:spacing w:before="103" w:after="103"/>
            </w:pPr>
            <w:r w:rsidRPr="00773104">
              <w:t>1.150</w:t>
            </w:r>
            <w:r>
              <w:rPr>
                <w:rFonts w:hint="eastAsia"/>
              </w:rPr>
              <w:t>ms</w:t>
            </w:r>
          </w:p>
        </w:tc>
      </w:tr>
    </w:tbl>
    <w:p w14:paraId="3C5D3103" w14:textId="77777777" w:rsidR="009C4F21" w:rsidRPr="00881D73" w:rsidRDefault="009C4F21" w:rsidP="009C4F21">
      <w:pPr>
        <w:pStyle w:val="23"/>
        <w:tabs>
          <w:tab w:val="left" w:pos="420"/>
        </w:tabs>
        <w:spacing w:before="206" w:after="206"/>
        <w:outlineLvl w:val="1"/>
      </w:pPr>
      <w:bookmarkStart w:id="210" w:name="_Toc227680664"/>
      <w:r w:rsidRPr="00881D73">
        <w:rPr>
          <w:rFonts w:hint="eastAsia"/>
        </w:rPr>
        <w:t>本章小结</w:t>
      </w:r>
      <w:bookmarkEnd w:id="199"/>
      <w:bookmarkEnd w:id="200"/>
      <w:bookmarkEnd w:id="201"/>
      <w:bookmarkEnd w:id="202"/>
      <w:bookmarkEnd w:id="203"/>
      <w:bookmarkEnd w:id="204"/>
      <w:bookmarkEnd w:id="205"/>
      <w:bookmarkEnd w:id="206"/>
      <w:bookmarkEnd w:id="207"/>
      <w:bookmarkEnd w:id="208"/>
      <w:bookmarkEnd w:id="210"/>
    </w:p>
    <w:p w14:paraId="5E2E0D31" w14:textId="77777777" w:rsidR="009C4F21" w:rsidRDefault="009C4F21" w:rsidP="009C4F21">
      <w:pPr>
        <w:pStyle w:val="-"/>
        <w:ind w:firstLine="503"/>
      </w:pPr>
      <w:r w:rsidRPr="006F4301">
        <w:t>本章通过理论预估与半实物实测相结合的方式，对</w:t>
      </w:r>
      <w:r w:rsidRPr="006F4301">
        <w:t xml:space="preserve"> LA-DP </w:t>
      </w:r>
      <w:r w:rsidRPr="006F4301">
        <w:t>与</w:t>
      </w:r>
      <w:r w:rsidRPr="006F4301">
        <w:t xml:space="preserve"> LAWA </w:t>
      </w:r>
      <w:r w:rsidRPr="006F4301">
        <w:t>算法的性能进行系统评估。</w:t>
      </w:r>
      <w:r w:rsidRPr="00581636">
        <w:t>在流水线模型拆分模式下，固定</w:t>
      </w:r>
      <w:r w:rsidRPr="00581636">
        <w:t xml:space="preserve"> 3 </w:t>
      </w:r>
      <w:r w:rsidRPr="00581636">
        <w:t>跳星间路由，分别测试</w:t>
      </w:r>
      <w:r w:rsidRPr="00581636">
        <w:t xml:space="preserve"> VGG19</w:t>
      </w:r>
      <w:r w:rsidRPr="00581636">
        <w:t>、</w:t>
      </w:r>
      <w:r w:rsidRPr="00581636">
        <w:t>ResNet101</w:t>
      </w:r>
      <w:r w:rsidRPr="00581636">
        <w:t>、</w:t>
      </w:r>
      <w:r w:rsidRPr="00581636">
        <w:t xml:space="preserve">YOLOv5 </w:t>
      </w:r>
      <w:r w:rsidRPr="00581636">
        <w:t>及</w:t>
      </w:r>
      <w:r w:rsidRPr="00581636">
        <w:t xml:space="preserve"> Swin-Base </w:t>
      </w:r>
      <w:r w:rsidRPr="00581636">
        <w:t>四种模型。理论预估结果表明，</w:t>
      </w:r>
      <w:r w:rsidRPr="00581636">
        <w:t xml:space="preserve">LA-DP </w:t>
      </w:r>
      <w:r w:rsidRPr="00581636">
        <w:t>在全部四个模型上均取得最低时延，在</w:t>
      </w:r>
      <w:r w:rsidRPr="00581636">
        <w:t xml:space="preserve"> YOLOv5 </w:t>
      </w:r>
      <w:r w:rsidRPr="00581636">
        <w:t>模型上归一化时延为</w:t>
      </w:r>
      <w:r w:rsidRPr="00581636">
        <w:t xml:space="preserve"> 0.75</w:t>
      </w:r>
      <w:r w:rsidRPr="00581636">
        <w:t>，较</w:t>
      </w:r>
      <w:r w:rsidRPr="00581636">
        <w:t xml:space="preserve"> Greedy </w:t>
      </w:r>
      <w:r w:rsidRPr="00581636">
        <w:t>降低</w:t>
      </w:r>
      <w:r w:rsidRPr="00581636">
        <w:t xml:space="preserve"> 8.5%</w:t>
      </w:r>
      <w:r w:rsidRPr="00581636">
        <w:t>，较</w:t>
      </w:r>
      <w:r w:rsidRPr="00581636">
        <w:t xml:space="preserve"> GA </w:t>
      </w:r>
      <w:r w:rsidRPr="00581636">
        <w:t>降低</w:t>
      </w:r>
      <w:r w:rsidRPr="00581636">
        <w:t xml:space="preserve"> 7.4%</w:t>
      </w:r>
      <w:r w:rsidRPr="00581636">
        <w:t>。半实物实测结果与理论预估值趋势一致，</w:t>
      </w:r>
      <w:r w:rsidRPr="00581636">
        <w:t xml:space="preserve">LA-DP </w:t>
      </w:r>
      <w:r w:rsidRPr="00581636">
        <w:t>在</w:t>
      </w:r>
      <w:r w:rsidRPr="00581636">
        <w:t xml:space="preserve"> YOLOv5 </w:t>
      </w:r>
      <w:r w:rsidRPr="00581636">
        <w:t>模型上实测归一化时延为</w:t>
      </w:r>
      <w:r w:rsidRPr="00581636">
        <w:t xml:space="preserve"> 0.54</w:t>
      </w:r>
      <w:r w:rsidRPr="00581636">
        <w:t>，与</w:t>
      </w:r>
      <w:r w:rsidRPr="00581636">
        <w:t xml:space="preserve"> Greedy </w:t>
      </w:r>
      <w:r w:rsidRPr="00581636">
        <w:t>的</w:t>
      </w:r>
      <w:r w:rsidRPr="00581636">
        <w:t xml:space="preserve"> 0.52 </w:t>
      </w:r>
      <w:r w:rsidRPr="00581636">
        <w:t>差距仅为</w:t>
      </w:r>
      <w:r w:rsidRPr="00581636">
        <w:t xml:space="preserve"> 0.02</w:t>
      </w:r>
      <w:r w:rsidRPr="00581636">
        <w:t>。在算法计算开销方面，以</w:t>
      </w:r>
      <w:r w:rsidRPr="00581636">
        <w:t xml:space="preserve"> YOLOv5 </w:t>
      </w:r>
      <w:r w:rsidRPr="00581636">
        <w:t>模型为例，</w:t>
      </w:r>
      <w:r w:rsidRPr="00581636">
        <w:t xml:space="preserve">LA-DP </w:t>
      </w:r>
      <w:r w:rsidRPr="00581636">
        <w:t>单次调度搜索时间为</w:t>
      </w:r>
      <w:r w:rsidRPr="00581636">
        <w:t xml:space="preserve"> 2.515 ms</w:t>
      </w:r>
      <w:r w:rsidRPr="00581636">
        <w:t>，约为</w:t>
      </w:r>
      <w:r w:rsidRPr="00581636">
        <w:t xml:space="preserve"> GA </w:t>
      </w:r>
      <w:r w:rsidRPr="00581636">
        <w:t>的</w:t>
      </w:r>
      <w:r w:rsidRPr="00581636">
        <w:t xml:space="preserve"> 7.2%</w:t>
      </w:r>
      <w:r w:rsidRPr="00581636">
        <w:t>，处于星载平台可接受范围</w:t>
      </w:r>
      <w:r w:rsidRPr="006F4301">
        <w:t>。在协同数据并行模式下，固定</w:t>
      </w:r>
      <w:r w:rsidRPr="006F4301">
        <w:t xml:space="preserve"> 4 </w:t>
      </w:r>
      <w:r w:rsidRPr="006F4301">
        <w:t>星并行场景，</w:t>
      </w:r>
      <w:r w:rsidRPr="006F4301">
        <w:t xml:space="preserve">LAWA </w:t>
      </w:r>
      <w:r w:rsidRPr="006F4301">
        <w:t>在全部测试模型上的归一化时延均值为</w:t>
      </w:r>
      <w:r w:rsidRPr="006F4301">
        <w:t xml:space="preserve"> 0.178</w:t>
      </w:r>
      <w:r w:rsidRPr="006F4301">
        <w:t>，较均匀分配策略降低约</w:t>
      </w:r>
      <w:r w:rsidRPr="006F4301">
        <w:t xml:space="preserve"> 15%</w:t>
      </w:r>
      <w:r w:rsidRPr="006F4301">
        <w:t>，较遗传算法降低约</w:t>
      </w:r>
      <w:r w:rsidRPr="006F4301">
        <w:t xml:space="preserve"> 45%</w:t>
      </w:r>
      <w:r w:rsidRPr="006F4301">
        <w:t>，单次调度搜索时间为</w:t>
      </w:r>
      <w:r w:rsidRPr="006F4301">
        <w:t xml:space="preserve"> 0.090 ms</w:t>
      </w:r>
      <w:r w:rsidRPr="006F4301">
        <w:t>，为遗传算法的</w:t>
      </w:r>
      <w:r w:rsidRPr="006F4301">
        <w:t xml:space="preserve"> 7.8%</w:t>
      </w:r>
      <w:r w:rsidRPr="006F4301">
        <w:t>。上述结果表明，所提算法在端到端时延与计算开销方面均显著优于对比方法，验证其在资源受限星载环境下的有效性与工程实用性</w:t>
      </w:r>
      <w:r w:rsidRPr="00881D73">
        <w:t>。</w:t>
      </w:r>
    </w:p>
    <w:p w14:paraId="27BCE71F" w14:textId="77777777" w:rsidR="009C4F21" w:rsidRDefault="009C4F21" w:rsidP="009C4F21">
      <w:pPr>
        <w:pStyle w:val="-"/>
        <w:ind w:firstLine="503"/>
      </w:pPr>
    </w:p>
    <w:p w14:paraId="14FB4D55" w14:textId="77777777" w:rsidR="009C4F21" w:rsidRDefault="009C4F21" w:rsidP="009C4F21">
      <w:pPr>
        <w:pStyle w:val="-"/>
        <w:ind w:firstLine="503"/>
      </w:pPr>
    </w:p>
    <w:p w14:paraId="07D26AC8" w14:textId="77777777" w:rsidR="009C4F21" w:rsidRDefault="009C4F21" w:rsidP="009C4F21">
      <w:pPr>
        <w:pStyle w:val="-"/>
        <w:ind w:firstLine="503"/>
        <w:sectPr w:rsidR="009C4F21" w:rsidSect="009C4F21">
          <w:pgSz w:w="11906" w:h="16838"/>
          <w:pgMar w:top="1616" w:right="1701" w:bottom="1616" w:left="1701" w:header="1701" w:footer="1304" w:gutter="0"/>
          <w:cols w:space="0"/>
          <w:docGrid w:type="linesAndChars" w:linePitch="412" w:charSpace="2358"/>
        </w:sectPr>
      </w:pPr>
    </w:p>
    <w:p w14:paraId="2E573746" w14:textId="77777777" w:rsidR="009C4F21" w:rsidRPr="00881D73" w:rsidRDefault="009C4F21" w:rsidP="009C4F21">
      <w:pPr>
        <w:pStyle w:val="-0"/>
        <w:spacing w:before="412" w:after="329"/>
      </w:pPr>
      <w:bookmarkStart w:id="211" w:name="_Toc225579655"/>
      <w:bookmarkStart w:id="212" w:name="_Toc280715699"/>
      <w:bookmarkStart w:id="213" w:name="_Toc280628520"/>
      <w:bookmarkStart w:id="214" w:name="_Toc250450179"/>
      <w:bookmarkStart w:id="215" w:name="_Toc280797202"/>
      <w:bookmarkStart w:id="216" w:name="_Toc22644"/>
      <w:bookmarkStart w:id="217" w:name="_Toc280715554"/>
      <w:bookmarkStart w:id="218" w:name="_Toc26664"/>
      <w:bookmarkStart w:id="219" w:name="_Toc27095"/>
      <w:bookmarkStart w:id="220" w:name="_Toc24266"/>
      <w:bookmarkStart w:id="221" w:name="_Toc227680665"/>
      <w:r w:rsidRPr="00881D73">
        <w:rPr>
          <w:rFonts w:hint="eastAsia"/>
        </w:rPr>
        <w:lastRenderedPageBreak/>
        <w:t>结</w:t>
      </w:r>
      <w:r w:rsidRPr="00881D73">
        <w:rPr>
          <w:rFonts w:hint="eastAsia"/>
        </w:rPr>
        <w:t xml:space="preserve">  </w:t>
      </w:r>
      <w:r w:rsidRPr="00881D73">
        <w:rPr>
          <w:rFonts w:hint="eastAsia"/>
        </w:rPr>
        <w:t>论</w:t>
      </w:r>
      <w:bookmarkEnd w:id="211"/>
      <w:bookmarkEnd w:id="212"/>
      <w:bookmarkEnd w:id="213"/>
      <w:bookmarkEnd w:id="214"/>
      <w:bookmarkEnd w:id="215"/>
      <w:bookmarkEnd w:id="216"/>
      <w:bookmarkEnd w:id="217"/>
      <w:bookmarkEnd w:id="218"/>
      <w:bookmarkEnd w:id="219"/>
      <w:bookmarkEnd w:id="220"/>
      <w:bookmarkEnd w:id="221"/>
    </w:p>
    <w:p w14:paraId="62F0503E" w14:textId="77777777" w:rsidR="009C4F21" w:rsidRPr="00881D73" w:rsidRDefault="009C4F21" w:rsidP="009C4F21">
      <w:pPr>
        <w:pStyle w:val="-"/>
        <w:ind w:firstLine="503"/>
      </w:pPr>
      <w:r w:rsidRPr="00881D73">
        <w:t>针对低轨卫星网络中单星资源受限、星间</w:t>
      </w:r>
      <w:r w:rsidRPr="00881D73">
        <w:t>/</w:t>
      </w:r>
      <w:r w:rsidRPr="00881D73">
        <w:t>星地链路动态变化及遥感任务实时性要求的挑战，研究面向分布式卫星协作推理的高效通信调度策略。主要研究内容和成果如下：</w:t>
      </w:r>
    </w:p>
    <w:p w14:paraId="3843563B" w14:textId="77777777" w:rsidR="009C4F21" w:rsidRPr="00881D73" w:rsidRDefault="009C4F21" w:rsidP="009C4F21">
      <w:pPr>
        <w:pStyle w:val="-"/>
        <w:ind w:firstLine="503"/>
      </w:pPr>
      <w:r w:rsidRPr="00881D73">
        <w:rPr>
          <w:rFonts w:hint="eastAsia"/>
        </w:rPr>
        <w:t xml:space="preserve">1. </w:t>
      </w:r>
      <w:r w:rsidRPr="00881D73">
        <w:t>系统建模与框架设计：</w:t>
      </w:r>
      <w:r w:rsidRPr="00F44BB7">
        <w:t>建立包含遥感卫星、</w:t>
      </w:r>
      <w:r w:rsidRPr="00F44BB7">
        <w:t xml:space="preserve">144 </w:t>
      </w:r>
      <w:r w:rsidRPr="00F44BB7">
        <w:t>颗</w:t>
      </w:r>
      <w:r w:rsidRPr="00F44BB7">
        <w:t xml:space="preserve"> Walker-Delta </w:t>
      </w:r>
      <w:r w:rsidRPr="00F44BB7">
        <w:t>星座卫星及地面站的网络拓扑模型，刻画星间激光链路（</w:t>
      </w:r>
      <w:r w:rsidRPr="00F44BB7">
        <w:t>10 Gbps</w:t>
      </w:r>
      <w:r w:rsidRPr="00F44BB7">
        <w:t>）与星地微波链路（</w:t>
      </w:r>
      <w:r w:rsidRPr="00F44BB7">
        <w:t>1 Gbps</w:t>
      </w:r>
      <w:r w:rsidRPr="00F44BB7">
        <w:t>）的差异化通信特性，定义</w:t>
      </w:r>
      <w:r w:rsidRPr="00F44BB7">
        <w:t xml:space="preserve"> DNN </w:t>
      </w:r>
      <w:r w:rsidRPr="00F44BB7">
        <w:t>分层计算量、输出数据量等资源需求，并给出能耗、可见窗口及内存等约束条件。在此基础上，设计支持流水线模型拆分与协同数据并行两种模式的星地协同推理框架，为调度算法提供统一的资源抽象接口</w:t>
      </w:r>
      <w:r w:rsidRPr="00881D73">
        <w:t>。</w:t>
      </w:r>
    </w:p>
    <w:p w14:paraId="0A4FEB01" w14:textId="77777777" w:rsidR="009C4F21" w:rsidRPr="00881D73" w:rsidRDefault="009C4F21" w:rsidP="009C4F21">
      <w:pPr>
        <w:pStyle w:val="-"/>
        <w:ind w:firstLine="503"/>
      </w:pPr>
      <w:r w:rsidRPr="00881D73">
        <w:rPr>
          <w:rFonts w:hint="eastAsia"/>
        </w:rPr>
        <w:t xml:space="preserve">2. </w:t>
      </w:r>
      <w:r w:rsidRPr="00881D73">
        <w:t>优化问题与求解算法：</w:t>
      </w:r>
      <w:r w:rsidRPr="00F44BB7">
        <w:t>，以端到端时延最小化为目标，构建混合整数非线性规划模型。针对</w:t>
      </w:r>
      <w:r w:rsidRPr="00F44BB7">
        <w:t xml:space="preserve"> PMP </w:t>
      </w:r>
      <w:r w:rsidRPr="00F44BB7">
        <w:t>模式，提出</w:t>
      </w:r>
      <w:r>
        <w:t>链路感知</w:t>
      </w:r>
      <w:r w:rsidRPr="00F44BB7">
        <w:t>动态规划算法（</w:t>
      </w:r>
      <w:r w:rsidRPr="00F44BB7">
        <w:t>LA-DP</w:t>
      </w:r>
      <w:r w:rsidRPr="00F44BB7">
        <w:t>），通过状态转移与回溯求解最优模型切分方案，时间复杂度为</w:t>
      </w:r>
      <w:r w:rsidRPr="00F44BB7">
        <w:t> </w:t>
      </w:r>
      <m:oMath>
        <m:r>
          <w:rPr>
            <w:rFonts w:ascii="Cambria Math" w:hAnsi="Cambria Math"/>
          </w:rPr>
          <m:t>O(K⋅</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oMath>
      <w:r w:rsidRPr="00F44BB7">
        <w:t>，空间复杂度为</w:t>
      </w:r>
      <w:r w:rsidRPr="00F44BB7">
        <w:t> </w:t>
      </w:r>
      <m:oMath>
        <m:r>
          <w:rPr>
            <w:rFonts w:ascii="Cambria Math" w:hAnsi="Cambria Math"/>
          </w:rPr>
          <m:t>O(K⋅L)</m:t>
        </m:r>
      </m:oMath>
      <w:r w:rsidRPr="00F44BB7">
        <w:t>。针对</w:t>
      </w:r>
      <w:r w:rsidRPr="00F44BB7">
        <w:t xml:space="preserve"> CDP </w:t>
      </w:r>
      <w:r w:rsidRPr="00F44BB7">
        <w:t>模式，提出链路感知加权分配算法（</w:t>
      </w:r>
      <w:r w:rsidRPr="00F44BB7">
        <w:t>LAWA</w:t>
      </w:r>
      <w:r w:rsidRPr="00F44BB7">
        <w:t>），采用拉格朗日乘子法与</w:t>
      </w:r>
      <w:r w:rsidRPr="00F44BB7">
        <w:t xml:space="preserve"> KKT </w:t>
      </w:r>
      <w:r w:rsidRPr="00F44BB7">
        <w:t>条件获得连续最优分配闭式解，时间复杂度为</w:t>
      </w:r>
      <w:r w:rsidRPr="00F44BB7">
        <w:t> </w:t>
      </w:r>
      <m:oMath>
        <m:r>
          <w:rPr>
            <w:rFonts w:ascii="Cambria Math" w:hAnsi="Cambria Math"/>
          </w:rPr>
          <m:t>O(</m:t>
        </m:r>
        <m:r>
          <m:rPr>
            <m:sty m:val="p"/>
          </m:rPr>
          <w:rPr>
            <w:rFonts w:ascii="Cambria Math" w:hAnsi="Cambria Math"/>
          </w:rPr>
          <m:t>∣</m:t>
        </m:r>
        <m:r>
          <m:rPr>
            <m:scr m:val="script"/>
          </m:rPr>
          <w:rPr>
            <w:rFonts w:ascii="Cambria Math" w:hAnsi="Cambria Math"/>
          </w:rPr>
          <m:t>Q</m:t>
        </m:r>
        <m:r>
          <m:rPr>
            <m:sty m:val="p"/>
          </m:rPr>
          <w:rPr>
            <w:rFonts w:ascii="Cambria Math" w:hAnsi="Cambria Math"/>
          </w:rPr>
          <m:t>∣</m:t>
        </m:r>
        <m:r>
          <w:rPr>
            <w:rFonts w:ascii="Cambria Math" w:hAnsi="Cambria Math"/>
          </w:rPr>
          <m:t>)</m:t>
        </m:r>
      </m:oMath>
      <w:r w:rsidRPr="00F44BB7">
        <w:t>。理论分析与实测结果表明，两算法均具有多项式时间复杂度，适合星载嵌入式平台部署</w:t>
      </w:r>
      <w:r w:rsidRPr="00881D73">
        <w:t>。</w:t>
      </w:r>
    </w:p>
    <w:p w14:paraId="36F74979" w14:textId="77777777" w:rsidR="009C4F21" w:rsidRPr="00881D73" w:rsidRDefault="009C4F21" w:rsidP="009C4F21">
      <w:pPr>
        <w:pStyle w:val="-"/>
        <w:ind w:firstLine="503"/>
      </w:pPr>
      <w:r w:rsidRPr="00881D73">
        <w:rPr>
          <w:rFonts w:hint="eastAsia"/>
        </w:rPr>
        <w:t xml:space="preserve">3. </w:t>
      </w:r>
      <w:r w:rsidRPr="00881D73">
        <w:t>仿真验证：</w:t>
      </w:r>
      <w:r w:rsidRPr="00F44BB7">
        <w:t>搭建包含</w:t>
      </w:r>
      <w:r w:rsidRPr="00F44BB7">
        <w:t xml:space="preserve"> STK </w:t>
      </w:r>
      <w:r w:rsidRPr="00F44BB7">
        <w:t>链路仿真与</w:t>
      </w:r>
      <w:r w:rsidRPr="00F44BB7">
        <w:t xml:space="preserve"> Jetson Orin NX </w:t>
      </w:r>
      <w:r w:rsidRPr="00F44BB7">
        <w:t>半实物在环的综合实验平台。在</w:t>
      </w:r>
      <w:r w:rsidRPr="00F44BB7">
        <w:t xml:space="preserve"> PMP </w:t>
      </w:r>
      <w:r w:rsidRPr="00F44BB7">
        <w:t>模式下，固定</w:t>
      </w:r>
      <w:r w:rsidRPr="00F44BB7">
        <w:t xml:space="preserve"> 3 </w:t>
      </w:r>
      <w:r w:rsidRPr="00F44BB7">
        <w:t>跳星间路由，</w:t>
      </w:r>
      <w:r w:rsidRPr="00F44BB7">
        <w:t xml:space="preserve">LA-DP </w:t>
      </w:r>
      <w:r w:rsidRPr="00F44BB7">
        <w:t>在</w:t>
      </w:r>
      <w:r w:rsidRPr="00F44BB7">
        <w:t xml:space="preserve"> VGG19</w:t>
      </w:r>
      <w:r w:rsidRPr="00F44BB7">
        <w:t>、</w:t>
      </w:r>
      <w:r w:rsidRPr="00F44BB7">
        <w:t>ResNet101</w:t>
      </w:r>
      <w:r w:rsidRPr="00F44BB7">
        <w:t>、</w:t>
      </w:r>
      <w:r w:rsidRPr="00F44BB7">
        <w:t xml:space="preserve">YOLOv5 </w:t>
      </w:r>
      <w:r w:rsidRPr="00F44BB7">
        <w:t>及</w:t>
      </w:r>
      <w:r w:rsidRPr="00F44BB7">
        <w:t xml:space="preserve"> Swin-Base </w:t>
      </w:r>
      <w:r w:rsidRPr="00F44BB7">
        <w:t>四个模型上的实测归一化时延均值较贪心算法降低</w:t>
      </w:r>
      <w:r w:rsidRPr="00F44BB7">
        <w:t xml:space="preserve"> 41%</w:t>
      </w:r>
      <w:r w:rsidRPr="00F44BB7">
        <w:t>，较遗传算法降低</w:t>
      </w:r>
      <w:r w:rsidRPr="00F44BB7">
        <w:t xml:space="preserve"> 25%</w:t>
      </w:r>
      <w:r w:rsidRPr="00F44BB7">
        <w:t>，实际执行时延与理论预估值的平均相对误差为</w:t>
      </w:r>
      <w:r w:rsidRPr="00F44BB7">
        <w:t xml:space="preserve"> 12.3%</w:t>
      </w:r>
      <w:r w:rsidRPr="00F44BB7">
        <w:t>。</w:t>
      </w:r>
      <w:r w:rsidRPr="00F44BB7">
        <w:t xml:space="preserve">LA-DP </w:t>
      </w:r>
      <w:r w:rsidRPr="00F44BB7">
        <w:t>单次调度搜索时间为</w:t>
      </w:r>
      <w:r w:rsidRPr="00F44BB7">
        <w:t xml:space="preserve"> 2.515 ms</w:t>
      </w:r>
      <w:r w:rsidRPr="00F44BB7">
        <w:t>，约为遗传算法的</w:t>
      </w:r>
      <w:r w:rsidRPr="00F44BB7">
        <w:t xml:space="preserve"> 7.2%</w:t>
      </w:r>
      <w:r w:rsidRPr="00F44BB7">
        <w:t>。在</w:t>
      </w:r>
      <w:r w:rsidRPr="00F44BB7">
        <w:t xml:space="preserve"> CDP </w:t>
      </w:r>
      <w:r w:rsidRPr="00F44BB7">
        <w:t>模式下，固定</w:t>
      </w:r>
      <w:r w:rsidRPr="00F44BB7">
        <w:t xml:space="preserve"> 4 </w:t>
      </w:r>
      <w:r w:rsidRPr="00F44BB7">
        <w:t>星并行场景，</w:t>
      </w:r>
      <w:r w:rsidRPr="00F44BB7">
        <w:t xml:space="preserve">LAWA </w:t>
      </w:r>
      <w:r w:rsidRPr="00F44BB7">
        <w:t>在全部测试模型上的归一化时延均值为</w:t>
      </w:r>
      <w:r w:rsidRPr="00F44BB7">
        <w:t xml:space="preserve"> 0.178</w:t>
      </w:r>
      <w:r w:rsidRPr="00F44BB7">
        <w:t>，较均匀分配策略降低</w:t>
      </w:r>
      <w:r w:rsidRPr="00F44BB7">
        <w:t xml:space="preserve"> 15%</w:t>
      </w:r>
      <w:r w:rsidRPr="00F44BB7">
        <w:t>，较遗传算法降低</w:t>
      </w:r>
      <w:r w:rsidRPr="00F44BB7">
        <w:t xml:space="preserve"> 45%</w:t>
      </w:r>
      <w:r w:rsidRPr="00F44BB7">
        <w:t>，单次调度搜索时间为</w:t>
      </w:r>
      <w:r w:rsidRPr="00F44BB7">
        <w:t xml:space="preserve"> 0.090 ms</w:t>
      </w:r>
      <w:r w:rsidRPr="00F44BB7">
        <w:t>，为遗传算法的</w:t>
      </w:r>
      <w:r w:rsidRPr="00F44BB7">
        <w:t xml:space="preserve"> 7.8%</w:t>
      </w:r>
      <w:r w:rsidRPr="00881D73">
        <w:t>。</w:t>
      </w:r>
    </w:p>
    <w:p w14:paraId="47CA8511" w14:textId="77777777" w:rsidR="009C4F21" w:rsidRPr="00881D73" w:rsidRDefault="009C4F21" w:rsidP="009C4F21">
      <w:pPr>
        <w:pStyle w:val="-"/>
        <w:ind w:firstLine="503"/>
        <w:rPr>
          <w:rFonts w:hint="eastAsia"/>
        </w:rPr>
      </w:pPr>
      <w:r w:rsidRPr="00881D73">
        <w:t>本研究还存在以下缺陷，留待今后继续研究：</w:t>
      </w:r>
    </w:p>
    <w:p w14:paraId="3F5FBC69" w14:textId="77777777" w:rsidR="009C4F21" w:rsidRDefault="009C4F21" w:rsidP="009C4F21">
      <w:pPr>
        <w:pStyle w:val="-"/>
        <w:ind w:firstLineChars="0"/>
      </w:pPr>
      <w:r>
        <w:rPr>
          <w:rFonts w:hint="eastAsia"/>
        </w:rPr>
        <w:t>1</w:t>
      </w:r>
      <w:r w:rsidRPr="00881D73">
        <w:rPr>
          <w:rFonts w:hint="eastAsia"/>
        </w:rPr>
        <w:t xml:space="preserve">. </w:t>
      </w:r>
      <w:r w:rsidRPr="00960229">
        <w:t>主要考虑单任务、静态路由与准静态拓扑，未涉及多任务并发、动态路由及链路中断等复杂场景，未来可引入在线学习等自适应机制，并将调度策略与应用层推理精度联合优化，完善端到端系统设计</w:t>
      </w:r>
      <w:r w:rsidRPr="00881D73">
        <w:t>。</w:t>
      </w:r>
    </w:p>
    <w:p w14:paraId="56CBDCD0" w14:textId="77777777" w:rsidR="009C4F21" w:rsidRPr="00881D73" w:rsidRDefault="009C4F21" w:rsidP="009C4F21">
      <w:pPr>
        <w:pStyle w:val="-"/>
        <w:ind w:firstLineChars="0"/>
      </w:pPr>
      <w:r>
        <w:rPr>
          <w:rFonts w:hint="eastAsia"/>
        </w:rPr>
        <w:t>2</w:t>
      </w:r>
      <w:r w:rsidRPr="00DE4207">
        <w:rPr>
          <w:rFonts w:hint="eastAsia"/>
        </w:rPr>
        <w:t>.</w:t>
      </w:r>
      <w:r w:rsidRPr="00DE4207">
        <w:t>当前</w:t>
      </w:r>
      <w:r w:rsidRPr="00DE4207">
        <w:t xml:space="preserve"> LA-DP </w:t>
      </w:r>
      <w:r w:rsidRPr="00DE4207">
        <w:t>算法假设</w:t>
      </w:r>
      <w:r w:rsidRPr="00DE4207">
        <w:t xml:space="preserve"> DNN </w:t>
      </w:r>
      <w:r w:rsidRPr="00DE4207">
        <w:t>模型为线性链式结构，未考虑多分支网络的并行执行潜力。</w:t>
      </w:r>
      <w:r w:rsidRPr="00DE4207">
        <w:t xml:space="preserve">Jeon </w:t>
      </w:r>
      <w:r w:rsidRPr="00DE4207">
        <w:t>等人提出的图流水线并行</w:t>
      </w:r>
      <w:r w:rsidRPr="00DE4207">
        <w:t>GraphPipe</w:t>
      </w:r>
      <w:r w:rsidRPr="00136367">
        <w:rPr>
          <w:highlight w:val="yellow"/>
          <w:vertAlign w:val="superscript"/>
        </w:rPr>
        <w:fldChar w:fldCharType="begin"/>
      </w:r>
      <w:r w:rsidRPr="00136367">
        <w:rPr>
          <w:vertAlign w:val="superscript"/>
        </w:rPr>
        <w:instrText xml:space="preserve"> REF _Ref227675443 \r \h </w:instrText>
      </w:r>
      <w:r w:rsidRPr="00136367">
        <w:rPr>
          <w:highlight w:val="yellow"/>
          <w:vertAlign w:val="superscript"/>
        </w:rPr>
        <w:instrText xml:space="preserve"> \* MERGEFORMAT </w:instrText>
      </w:r>
      <w:r w:rsidRPr="00136367">
        <w:rPr>
          <w:highlight w:val="yellow"/>
          <w:vertAlign w:val="superscript"/>
        </w:rPr>
      </w:r>
      <w:r w:rsidRPr="00136367">
        <w:rPr>
          <w:highlight w:val="yellow"/>
          <w:vertAlign w:val="superscript"/>
        </w:rPr>
        <w:fldChar w:fldCharType="separate"/>
      </w:r>
      <w:r>
        <w:rPr>
          <w:vertAlign w:val="superscript"/>
        </w:rPr>
        <w:t>[35]</w:t>
      </w:r>
      <w:r w:rsidRPr="00136367">
        <w:rPr>
          <w:highlight w:val="yellow"/>
          <w:vertAlign w:val="superscript"/>
        </w:rPr>
        <w:fldChar w:fldCharType="end"/>
      </w:r>
      <w:r w:rsidRPr="00DE4207">
        <w:t>通过保留</w:t>
      </w:r>
      <w:r w:rsidRPr="00DE4207">
        <w:t xml:space="preserve"> DNN </w:t>
      </w:r>
      <w:r w:rsidRPr="00DE4207">
        <w:lastRenderedPageBreak/>
        <w:t>拓扑中的并行分支，进一步降低流水线深度与内存占用，未来可借鉴该思想将方法扩展至具有并行分支的复杂模型结构。</w:t>
      </w:r>
    </w:p>
    <w:p w14:paraId="65E2FB24" w14:textId="77777777" w:rsidR="009C4F21" w:rsidRPr="00881D73" w:rsidRDefault="009C4F21" w:rsidP="009C4F21">
      <w:pPr>
        <w:pStyle w:val="-"/>
        <w:ind w:firstLine="503"/>
      </w:pPr>
    </w:p>
    <w:p w14:paraId="4FC97D47" w14:textId="77777777" w:rsidR="009C4F21" w:rsidRDefault="009C4F21" w:rsidP="009C4F21">
      <w:pPr>
        <w:pStyle w:val="-"/>
        <w:ind w:firstLine="503"/>
      </w:pPr>
    </w:p>
    <w:p w14:paraId="7FD7E787" w14:textId="77777777" w:rsidR="009C4F21" w:rsidRDefault="009C4F21" w:rsidP="009C4F21">
      <w:pPr>
        <w:pStyle w:val="-"/>
        <w:ind w:firstLine="503"/>
        <w:sectPr w:rsidR="009C4F21" w:rsidSect="009C4F21">
          <w:pgSz w:w="11906" w:h="16838"/>
          <w:pgMar w:top="1616" w:right="1701" w:bottom="1616" w:left="1701" w:header="1701" w:footer="1304" w:gutter="0"/>
          <w:cols w:space="0"/>
          <w:docGrid w:type="linesAndChars" w:linePitch="412" w:charSpace="2358"/>
        </w:sectPr>
      </w:pPr>
    </w:p>
    <w:p w14:paraId="18DA24F9" w14:textId="77777777" w:rsidR="009C4F21" w:rsidRPr="00881D73" w:rsidRDefault="009C4F21" w:rsidP="009C4F21">
      <w:pPr>
        <w:pStyle w:val="-0"/>
        <w:spacing w:before="412" w:after="329"/>
      </w:pPr>
      <w:bookmarkStart w:id="222" w:name="_Toc13593"/>
      <w:bookmarkStart w:id="223" w:name="_Toc280715555"/>
      <w:bookmarkStart w:id="224" w:name="_Toc280797203"/>
      <w:bookmarkStart w:id="225" w:name="_Toc4856"/>
      <w:bookmarkStart w:id="226" w:name="_Toc6148"/>
      <w:bookmarkStart w:id="227" w:name="_Toc250450180"/>
      <w:bookmarkStart w:id="228" w:name="_Toc280715700"/>
      <w:bookmarkStart w:id="229" w:name="_Toc280628521"/>
      <w:bookmarkStart w:id="230" w:name="_Toc13472"/>
      <w:bookmarkStart w:id="231" w:name="_Toc225579656"/>
      <w:bookmarkStart w:id="232" w:name="_Toc227680666"/>
      <w:r w:rsidRPr="00881D73">
        <w:rPr>
          <w:rFonts w:hint="eastAsia"/>
        </w:rPr>
        <w:lastRenderedPageBreak/>
        <w:t>参考文献</w:t>
      </w:r>
      <w:bookmarkEnd w:id="222"/>
      <w:bookmarkEnd w:id="223"/>
      <w:bookmarkEnd w:id="224"/>
      <w:bookmarkEnd w:id="225"/>
      <w:bookmarkEnd w:id="226"/>
      <w:bookmarkEnd w:id="227"/>
      <w:bookmarkEnd w:id="228"/>
      <w:bookmarkEnd w:id="229"/>
      <w:bookmarkEnd w:id="230"/>
      <w:bookmarkEnd w:id="231"/>
      <w:bookmarkEnd w:id="232"/>
    </w:p>
    <w:p w14:paraId="03C932E9" w14:textId="77777777" w:rsidR="009C4F21" w:rsidRDefault="009C4F21" w:rsidP="009C4F21">
      <w:pPr>
        <w:pStyle w:val="a"/>
      </w:pPr>
      <w:bookmarkStart w:id="233" w:name="_Ref211518362"/>
      <w:r w:rsidRPr="00881D73">
        <w:t>LIN Y, FENG W, ZHOU T, et al. Integrating Satellites and Mobile Edge Computing for 6G Wide-Area Edge Intelligence: Minimal Structures and Systematic Thinking[J]. IEEE Network, 2023, 37(2): 14-21.</w:t>
      </w:r>
      <w:bookmarkEnd w:id="233"/>
      <w:r w:rsidRPr="00881D73">
        <w:t> </w:t>
      </w:r>
      <w:bookmarkStart w:id="234" w:name="_Ref211461986"/>
    </w:p>
    <w:p w14:paraId="58B2CEF0" w14:textId="77777777" w:rsidR="009C4F21" w:rsidRDefault="009C4F21" w:rsidP="009C4F21">
      <w:pPr>
        <w:pStyle w:val="a"/>
      </w:pPr>
      <w:r w:rsidRPr="00881D73">
        <w:t>SHARIF S, ZEADALLY S, EJAZ W. Space-Aerial-Ground-Sea Integrated Networks: Resource Optimization Security in 6G Networks[C]//MILCOM 2022 - 2022 IEEE Military Communications Conference (MILCOM). Rockville, MD, USA</w:t>
      </w:r>
      <w:r w:rsidRPr="00881D73">
        <w:rPr>
          <w:rFonts w:hint="eastAsia"/>
        </w:rPr>
        <w:t>:</w:t>
      </w:r>
      <w:r w:rsidRPr="00881D73">
        <w:t xml:space="preserve"> IEEE, 2022: 7-12. </w:t>
      </w:r>
      <w:bookmarkStart w:id="235" w:name="_Ref211457552"/>
      <w:bookmarkEnd w:id="234"/>
    </w:p>
    <w:p w14:paraId="5EB9B32A" w14:textId="77777777" w:rsidR="009C4F21" w:rsidRDefault="009C4F21" w:rsidP="009C4F21">
      <w:pPr>
        <w:pStyle w:val="a"/>
      </w:pPr>
      <w:r w:rsidRPr="00881D73">
        <w:t xml:space="preserve">FISCHER D, BASIN D, ECKSTEIN K, et al. Predictable Mobile Routing for Spacecraft Networks[J]. IEEE Transactions on Mobile Computing, 2013, 12(6): 1174-1187. </w:t>
      </w:r>
      <w:bookmarkStart w:id="236" w:name="_Ref211457581"/>
      <w:bookmarkEnd w:id="235"/>
    </w:p>
    <w:p w14:paraId="151B3444" w14:textId="77777777" w:rsidR="009C4F21" w:rsidRDefault="009C4F21" w:rsidP="009C4F21">
      <w:pPr>
        <w:pStyle w:val="a"/>
      </w:pPr>
      <w:r w:rsidRPr="00881D73">
        <w:t>LI X T, XU S, ZHAO Z P, et al. A Survey on Computing Offloading in Satellite-Terrestrial Integrated Edge Computing Networks[C]//2023 15th International Conference on Communication Software and Networks (ICCSN). Shenyang, China</w:t>
      </w:r>
      <w:r w:rsidRPr="00881D73">
        <w:rPr>
          <w:rFonts w:hint="eastAsia"/>
        </w:rPr>
        <w:t xml:space="preserve">: </w:t>
      </w:r>
      <w:r w:rsidRPr="00881D73">
        <w:t xml:space="preserve">IEEE, 2023: 172-182. </w:t>
      </w:r>
      <w:bookmarkStart w:id="237" w:name="_Ref211522641"/>
      <w:bookmarkEnd w:id="236"/>
    </w:p>
    <w:p w14:paraId="4FB0DEA8" w14:textId="77777777" w:rsidR="009C4F21" w:rsidRDefault="009C4F21" w:rsidP="009C4F21">
      <w:pPr>
        <w:pStyle w:val="a"/>
      </w:pPr>
      <w:r w:rsidRPr="00881D73">
        <w:t>LI Y, WANG M, HWANG K, et al. LEO Satellite Constellation for Global-Scale Remote Sensing With On-Orbit Cloud AI Computing[J]. IEEE Journal of Selected Topics in Applied Earth Observations and Remote Sensing, 2023, 16: 9369-9381.</w:t>
      </w:r>
      <w:bookmarkStart w:id="238" w:name="_Ref211457633"/>
      <w:bookmarkEnd w:id="237"/>
    </w:p>
    <w:p w14:paraId="4F5AB796" w14:textId="77777777" w:rsidR="009C4F21" w:rsidRDefault="009C4F21" w:rsidP="009C4F21">
      <w:pPr>
        <w:pStyle w:val="a"/>
      </w:pPr>
      <w:r w:rsidRPr="00881D73">
        <w:t xml:space="preserve">KANG Y, HAUSWALD J, GAO C, et al. Neurosurgeon[J]. ACM SIGARCH Computer Architecture News, 2017, 45(1): 615-629. </w:t>
      </w:r>
      <w:bookmarkStart w:id="239" w:name="_Ref211457657"/>
      <w:bookmarkEnd w:id="238"/>
    </w:p>
    <w:p w14:paraId="6641C630" w14:textId="77777777" w:rsidR="009C4F21" w:rsidRDefault="009C4F21" w:rsidP="009C4F21">
      <w:pPr>
        <w:pStyle w:val="a"/>
      </w:pPr>
      <w:r w:rsidRPr="00881D73">
        <w:t xml:space="preserve">DUAN Y, WU J. Joint Optimization of DNN Partition and Scheduling for Mobile Cloud Computing[C]//50th International Conference on Parallel Processing. New York, USA: ACM, 2021: 1-10. </w:t>
      </w:r>
      <w:bookmarkStart w:id="240" w:name="_Ref211457659"/>
      <w:bookmarkEnd w:id="239"/>
    </w:p>
    <w:p w14:paraId="045D1155" w14:textId="77777777" w:rsidR="009C4F21" w:rsidRDefault="009C4F21" w:rsidP="009C4F21">
      <w:pPr>
        <w:pStyle w:val="a"/>
      </w:pPr>
      <w:bookmarkStart w:id="241" w:name="_Ref227675322"/>
      <w:r w:rsidRPr="00881D73">
        <w:t>ALI Z, JIAO L, BAKER T, et al. A Deep Learning Approach for Energy Efficient Computational Offloading in Mobile Edge Computing[J]. IEEE Access, 2019, 7: 149623-149633.</w:t>
      </w:r>
      <w:bookmarkEnd w:id="241"/>
      <w:r w:rsidRPr="00881D73">
        <w:t xml:space="preserve"> </w:t>
      </w:r>
      <w:bookmarkEnd w:id="240"/>
    </w:p>
    <w:p w14:paraId="016EA0F5" w14:textId="77777777" w:rsidR="009C4F21" w:rsidRDefault="009C4F21" w:rsidP="009C4F21">
      <w:pPr>
        <w:pStyle w:val="a"/>
      </w:pPr>
      <w:bookmarkStart w:id="242" w:name="_Ref227675324"/>
      <w:r w:rsidRPr="00881D73">
        <w:t>TIAN X, ZHU J, XU T, et al. Mobility-Included DNN Partition Offloading from Mobile Devices to Edge Clouds[J]. Sensors, 2021, 21(1): 229.</w:t>
      </w:r>
      <w:bookmarkStart w:id="243" w:name="_Ref211457696"/>
      <w:bookmarkEnd w:id="242"/>
    </w:p>
    <w:p w14:paraId="0C217787" w14:textId="77777777" w:rsidR="009C4F21" w:rsidRDefault="009C4F21" w:rsidP="009C4F21">
      <w:pPr>
        <w:pStyle w:val="a"/>
      </w:pPr>
      <w:bookmarkStart w:id="244" w:name="_Ref227675346"/>
      <w:r w:rsidRPr="00881D73">
        <w:t>HU C, BAO W, WANG D, et al. Dynamic Adaptive DNN Surgery for Inference Acceleration on the Edge[C]//IEEE INFOCOM 2019 - IEEE Conference on Computer Communications. Paris, France: IEEE, 2019.</w:t>
      </w:r>
      <w:bookmarkEnd w:id="244"/>
      <w:r w:rsidRPr="00881D73">
        <w:t xml:space="preserve"> </w:t>
      </w:r>
      <w:bookmarkStart w:id="245" w:name="_Ref211457716"/>
      <w:bookmarkEnd w:id="243"/>
    </w:p>
    <w:p w14:paraId="7AF32313" w14:textId="77777777" w:rsidR="009C4F21" w:rsidRDefault="009C4F21" w:rsidP="009C4F21">
      <w:pPr>
        <w:pStyle w:val="a"/>
      </w:pPr>
      <w:bookmarkStart w:id="246" w:name="_Ref227675367"/>
      <w:r w:rsidRPr="00881D73">
        <w:t>LIU G, DAI F, XU X, et al. An adaptive DNN inference acceleration framework with end–edge–cloud collaborative computing[J]. Future Generation Computer Systems, 2023, 140: 422-435.</w:t>
      </w:r>
      <w:bookmarkEnd w:id="246"/>
      <w:r w:rsidRPr="00881D73">
        <w:t xml:space="preserve"> </w:t>
      </w:r>
      <w:bookmarkStart w:id="247" w:name="_Ref211458817"/>
      <w:bookmarkEnd w:id="245"/>
    </w:p>
    <w:p w14:paraId="5C957B9C" w14:textId="77777777" w:rsidR="009C4F21" w:rsidRDefault="009C4F21" w:rsidP="009C4F21">
      <w:pPr>
        <w:pStyle w:val="a"/>
      </w:pPr>
      <w:r w:rsidRPr="00881D73">
        <w:lastRenderedPageBreak/>
        <w:t>LIU N, DAI F, CHAI X, et al. Review of Collaborative Inference in Edge Intelligence: Emphasis on DNN Partition[C]//2024 IEEE Cyber Science and Technology Congress (CyberSciTech). Athens, Greece: IEEE, 2024: 15-22.</w:t>
      </w:r>
      <w:bookmarkEnd w:id="247"/>
      <w:r w:rsidRPr="00881D73">
        <w:t> </w:t>
      </w:r>
      <w:bookmarkStart w:id="248" w:name="_Ref211458958"/>
    </w:p>
    <w:p w14:paraId="6DB400E3" w14:textId="77777777" w:rsidR="009C4F21" w:rsidRDefault="009C4F21" w:rsidP="009C4F21">
      <w:pPr>
        <w:pStyle w:val="a"/>
      </w:pPr>
      <w:r w:rsidRPr="00881D73">
        <w:t xml:space="preserve">RODRIGUEZ-CONDE I, CAMPOS C, FDEZ-RIVEROLA F. Horizontally Distributed Inference of Deep Neural Networks for AI-Enabled IoT[J]. Sensors, 2023, 23(4): 1911. </w:t>
      </w:r>
      <w:bookmarkStart w:id="249" w:name="_Ref211459551"/>
      <w:bookmarkEnd w:id="248"/>
    </w:p>
    <w:p w14:paraId="2D92EFEA" w14:textId="77777777" w:rsidR="009C4F21" w:rsidRDefault="009C4F21" w:rsidP="009C4F21">
      <w:pPr>
        <w:pStyle w:val="a"/>
      </w:pPr>
      <w:r w:rsidRPr="00881D73">
        <w:t xml:space="preserve">GAO M, SHEN R, SHI L, et al. Task Partitioning and Offloading in DNN-Task Enabled Mobile Edge Computing Networks[J]. IEEE Transactions on Mobile Computing, 2023, 22(4): 2435-2445. </w:t>
      </w:r>
      <w:bookmarkStart w:id="250" w:name="_Ref211459231"/>
      <w:bookmarkEnd w:id="249"/>
    </w:p>
    <w:p w14:paraId="790AA9C3" w14:textId="77777777" w:rsidR="009C4F21" w:rsidRDefault="009C4F21" w:rsidP="009C4F21">
      <w:pPr>
        <w:pStyle w:val="a"/>
      </w:pPr>
      <w:r w:rsidRPr="00881D73">
        <w:t xml:space="preserve">PENG X, WU X, XU L, et al. DistrEE: Distributed Early Exit of Deep Neural Network Inference on Edge Devices[C]//GLOBECOM 2024 - 2024 IEEE Global Communications Conference. Cape Town, South Africa: IEEE, 2024: 3116-3121. </w:t>
      </w:r>
      <w:bookmarkStart w:id="251" w:name="_Ref227662960"/>
      <w:bookmarkEnd w:id="250"/>
    </w:p>
    <w:p w14:paraId="291FA22A" w14:textId="77777777" w:rsidR="009C4F21" w:rsidRDefault="009C4F21" w:rsidP="009C4F21">
      <w:pPr>
        <w:pStyle w:val="a"/>
      </w:pPr>
      <w:r w:rsidRPr="00A3730C">
        <w:t>HU Y, IMES C, ZHAO X, et al. PipeEdge: Pipeline Parallelism for Large-Scale Model Inference on Heterogeneous Edge Devices[C]//2022 25th Euromicro Conference on Digital System Design (DSD). IEEE, 2022: 298-307.</w:t>
      </w:r>
      <w:bookmarkEnd w:id="251"/>
      <w:r w:rsidRPr="00A3730C">
        <w:t xml:space="preserve"> </w:t>
      </w:r>
      <w:bookmarkStart w:id="252" w:name="_Ref227662962"/>
    </w:p>
    <w:p w14:paraId="3D9CF6B5" w14:textId="77777777" w:rsidR="009C4F21" w:rsidRDefault="009C4F21" w:rsidP="009C4F21">
      <w:pPr>
        <w:pStyle w:val="a"/>
      </w:pPr>
      <w:r w:rsidRPr="00A3730C">
        <w:t>WANG Z, DING J, XIAN D, et al. PipeMCTS: Pipeline Inference Optimization for Edge Computing via Surrogate Model-Guided MCTS[J/OL]. IEEE Internet of Things Journal, 2025, 12(14): 26030-26041.</w:t>
      </w:r>
      <w:bookmarkEnd w:id="252"/>
      <w:r w:rsidRPr="00A3730C">
        <w:t xml:space="preserve"> </w:t>
      </w:r>
      <w:bookmarkStart w:id="253" w:name="_Ref227662964"/>
    </w:p>
    <w:p w14:paraId="49B1423D" w14:textId="77777777" w:rsidR="009C4F21" w:rsidRDefault="009C4F21" w:rsidP="009C4F21">
      <w:pPr>
        <w:pStyle w:val="a"/>
      </w:pPr>
      <w:r w:rsidRPr="00A3730C">
        <w:t>LI J, YANG D, NIE Y, et al. Distributed DNN Inference for Signal Recognition on Collaborative Satellites[C]//2025 IEEE 102nd Vehicular Technology Conference (VTC2025-Fall). IEEE, 2025: 1-6.</w:t>
      </w:r>
      <w:bookmarkEnd w:id="253"/>
      <w:r w:rsidRPr="00A3730C">
        <w:t xml:space="preserve"> </w:t>
      </w:r>
      <w:bookmarkStart w:id="254" w:name="_Ref227663721"/>
    </w:p>
    <w:p w14:paraId="3046F8C0" w14:textId="77777777" w:rsidR="009C4F21" w:rsidRDefault="009C4F21" w:rsidP="009C4F21">
      <w:pPr>
        <w:pStyle w:val="a"/>
      </w:pPr>
      <w:r w:rsidRPr="002A4B3C">
        <w:t>NA J, ZHANG H, LIAN J, et al. Partitioning DNNs for Optimizing Distributed Inference Performance on Cooperative Edge Devices: A Genetic Algorithm Approach[J]. Applied Sciences, 2022, 12(20): 10619.</w:t>
      </w:r>
      <w:bookmarkEnd w:id="254"/>
      <w:r w:rsidRPr="002A4B3C">
        <w:t> </w:t>
      </w:r>
      <w:bookmarkStart w:id="255" w:name="_Ref227664210"/>
    </w:p>
    <w:p w14:paraId="2DC1A861" w14:textId="77777777" w:rsidR="009C4F21" w:rsidRDefault="009C4F21" w:rsidP="009C4F21">
      <w:pPr>
        <w:pStyle w:val="a"/>
      </w:pPr>
      <w:r w:rsidRPr="006F000C">
        <w:t>TEERAPITTAYANON S, MCDANEL B, KUNG H T. BranchyNet: Fast inference via early exiting from deep neural networks[C]//2016 23rd International Conference on Pattern Recognition (ICPR). IEEE, 2016: 2464-2469.</w:t>
      </w:r>
      <w:bookmarkEnd w:id="255"/>
      <w:r w:rsidRPr="006F000C">
        <w:t> </w:t>
      </w:r>
      <w:bookmarkStart w:id="256" w:name="_Ref227664212"/>
    </w:p>
    <w:p w14:paraId="796567C7" w14:textId="77777777" w:rsidR="009C4F21" w:rsidRDefault="009C4F21" w:rsidP="009C4F21">
      <w:pPr>
        <w:pStyle w:val="a"/>
      </w:pPr>
      <w:r w:rsidRPr="007509C1">
        <w:t>JU W, YUAN D, BAO W, et al. eDeepSave: Saving DNN Inference using Early Exit During Handovers in Mobile Edge Environment[J]. ACM Transactions on Sensor Networks, 2021, 17(3): 1-28.</w:t>
      </w:r>
      <w:bookmarkEnd w:id="256"/>
      <w:r w:rsidRPr="007509C1">
        <w:t> </w:t>
      </w:r>
      <w:bookmarkStart w:id="257" w:name="_Ref211459615"/>
    </w:p>
    <w:p w14:paraId="424B35A1" w14:textId="77777777" w:rsidR="009C4F21" w:rsidRDefault="009C4F21" w:rsidP="009C4F21">
      <w:pPr>
        <w:pStyle w:val="a"/>
      </w:pPr>
      <w:r w:rsidRPr="00881D73">
        <w:t xml:space="preserve">CHEN Y, ZHANG Q, ZHANG Y, et al. Energy and Time-Aware Inference Offloading for DNN-based Applications in LEO Satellites[C]//2023 IEEE 31st International Conference on Network Protocols (ICNP). Reykjavik, Iceland: IEEE, 2023. </w:t>
      </w:r>
      <w:bookmarkStart w:id="258" w:name="_Ref211459617"/>
      <w:bookmarkEnd w:id="257"/>
    </w:p>
    <w:p w14:paraId="5A553089" w14:textId="77777777" w:rsidR="009C4F21" w:rsidRDefault="009C4F21" w:rsidP="009C4F21">
      <w:pPr>
        <w:pStyle w:val="a"/>
      </w:pPr>
      <w:r w:rsidRPr="00881D73">
        <w:t xml:space="preserve">CHEN Y, ZHANG Q, XING R, et al. SLICE: Energy-Efficient Satellite-Ground Co-Inference via Layer-Wise Scheduling Optimization[J]. IEEE Transactions </w:t>
      </w:r>
      <w:r w:rsidRPr="00881D73">
        <w:lastRenderedPageBreak/>
        <w:t xml:space="preserve">on Services Computing, 2025, 18(4): 2388-2402. </w:t>
      </w:r>
      <w:bookmarkStart w:id="259" w:name="_Ref211459659"/>
      <w:bookmarkEnd w:id="258"/>
    </w:p>
    <w:p w14:paraId="1133E9D0" w14:textId="77777777" w:rsidR="009C4F21" w:rsidRDefault="009C4F21" w:rsidP="009C4F21">
      <w:pPr>
        <w:pStyle w:val="a"/>
      </w:pPr>
      <w:r w:rsidRPr="00881D73">
        <w:t xml:space="preserve">GUAN J, ZHANG Q, MURTURI I, et al. Collaborative Inference in DNN-Based Satellite Systems with Dynamic Task Streams[C]//ICC 2024 - IEEE International Conference on Communications. Denver, USA: IEEE, 2024: 3803-3808. </w:t>
      </w:r>
      <w:bookmarkStart w:id="260" w:name="_Ref227663029"/>
      <w:bookmarkEnd w:id="259"/>
    </w:p>
    <w:p w14:paraId="0F9D9593" w14:textId="77777777" w:rsidR="009C4F21" w:rsidRDefault="009C4F21" w:rsidP="009C4F21">
      <w:pPr>
        <w:pStyle w:val="a"/>
      </w:pPr>
      <w:r w:rsidRPr="00A3730C">
        <w:t>WU C, ZHENG P, JIA Y, et al. PipeSIA: An Efficient Pipeline-Parallel Distributed Space Inference Approach for LEO Constellations[C]//ICC 2025 - IEEE International Conference on Communications. IEEE, 2025: 6976-6981.</w:t>
      </w:r>
      <w:bookmarkStart w:id="261" w:name="_Ref227663031"/>
      <w:bookmarkEnd w:id="260"/>
    </w:p>
    <w:p w14:paraId="2B7FE70B" w14:textId="77777777" w:rsidR="009C4F21" w:rsidRDefault="009C4F21" w:rsidP="009C4F21">
      <w:pPr>
        <w:pStyle w:val="a"/>
      </w:pPr>
      <w:r w:rsidRPr="00B22540">
        <w:t>WU C, GUO C, YIN Z. A Distributed-Computing Architecture for Enabling In-Orbit Satellite Adaptation to Evolving AI Models[J]. IEEE Internet of Things Journal, 2026, 13(2): 3513-3528.</w:t>
      </w:r>
      <w:bookmarkEnd w:id="261"/>
      <w:r w:rsidRPr="00B22540">
        <w:t xml:space="preserve"> </w:t>
      </w:r>
      <w:bookmarkStart w:id="262" w:name="_Ref227663790"/>
    </w:p>
    <w:p w14:paraId="64CF6523" w14:textId="77777777" w:rsidR="009C4F21" w:rsidRDefault="009C4F21" w:rsidP="009C4F21">
      <w:pPr>
        <w:pStyle w:val="a"/>
      </w:pPr>
      <w:r w:rsidRPr="005A5BC2">
        <w:t>PENG S, HOU X, SHEN Z, et al. Collaborative Satellite Computing through Adaptive DNN Task Splitting and Offloading[C]//2024 IEEE Symposium on Computers and Communications (ISCC). IEEE, 2024: 1-6.</w:t>
      </w:r>
      <w:bookmarkStart w:id="263" w:name="_Ref211459683"/>
      <w:bookmarkEnd w:id="262"/>
    </w:p>
    <w:p w14:paraId="0367EF3F" w14:textId="77777777" w:rsidR="009C4F21" w:rsidRDefault="009C4F21" w:rsidP="009C4F21">
      <w:pPr>
        <w:pStyle w:val="a"/>
      </w:pPr>
      <w:r w:rsidRPr="00881D73">
        <w:t xml:space="preserve">QIAO Y, TENG S, LUO J, et al. On-Orbit DNN Distributed Inference for Remote Sensing Images in Satellite Internet of Things[J]. IEEE Internet of Things Journal, 2025, 12(5): 5687-5703. </w:t>
      </w:r>
      <w:bookmarkEnd w:id="263"/>
    </w:p>
    <w:p w14:paraId="4551FD35" w14:textId="77777777" w:rsidR="009C4F21" w:rsidRDefault="009C4F21" w:rsidP="009C4F21">
      <w:pPr>
        <w:pStyle w:val="a"/>
      </w:pPr>
      <w:r w:rsidRPr="00881D73">
        <w:t xml:space="preserve">LIAO Z, HU W, HUANG J, et al. Joint multi-user DNN partitioning and task offloading in mobile edge computing[J]. Ad Hoc Networks, 2023, 144: 103156. </w:t>
      </w:r>
    </w:p>
    <w:p w14:paraId="756BB25E" w14:textId="77777777" w:rsidR="009C4F21" w:rsidRDefault="009C4F21" w:rsidP="009C4F21">
      <w:pPr>
        <w:pStyle w:val="a"/>
      </w:pPr>
      <w:r w:rsidRPr="00881D73">
        <w:t xml:space="preserve">REN J, ZHANG F, WANG X, et al. On-Demand Model Compression for Leo: A Model Collaborative Reasoning Framework[C]//2023 8th IEEE International Conference on Network Intelligence and Digital Content (IC-NIDC). Beijing, China: IEEE, 2023: 295-299. </w:t>
      </w:r>
      <w:bookmarkStart w:id="264" w:name="_Ref211459708"/>
    </w:p>
    <w:p w14:paraId="3FA6B15E" w14:textId="77777777" w:rsidR="009C4F21" w:rsidRDefault="009C4F21" w:rsidP="009C4F21">
      <w:pPr>
        <w:pStyle w:val="a"/>
      </w:pPr>
      <w:r w:rsidRPr="00881D73">
        <w:t xml:space="preserve">ZHANG X, LIN Z, ZHOU C, et al. Co-Inference Over Wireless Multi - Hop Networks[C]//2025 IEEE Wireless Communications and Networking Conference (WCNC). Sydney, Australia: IEEE, 2025: 1-5. </w:t>
      </w:r>
      <w:bookmarkStart w:id="265" w:name="_Ref211528911"/>
      <w:bookmarkEnd w:id="264"/>
    </w:p>
    <w:p w14:paraId="78EF284E" w14:textId="77777777" w:rsidR="009C4F21" w:rsidRDefault="009C4F21" w:rsidP="009C4F21">
      <w:pPr>
        <w:pStyle w:val="a"/>
      </w:pPr>
      <w:r w:rsidRPr="00881D73">
        <w:t>FAN W, MENG Q, WANG G, et al. Satellite Edge Intelligence: DRL-Based Resource Management for Task Inference in LEO-Based Satellite-Ground Collaborative Networks[J]. IEEE Transactions on Mobile Computing, 2025, 24(10): 10710-10728.</w:t>
      </w:r>
      <w:bookmarkEnd w:id="265"/>
      <w:r w:rsidRPr="00881D73">
        <w:t xml:space="preserve"> </w:t>
      </w:r>
      <w:bookmarkStart w:id="266" w:name="_Ref226742253"/>
    </w:p>
    <w:p w14:paraId="09EA2B48" w14:textId="77777777" w:rsidR="009C4F21" w:rsidRDefault="009C4F21" w:rsidP="009C4F21">
      <w:pPr>
        <w:pStyle w:val="a"/>
      </w:pPr>
      <w:r w:rsidRPr="00881D73">
        <w:t>CHAUDHRY A U, YANIKOMEROGLU H. Laser Intersatellite Links in a Starlink Constellation: A Classification and Analysis[J]. IEEE Vehicular Technology Magazine, 2021, 16(2): 48-56.</w:t>
      </w:r>
      <w:bookmarkStart w:id="267" w:name="_Ref227662931"/>
      <w:bookmarkEnd w:id="266"/>
    </w:p>
    <w:p w14:paraId="778B0ED8" w14:textId="77777777" w:rsidR="009C4F21" w:rsidRDefault="009C4F21" w:rsidP="009C4F21">
      <w:pPr>
        <w:pStyle w:val="a"/>
      </w:pPr>
      <w:r w:rsidRPr="00725455">
        <w:t xml:space="preserve">XIA G S, BAI X, DING J, et al. DOTA: A Large-Scale Dataset for Object Detection in Aerial Images </w:t>
      </w:r>
      <w:r w:rsidRPr="00F675F9">
        <w:t>[C]//2018 IEEE/CVF Conference on Computer Vision and Pattern Recognition. IEEE, 2018: 3974-3983.</w:t>
      </w:r>
      <w:bookmarkEnd w:id="267"/>
      <w:r w:rsidRPr="00F675F9">
        <w:t xml:space="preserve"> </w:t>
      </w:r>
      <w:bookmarkStart w:id="268" w:name="_Ref227662894"/>
    </w:p>
    <w:p w14:paraId="2CC55C52" w14:textId="77777777" w:rsidR="009C4F21" w:rsidRPr="00881D73" w:rsidRDefault="009C4F21" w:rsidP="009C4F21">
      <w:pPr>
        <w:pStyle w:val="a"/>
      </w:pPr>
      <w:bookmarkStart w:id="269" w:name="_Ref227675443"/>
      <w:r w:rsidRPr="0091006C">
        <w:t xml:space="preserve">JEON B, WU M, CAO S, et al. GraphPipe: Improving Performance and Scalability of DNN Training with Graph Pipeline Parallelism[C]//Proceedings </w:t>
      </w:r>
      <w:r w:rsidRPr="0091006C">
        <w:lastRenderedPageBreak/>
        <w:t>of the 30th ACM International Conference on Architectural Support for Programming Languages and Operating Systems, Volume 1. ACM, 2025: 557-571.</w:t>
      </w:r>
      <w:bookmarkEnd w:id="268"/>
      <w:bookmarkEnd w:id="269"/>
    </w:p>
    <w:p w14:paraId="2A738657" w14:textId="77777777" w:rsidR="009C4F21" w:rsidRPr="00881D73" w:rsidRDefault="009C4F21" w:rsidP="009C4F21"/>
    <w:p w14:paraId="15C6813E" w14:textId="77777777" w:rsidR="009C4F21" w:rsidRPr="009C4F21" w:rsidRDefault="009C4F21" w:rsidP="009C4F21">
      <w:pPr>
        <w:sectPr w:rsidR="009C4F21" w:rsidRPr="009C4F21" w:rsidSect="005125AA">
          <w:footerReference w:type="default" r:id="rId837"/>
          <w:pgSz w:w="11906" w:h="16838"/>
          <w:pgMar w:top="1616" w:right="1701" w:bottom="1616" w:left="1701" w:header="1701" w:footer="1304" w:gutter="0"/>
          <w:cols w:space="0"/>
          <w:docGrid w:type="linesAndChars" w:linePitch="412" w:charSpace="2358"/>
        </w:sectPr>
      </w:pPr>
    </w:p>
    <w:p w14:paraId="6CFA8AB0" w14:textId="77777777" w:rsidR="00B35124" w:rsidRDefault="00000000">
      <w:pPr>
        <w:pStyle w:val="-0"/>
        <w:spacing w:before="412" w:after="329"/>
      </w:pPr>
      <w:bookmarkStart w:id="270" w:name="_Toc30075"/>
      <w:bookmarkStart w:id="271" w:name="_Toc2358"/>
      <w:bookmarkStart w:id="272" w:name="_Toc10144"/>
      <w:bookmarkStart w:id="273" w:name="_Toc17511"/>
      <w:bookmarkStart w:id="274" w:name="_Toc274"/>
      <w:bookmarkStart w:id="275" w:name="_Toc225579659"/>
      <w:bookmarkStart w:id="276" w:name="_Toc280628524"/>
      <w:bookmarkStart w:id="277" w:name="_Toc280715558"/>
      <w:bookmarkStart w:id="278" w:name="_Toc280797206"/>
      <w:bookmarkStart w:id="279" w:name="_Toc250450182"/>
      <w:bookmarkStart w:id="280" w:name="_Toc280715703"/>
      <w:bookmarkStart w:id="281" w:name="_Toc227680668"/>
      <w:bookmarkEnd w:id="0"/>
      <w:bookmarkEnd w:id="1"/>
      <w:bookmarkEnd w:id="2"/>
      <w:bookmarkEnd w:id="3"/>
      <w:bookmarkEnd w:id="4"/>
      <w:bookmarkEnd w:id="5"/>
      <w:bookmarkEnd w:id="6"/>
      <w:bookmarkEnd w:id="7"/>
      <w:bookmarkEnd w:id="8"/>
      <w:bookmarkEnd w:id="9"/>
      <w:bookmarkEnd w:id="10"/>
      <w:r>
        <w:rPr>
          <w:rFonts w:hint="eastAsia"/>
        </w:rPr>
        <w:lastRenderedPageBreak/>
        <w:t>哈尔滨工业大学本科毕业论文（设计）</w:t>
      </w:r>
      <w:r>
        <w:rPr>
          <w:rFonts w:hint="eastAsia"/>
        </w:rPr>
        <w:br/>
      </w:r>
      <w:r>
        <w:rPr>
          <w:rFonts w:hint="eastAsia"/>
        </w:rPr>
        <w:t>原创性声明和使用权限</w:t>
      </w:r>
      <w:bookmarkEnd w:id="270"/>
      <w:bookmarkEnd w:id="271"/>
      <w:bookmarkEnd w:id="272"/>
      <w:bookmarkEnd w:id="273"/>
      <w:bookmarkEnd w:id="274"/>
      <w:bookmarkEnd w:id="281"/>
    </w:p>
    <w:p w14:paraId="62A7818A" w14:textId="77777777" w:rsidR="00B35124" w:rsidRDefault="00000000">
      <w:pPr>
        <w:snapToGrid w:val="0"/>
        <w:spacing w:beforeLines="50" w:before="206" w:afterLines="50" w:after="206" w:line="300" w:lineRule="auto"/>
        <w:jc w:val="center"/>
        <w:rPr>
          <w:rFonts w:ascii="黑体" w:eastAsia="黑体" w:hAnsi="宋体" w:hint="eastAsia"/>
          <w:sz w:val="30"/>
          <w:szCs w:val="30"/>
        </w:rPr>
      </w:pPr>
      <w:r>
        <w:rPr>
          <w:rFonts w:ascii="黑体" w:eastAsia="黑体" w:hAnsi="宋体" w:hint="eastAsia"/>
          <w:sz w:val="30"/>
          <w:szCs w:val="30"/>
        </w:rPr>
        <w:t>本科毕业论文（设计）原创性声明</w:t>
      </w:r>
    </w:p>
    <w:p w14:paraId="4F2171DC" w14:textId="2772ABE1" w:rsidR="00B35124" w:rsidRDefault="00000000">
      <w:pPr>
        <w:pStyle w:val="-"/>
        <w:ind w:firstLine="503"/>
      </w:pPr>
      <w:r>
        <w:rPr>
          <w:rFonts w:hint="eastAsia"/>
        </w:rPr>
        <w:t>本人郑重声明：此处所提交的本科毕业论文（设计）《</w:t>
      </w:r>
      <w:r w:rsidR="00D835DB" w:rsidRPr="00D835DB">
        <w:t>面向分布式卫星协作推理的高效通信调度策略研究</w:t>
      </w:r>
      <w:r>
        <w:rPr>
          <w:rFonts w:hint="eastAsia"/>
        </w:rPr>
        <w:t>》，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本毕业论文（设计）对使用</w:t>
      </w:r>
      <w:r>
        <w:rPr>
          <w:rFonts w:hint="eastAsia"/>
        </w:rPr>
        <w:t>AI</w:t>
      </w:r>
      <w:r>
        <w:rPr>
          <w:rFonts w:hint="eastAsia"/>
        </w:rPr>
        <w:t>工具的情况进行了明确标注。</w:t>
      </w:r>
    </w:p>
    <w:p w14:paraId="5119DFE2" w14:textId="57EB1ABF" w:rsidR="00B35124" w:rsidRDefault="00AB3148">
      <w:pPr>
        <w:adjustRightInd w:val="0"/>
        <w:snapToGrid w:val="0"/>
        <w:spacing w:line="300" w:lineRule="auto"/>
      </w:pPr>
      <w:r>
        <w:rPr>
          <w:noProof/>
        </w:rPr>
        <w:drawing>
          <wp:anchor distT="0" distB="0" distL="114300" distR="114300" simplePos="0" relativeHeight="251675648" behindDoc="0" locked="0" layoutInCell="1" allowOverlap="1" wp14:anchorId="1EDE3D94" wp14:editId="0F0580A7">
            <wp:simplePos x="0" y="0"/>
            <wp:positionH relativeFrom="column">
              <wp:posOffset>2058698</wp:posOffset>
            </wp:positionH>
            <wp:positionV relativeFrom="paragraph">
              <wp:posOffset>123825</wp:posOffset>
            </wp:positionV>
            <wp:extent cx="914400" cy="372639"/>
            <wp:effectExtent l="0" t="0" r="0" b="8890"/>
            <wp:wrapNone/>
            <wp:docPr id="2112278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4287" name="图片 2084934287"/>
                    <pic:cNvPicPr/>
                  </pic:nvPicPr>
                  <pic:blipFill>
                    <a:blip r:embed="rId838" cstate="print">
                      <a:extLst>
                        <a:ext uri="{28A0092B-C50C-407E-A947-70E740481C1C}">
                          <a14:useLocalDpi xmlns:a14="http://schemas.microsoft.com/office/drawing/2010/main" val="0"/>
                        </a:ext>
                      </a:extLst>
                    </a:blip>
                    <a:stretch>
                      <a:fillRect/>
                    </a:stretch>
                  </pic:blipFill>
                  <pic:spPr>
                    <a:xfrm>
                      <a:off x="0" y="0"/>
                      <a:ext cx="914400" cy="372639"/>
                    </a:xfrm>
                    <a:prstGeom prst="rect">
                      <a:avLst/>
                    </a:prstGeom>
                  </pic:spPr>
                </pic:pic>
              </a:graphicData>
            </a:graphic>
            <wp14:sizeRelH relativeFrom="margin">
              <wp14:pctWidth>0</wp14:pctWidth>
            </wp14:sizeRelH>
            <wp14:sizeRelV relativeFrom="margin">
              <wp14:pctHeight>0</wp14:pctHeight>
            </wp14:sizeRelV>
          </wp:anchor>
        </w:drawing>
      </w:r>
    </w:p>
    <w:p w14:paraId="68AECE92" w14:textId="47B3CDCD" w:rsidR="00B35124" w:rsidRDefault="00000000">
      <w:pPr>
        <w:adjustRightInd w:val="0"/>
        <w:snapToGrid w:val="0"/>
        <w:spacing w:line="300" w:lineRule="auto"/>
        <w:ind w:firstLineChars="800" w:firstLine="2012"/>
      </w:pPr>
      <w:r>
        <w:rPr>
          <w:rFonts w:hint="eastAsia"/>
        </w:rPr>
        <w:t>作者签名：</w:t>
      </w:r>
      <w:r>
        <w:rPr>
          <w:rFonts w:hint="eastAsia"/>
        </w:rPr>
        <w:t xml:space="preserve">                  </w:t>
      </w:r>
      <w:r>
        <w:rPr>
          <w:rFonts w:hint="eastAsia"/>
        </w:rPr>
        <w:t>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15379F58" w14:textId="77777777" w:rsidR="00B35124" w:rsidRDefault="00B35124">
      <w:pPr>
        <w:snapToGrid w:val="0"/>
        <w:spacing w:line="300" w:lineRule="auto"/>
        <w:ind w:firstLine="570"/>
        <w:rPr>
          <w:sz w:val="28"/>
        </w:rPr>
      </w:pPr>
    </w:p>
    <w:p w14:paraId="11E8A074" w14:textId="77777777" w:rsidR="00B35124" w:rsidRDefault="00B35124">
      <w:pPr>
        <w:snapToGrid w:val="0"/>
        <w:spacing w:line="300" w:lineRule="auto"/>
        <w:rPr>
          <w:sz w:val="28"/>
        </w:rPr>
      </w:pPr>
    </w:p>
    <w:p w14:paraId="24603F6F" w14:textId="77777777" w:rsidR="00B35124" w:rsidRDefault="00000000">
      <w:pPr>
        <w:snapToGrid w:val="0"/>
        <w:spacing w:beforeLines="50" w:before="206" w:afterLines="50" w:after="206" w:line="300" w:lineRule="auto"/>
        <w:jc w:val="center"/>
        <w:rPr>
          <w:rFonts w:ascii="黑体" w:eastAsia="黑体" w:hAnsi="宋体" w:hint="eastAsia"/>
          <w:sz w:val="30"/>
          <w:szCs w:val="30"/>
        </w:rPr>
      </w:pPr>
      <w:r>
        <w:rPr>
          <w:rFonts w:ascii="黑体" w:eastAsia="黑体" w:hAnsi="宋体" w:hint="eastAsia"/>
          <w:sz w:val="30"/>
          <w:szCs w:val="30"/>
        </w:rPr>
        <w:t>本科毕业论文（设计）使用权限</w:t>
      </w:r>
    </w:p>
    <w:p w14:paraId="1B6E4F22" w14:textId="77777777" w:rsidR="00B35124" w:rsidRDefault="00000000">
      <w:pPr>
        <w:pStyle w:val="-"/>
        <w:ind w:firstLine="503"/>
      </w:pPr>
      <w:r>
        <w:rPr>
          <w:rFonts w:hint="eastAsia"/>
        </w:rPr>
        <w:t>本科毕业论文（设计）是本科生在哈尔滨工业大学攻读学士学位期间完成的成果，知识产权归属哈尔滨工业大学。本科毕业论文（设计）的使用权限如下：</w:t>
      </w:r>
    </w:p>
    <w:p w14:paraId="71DE7B9A" w14:textId="77777777" w:rsidR="00B35124" w:rsidRDefault="00000000">
      <w:pPr>
        <w:pStyle w:val="-"/>
        <w:ind w:firstLine="503"/>
      </w:pPr>
      <w:r>
        <w:rPr>
          <w:rFonts w:hint="eastAsia"/>
        </w:rPr>
        <w:t>（</w:t>
      </w:r>
      <w:r>
        <w:rPr>
          <w:rFonts w:hint="eastAsia"/>
        </w:rPr>
        <w:t>1</w:t>
      </w:r>
      <w:r>
        <w:rPr>
          <w:rFonts w:hint="eastAsia"/>
        </w:rPr>
        <w:t>）学校可以采用影印、缩印或其他复制手段保存本科生上交的毕业论文（设计），并向有关部门报送本科毕业论文（设计）；（</w:t>
      </w:r>
      <w:r>
        <w:rPr>
          <w:rFonts w:hint="eastAsia"/>
        </w:rPr>
        <w:t>2</w:t>
      </w:r>
      <w:r>
        <w:rPr>
          <w:rFonts w:hint="eastAsia"/>
        </w:rPr>
        <w:t>）根据需要，学校可以将本科毕业论文（设计）部分或全部内容编入有关数据库进行检索和提供相应阅览服务；（</w:t>
      </w:r>
      <w:r>
        <w:rPr>
          <w:rFonts w:hint="eastAsia"/>
        </w:rPr>
        <w:t>3</w:t>
      </w:r>
      <w:r>
        <w:rPr>
          <w:rFonts w:hint="eastAsia"/>
        </w:rPr>
        <w:t>）本科生毕业后发表与此毕业论文（设计）研究成果相关的学术论文和其他成果时，应征得导师同意，且第一署名单位为哈尔滨工业大学。</w:t>
      </w:r>
    </w:p>
    <w:p w14:paraId="7F38C23F" w14:textId="77777777" w:rsidR="00B35124" w:rsidRDefault="00000000">
      <w:pPr>
        <w:pStyle w:val="-"/>
        <w:ind w:firstLine="503"/>
      </w:pPr>
      <w:r>
        <w:rPr>
          <w:rFonts w:hint="eastAsia"/>
        </w:rPr>
        <w:t>保密论文在保密期内遵守有关保密规定，解密后适用于此使用权限规定。</w:t>
      </w:r>
    </w:p>
    <w:p w14:paraId="3F80DC1B" w14:textId="77777777" w:rsidR="00B35124" w:rsidRDefault="00000000">
      <w:pPr>
        <w:pStyle w:val="-"/>
        <w:ind w:firstLine="503"/>
      </w:pPr>
      <w:r>
        <w:rPr>
          <w:rFonts w:hint="eastAsia"/>
        </w:rPr>
        <w:t>本人知悉本科毕业论文（设计）的使用权限，并将遵守有关规定。</w:t>
      </w:r>
    </w:p>
    <w:p w14:paraId="4D88BCF8" w14:textId="7DC787E8" w:rsidR="00B35124" w:rsidRDefault="00AB3148">
      <w:pPr>
        <w:adjustRightInd w:val="0"/>
        <w:snapToGrid w:val="0"/>
        <w:spacing w:line="300" w:lineRule="auto"/>
      </w:pPr>
      <w:r>
        <w:rPr>
          <w:noProof/>
        </w:rPr>
        <w:drawing>
          <wp:anchor distT="0" distB="0" distL="114300" distR="114300" simplePos="0" relativeHeight="251671552" behindDoc="0" locked="0" layoutInCell="1" allowOverlap="1" wp14:anchorId="205E2BB1" wp14:editId="4DFAB101">
            <wp:simplePos x="0" y="0"/>
            <wp:positionH relativeFrom="column">
              <wp:posOffset>2057400</wp:posOffset>
            </wp:positionH>
            <wp:positionV relativeFrom="paragraph">
              <wp:posOffset>123825</wp:posOffset>
            </wp:positionV>
            <wp:extent cx="914400" cy="372639"/>
            <wp:effectExtent l="0" t="0" r="0" b="8890"/>
            <wp:wrapNone/>
            <wp:docPr id="208493428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34287" name="图片 2084934287"/>
                    <pic:cNvPicPr/>
                  </pic:nvPicPr>
                  <pic:blipFill>
                    <a:blip r:embed="rId838" cstate="print">
                      <a:extLst>
                        <a:ext uri="{28A0092B-C50C-407E-A947-70E740481C1C}">
                          <a14:useLocalDpi xmlns:a14="http://schemas.microsoft.com/office/drawing/2010/main" val="0"/>
                        </a:ext>
                      </a:extLst>
                    </a:blip>
                    <a:stretch>
                      <a:fillRect/>
                    </a:stretch>
                  </pic:blipFill>
                  <pic:spPr>
                    <a:xfrm>
                      <a:off x="0" y="0"/>
                      <a:ext cx="914400" cy="372639"/>
                    </a:xfrm>
                    <a:prstGeom prst="rect">
                      <a:avLst/>
                    </a:prstGeom>
                  </pic:spPr>
                </pic:pic>
              </a:graphicData>
            </a:graphic>
            <wp14:sizeRelH relativeFrom="margin">
              <wp14:pctWidth>0</wp14:pctWidth>
            </wp14:sizeRelH>
            <wp14:sizeRelV relativeFrom="margin">
              <wp14:pctHeight>0</wp14:pctHeight>
            </wp14:sizeRelV>
          </wp:anchor>
        </w:drawing>
      </w:r>
    </w:p>
    <w:p w14:paraId="11C642AC" w14:textId="7FFBE685" w:rsidR="00B35124" w:rsidRDefault="00000000">
      <w:pPr>
        <w:adjustRightInd w:val="0"/>
        <w:snapToGrid w:val="0"/>
        <w:spacing w:line="300" w:lineRule="auto"/>
        <w:ind w:firstLineChars="750" w:firstLine="1886"/>
      </w:pPr>
      <w:r>
        <w:t>作者签名：</w:t>
      </w:r>
      <w:r>
        <w:t xml:space="preserve">                  </w:t>
      </w:r>
      <w:r>
        <w:t>日期：</w:t>
      </w:r>
      <w:r>
        <w:t xml:space="preserve">     </w:t>
      </w:r>
      <w:r>
        <w:t>年</w:t>
      </w:r>
      <w:r>
        <w:t xml:space="preserve">   </w:t>
      </w:r>
      <w:r>
        <w:t>月</w:t>
      </w:r>
      <w:r>
        <w:t xml:space="preserve">   </w:t>
      </w:r>
      <w:r>
        <w:t>日</w:t>
      </w:r>
    </w:p>
    <w:p w14:paraId="7DF88C62" w14:textId="53C1E9EE" w:rsidR="00B35124" w:rsidRDefault="00AB3148">
      <w:pPr>
        <w:adjustRightInd w:val="0"/>
        <w:snapToGrid w:val="0"/>
        <w:spacing w:line="300" w:lineRule="auto"/>
        <w:ind w:firstLineChars="1250" w:firstLine="3144"/>
      </w:pPr>
      <w:r>
        <w:rPr>
          <w:noProof/>
        </w:rPr>
        <w:drawing>
          <wp:anchor distT="0" distB="0" distL="114300" distR="114300" simplePos="0" relativeHeight="251673600" behindDoc="0" locked="0" layoutInCell="1" allowOverlap="1" wp14:anchorId="1DC22E29" wp14:editId="3F50D290">
            <wp:simplePos x="0" y="0"/>
            <wp:positionH relativeFrom="column">
              <wp:posOffset>2012950</wp:posOffset>
            </wp:positionH>
            <wp:positionV relativeFrom="paragraph">
              <wp:posOffset>32385</wp:posOffset>
            </wp:positionV>
            <wp:extent cx="1143000" cy="581132"/>
            <wp:effectExtent l="0" t="0" r="0" b="9525"/>
            <wp:wrapNone/>
            <wp:docPr id="12674925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92547" name="图片 1267492547"/>
                    <pic:cNvPicPr/>
                  </pic:nvPicPr>
                  <pic:blipFill>
                    <a:blip r:embed="rId839" cstate="print">
                      <a:extLst>
                        <a:ext uri="{28A0092B-C50C-407E-A947-70E740481C1C}">
                          <a14:useLocalDpi xmlns:a14="http://schemas.microsoft.com/office/drawing/2010/main" val="0"/>
                        </a:ext>
                      </a:extLst>
                    </a:blip>
                    <a:stretch>
                      <a:fillRect/>
                    </a:stretch>
                  </pic:blipFill>
                  <pic:spPr>
                    <a:xfrm>
                      <a:off x="0" y="0"/>
                      <a:ext cx="1143000" cy="581132"/>
                    </a:xfrm>
                    <a:prstGeom prst="rect">
                      <a:avLst/>
                    </a:prstGeom>
                  </pic:spPr>
                </pic:pic>
              </a:graphicData>
            </a:graphic>
            <wp14:sizeRelH relativeFrom="page">
              <wp14:pctWidth>0</wp14:pctWidth>
            </wp14:sizeRelH>
            <wp14:sizeRelV relativeFrom="page">
              <wp14:pctHeight>0</wp14:pctHeight>
            </wp14:sizeRelV>
          </wp:anchor>
        </w:drawing>
      </w:r>
    </w:p>
    <w:p w14:paraId="432E8BE1" w14:textId="1939A6D5" w:rsidR="00B35124" w:rsidRDefault="00000000">
      <w:pPr>
        <w:adjustRightInd w:val="0"/>
        <w:snapToGrid w:val="0"/>
        <w:spacing w:line="300" w:lineRule="auto"/>
        <w:ind w:firstLineChars="750" w:firstLine="1886"/>
      </w:pPr>
      <w:r>
        <w:t>导师签名：</w:t>
      </w:r>
      <w:r>
        <w:t xml:space="preserve">                  </w:t>
      </w:r>
      <w:r>
        <w:t>日期：</w:t>
      </w:r>
      <w:r>
        <w:t xml:space="preserve">     </w:t>
      </w:r>
      <w:r>
        <w:t>年</w:t>
      </w:r>
      <w:r>
        <w:t xml:space="preserve">   </w:t>
      </w:r>
      <w:r>
        <w:t>月</w:t>
      </w:r>
      <w:r>
        <w:t xml:space="preserve">   </w:t>
      </w:r>
      <w:r>
        <w:t>日</w:t>
      </w:r>
    </w:p>
    <w:p w14:paraId="6BB90F60" w14:textId="77777777" w:rsidR="00B35124" w:rsidRDefault="00000000">
      <w:pPr>
        <w:pStyle w:val="-0"/>
        <w:spacing w:before="412" w:after="329"/>
      </w:pPr>
      <w:bookmarkStart w:id="282" w:name="_Toc7540"/>
      <w:bookmarkStart w:id="283" w:name="_Toc12164"/>
      <w:bookmarkStart w:id="284" w:name="_Toc25576"/>
      <w:bookmarkStart w:id="285" w:name="_Toc26391"/>
      <w:bookmarkStart w:id="286" w:name="_Toc8003"/>
      <w:bookmarkStart w:id="287" w:name="_Toc227680669"/>
      <w:r>
        <w:rPr>
          <w:rFonts w:hint="eastAsia"/>
        </w:rPr>
        <w:lastRenderedPageBreak/>
        <w:t>致</w:t>
      </w:r>
      <w:r>
        <w:rPr>
          <w:rFonts w:hint="eastAsia"/>
        </w:rPr>
        <w:t xml:space="preserve">  </w:t>
      </w:r>
      <w:r>
        <w:rPr>
          <w:rFonts w:hint="eastAsia"/>
        </w:rPr>
        <w:t>谢</w:t>
      </w:r>
      <w:bookmarkEnd w:id="275"/>
      <w:bookmarkEnd w:id="276"/>
      <w:bookmarkEnd w:id="277"/>
      <w:bookmarkEnd w:id="278"/>
      <w:bookmarkEnd w:id="279"/>
      <w:bookmarkEnd w:id="280"/>
      <w:bookmarkEnd w:id="282"/>
      <w:bookmarkEnd w:id="283"/>
      <w:bookmarkEnd w:id="284"/>
      <w:bookmarkEnd w:id="285"/>
      <w:bookmarkEnd w:id="286"/>
      <w:bookmarkEnd w:id="287"/>
    </w:p>
    <w:p w14:paraId="585BE2CD" w14:textId="77777777" w:rsidR="00AB3148" w:rsidRPr="00357DD1" w:rsidRDefault="00AB3148" w:rsidP="00AB3148">
      <w:pPr>
        <w:pStyle w:val="-"/>
        <w:ind w:firstLine="503"/>
      </w:pPr>
      <w:r w:rsidRPr="00357DD1">
        <w:t>衷心感谢导师顾术实教授对本人的精心指导</w:t>
      </w:r>
      <w:r w:rsidRPr="00357DD1">
        <w:rPr>
          <w:rFonts w:hint="eastAsia"/>
        </w:rPr>
        <w:t>，您</w:t>
      </w:r>
      <w:r w:rsidRPr="00357DD1">
        <w:t>的言传身教将使我终身受益。</w:t>
      </w:r>
      <w:r w:rsidRPr="00357DD1">
        <w:rPr>
          <w:rFonts w:hint="eastAsia"/>
        </w:rPr>
        <w:t>同时，感谢孙景豪师兄和各位</w:t>
      </w:r>
      <w:r w:rsidRPr="00357DD1">
        <w:t>实验室同窗</w:t>
      </w:r>
      <w:r w:rsidRPr="00357DD1">
        <w:rPr>
          <w:rFonts w:hint="eastAsia"/>
        </w:rPr>
        <w:t>对我的</w:t>
      </w:r>
      <w:r w:rsidRPr="00357DD1">
        <w:t>帮助</w:t>
      </w:r>
      <w:r w:rsidRPr="00357DD1">
        <w:rPr>
          <w:rFonts w:hint="eastAsia"/>
        </w:rPr>
        <w:t>，祝愿大家一切顺利。</w:t>
      </w:r>
    </w:p>
    <w:p w14:paraId="5818C33D" w14:textId="77777777" w:rsidR="00AB3148" w:rsidRPr="00357DD1" w:rsidRDefault="00AB3148" w:rsidP="00AB3148">
      <w:pPr>
        <w:pStyle w:val="-"/>
        <w:ind w:firstLine="503"/>
      </w:pPr>
      <w:r w:rsidRPr="00357DD1">
        <w:t>感谢同届同学的一路相伴，共同奋斗的日子弥足珍贵。</w:t>
      </w:r>
    </w:p>
    <w:p w14:paraId="4906E329" w14:textId="77777777" w:rsidR="00AB3148" w:rsidRDefault="00AB3148" w:rsidP="00AB3148">
      <w:pPr>
        <w:pStyle w:val="-"/>
        <w:ind w:firstLine="503"/>
      </w:pPr>
      <w:r w:rsidRPr="00357DD1">
        <w:t>感谢家人与朋友一直以来的</w:t>
      </w:r>
      <w:r w:rsidRPr="00357DD1">
        <w:rPr>
          <w:rFonts w:hint="eastAsia"/>
        </w:rPr>
        <w:t>陪伴与</w:t>
      </w:r>
      <w:r w:rsidRPr="00357DD1">
        <w:t>支持</w:t>
      </w:r>
      <w:r w:rsidRPr="00357DD1">
        <w:rPr>
          <w:rFonts w:hint="eastAsia"/>
        </w:rPr>
        <w:t>，你们</w:t>
      </w:r>
      <w:r w:rsidRPr="00357DD1">
        <w:t>的理解与关心是我成长路上最坚实的动力。</w:t>
      </w:r>
    </w:p>
    <w:p w14:paraId="28457A3B" w14:textId="77777777" w:rsidR="00AB3148" w:rsidRPr="00357DD1" w:rsidRDefault="00AB3148" w:rsidP="00AB3148">
      <w:pPr>
        <w:pStyle w:val="-"/>
        <w:ind w:firstLine="503"/>
      </w:pPr>
      <w:r>
        <w:rPr>
          <w:rFonts w:hint="eastAsia"/>
        </w:rPr>
        <w:t>感谢相遇，万事顺遂。</w:t>
      </w:r>
    </w:p>
    <w:p w14:paraId="58A96FFF" w14:textId="77777777" w:rsidR="00B35124" w:rsidRDefault="00B35124">
      <w:pPr>
        <w:pStyle w:val="-"/>
        <w:ind w:firstLine="503"/>
      </w:pPr>
    </w:p>
    <w:p w14:paraId="773A72D5" w14:textId="77777777" w:rsidR="00B35124" w:rsidRDefault="00B35124">
      <w:pPr>
        <w:jc w:val="left"/>
      </w:pPr>
    </w:p>
    <w:sectPr w:rsidR="00B35124" w:rsidSect="005125AA">
      <w:pgSz w:w="11906" w:h="16838"/>
      <w:pgMar w:top="1616" w:right="1701" w:bottom="1616" w:left="1701" w:header="1701" w:footer="1304" w:gutter="0"/>
      <w:cols w:space="0"/>
      <w:docGrid w:type="linesAndChars" w:linePitch="412" w:charSpace="23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2F13" w14:textId="77777777" w:rsidR="008F6711" w:rsidRDefault="008F6711">
      <w:r>
        <w:separator/>
      </w:r>
    </w:p>
  </w:endnote>
  <w:endnote w:type="continuationSeparator" w:id="0">
    <w:p w14:paraId="41749644" w14:textId="77777777" w:rsidR="008F6711" w:rsidRDefault="008F6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ngti SC">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B205B" w14:textId="77777777" w:rsidR="00B35124" w:rsidRDefault="00B35124">
    <w:pPr>
      <w:pStyle w:val="a7"/>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1196C" w14:textId="77777777" w:rsidR="005125AA" w:rsidRDefault="005125A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0F558" w14:textId="77777777" w:rsidR="005125AA" w:rsidRDefault="005125AA">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D6F7" w14:textId="77777777" w:rsidR="009C4F21" w:rsidRDefault="009C4F21">
    <w:pPr>
      <w:pStyle w:val="a7"/>
    </w:pPr>
    <w:r>
      <w:rPr>
        <w:noProof/>
      </w:rPr>
      <mc:AlternateContent>
        <mc:Choice Requires="wps">
          <w:drawing>
            <wp:anchor distT="0" distB="0" distL="114300" distR="114300" simplePos="0" relativeHeight="251664384" behindDoc="0" locked="0" layoutInCell="1" allowOverlap="1" wp14:anchorId="6EA781B3" wp14:editId="2B279A5A">
              <wp:simplePos x="0" y="0"/>
              <wp:positionH relativeFrom="margin">
                <wp:align>center</wp:align>
              </wp:positionH>
              <wp:positionV relativeFrom="paragraph">
                <wp:posOffset>0</wp:posOffset>
              </wp:positionV>
              <wp:extent cx="1828800" cy="1828800"/>
              <wp:effectExtent l="0" t="0" r="0" b="0"/>
              <wp:wrapNone/>
              <wp:docPr id="19"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445A845" w14:textId="77777777" w:rsidR="009C4F21" w:rsidRDefault="009C4F21">
                          <w:pPr>
                            <w:pStyle w:val="a7"/>
                          </w:pPr>
                          <w:r>
                            <w:fldChar w:fldCharType="begin"/>
                          </w:r>
                          <w:r>
                            <w:instrText xml:space="preserve"> PAGE  \* MERGEFORMAT </w:instrText>
                          </w:r>
                          <w:r>
                            <w:fldChar w:fldCharType="separate"/>
                          </w:r>
                          <w:r>
                            <w:t>- 2 -</w:t>
                          </w:r>
                          <w:r>
                            <w:fldChar w:fldCharType="end"/>
                          </w:r>
                        </w:p>
                      </w:txbxContent>
                    </wps:txbx>
                    <wps:bodyPr wrap="none" lIns="0" tIns="0" rIns="0" bIns="0">
                      <a:spAutoFit/>
                    </wps:bodyPr>
                  </wps:wsp>
                </a:graphicData>
              </a:graphic>
            </wp:anchor>
          </w:drawing>
        </mc:Choice>
        <mc:Fallback>
          <w:pict>
            <v:shapetype w14:anchorId="6EA781B3" id="_x0000_t202" coordsize="21600,21600" o:spt="202" path="m,l,21600r21600,l21600,xe">
              <v:stroke joinstyle="miter"/>
              <v:path gradientshapeok="t" o:connecttype="rect"/>
            </v:shapetype>
            <v:shape id="文本框 41" o:spid="_x0000_s1026"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6445A845" w14:textId="77777777" w:rsidR="009C4F21" w:rsidRDefault="009C4F21">
                    <w:pPr>
                      <w:pStyle w:val="a7"/>
                    </w:pPr>
                    <w:r>
                      <w:fldChar w:fldCharType="begin"/>
                    </w:r>
                    <w:r>
                      <w:instrText xml:space="preserve"> PAGE  \* MERGEFORMAT </w:instrText>
                    </w:r>
                    <w:r>
                      <w:fldChar w:fldCharType="separate"/>
                    </w:r>
                    <w:r>
                      <w:t>- 2 -</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C6111" w14:textId="77777777" w:rsidR="009C4F21" w:rsidRDefault="009C4F21">
    <w:pPr>
      <w:pStyle w:val="a7"/>
      <w:ind w:right="360" w:firstLine="360"/>
      <w:jc w:val="both"/>
    </w:pPr>
    <w:r>
      <w:rPr>
        <w:noProof/>
      </w:rPr>
      <mc:AlternateContent>
        <mc:Choice Requires="wps">
          <w:drawing>
            <wp:anchor distT="0" distB="0" distL="114300" distR="114300" simplePos="0" relativeHeight="251663360" behindDoc="0" locked="0" layoutInCell="1" allowOverlap="1" wp14:anchorId="29593EF2" wp14:editId="5FD091FE">
              <wp:simplePos x="0" y="0"/>
              <wp:positionH relativeFrom="margin">
                <wp:align>center</wp:align>
              </wp:positionH>
              <wp:positionV relativeFrom="paragraph">
                <wp:posOffset>0</wp:posOffset>
              </wp:positionV>
              <wp:extent cx="1828800" cy="1828800"/>
              <wp:effectExtent l="0" t="0" r="0" b="0"/>
              <wp:wrapNone/>
              <wp:docPr id="18"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555A66" w14:textId="77777777" w:rsidR="009C4F21" w:rsidRDefault="009C4F21">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wps:txbx>
                    <wps:bodyPr vert="horz" wrap="none" lIns="0" tIns="0" rIns="0" bIns="0" anchor="t" anchorCtr="0">
                      <a:spAutoFit/>
                    </wps:bodyPr>
                  </wps:wsp>
                </a:graphicData>
              </a:graphic>
            </wp:anchor>
          </w:drawing>
        </mc:Choice>
        <mc:Fallback>
          <w:pict>
            <v:shapetype w14:anchorId="29593EF2" id="_x0000_t202" coordsize="21600,21600" o:spt="202" path="m,l,21600r21600,l21600,xe">
              <v:stroke joinstyle="miter"/>
              <v:path gradientshapeok="t" o:connecttype="rect"/>
            </v:shapetype>
            <v:shape id="文本框 40" o:spid="_x0000_s1027"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5F555A66" w14:textId="77777777" w:rsidR="009C4F21" w:rsidRDefault="009C4F21">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6E677" w14:textId="77777777" w:rsidR="009C4F21" w:rsidRDefault="009C4F21" w:rsidP="00D10432">
    <w:pPr>
      <w:pStyle w:val="a7"/>
      <w:tabs>
        <w:tab w:val="clear" w:pos="4153"/>
        <w:tab w:val="clear" w:pos="8306"/>
        <w:tab w:val="center" w:pos="4252"/>
      </w:tabs>
      <w:ind w:right="360" w:firstLine="360"/>
      <w:jc w:val="both"/>
    </w:pPr>
    <w:r>
      <w:rPr>
        <w:noProof/>
      </w:rPr>
      <mc:AlternateContent>
        <mc:Choice Requires="wps">
          <w:drawing>
            <wp:anchor distT="0" distB="0" distL="114300" distR="114300" simplePos="0" relativeHeight="251665408" behindDoc="0" locked="0" layoutInCell="1" allowOverlap="1" wp14:anchorId="5F7DB36F" wp14:editId="74599452">
              <wp:simplePos x="0" y="0"/>
              <wp:positionH relativeFrom="margin">
                <wp:align>center</wp:align>
              </wp:positionH>
              <wp:positionV relativeFrom="paragraph">
                <wp:posOffset>0</wp:posOffset>
              </wp:positionV>
              <wp:extent cx="1828800" cy="1828800"/>
              <wp:effectExtent l="0" t="0" r="0" b="0"/>
              <wp:wrapNone/>
              <wp:docPr id="18796817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79D424" w14:textId="77777777" w:rsidR="009C4F21" w:rsidRDefault="009C4F21">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wps:txbx>
                    <wps:bodyPr vert="horz" wrap="none" lIns="0" tIns="0" rIns="0" bIns="0" anchor="t" anchorCtr="0">
                      <a:spAutoFit/>
                    </wps:bodyPr>
                  </wps:wsp>
                </a:graphicData>
              </a:graphic>
            </wp:anchor>
          </w:drawing>
        </mc:Choice>
        <mc:Fallback>
          <w:pict>
            <v:shapetype w14:anchorId="5F7DB36F" id="_x0000_t202" coordsize="21600,21600" o:spt="202" path="m,l,21600r21600,l21600,xe">
              <v:stroke joinstyle="miter"/>
              <v:path gradientshapeok="t" o:connecttype="rect"/>
            </v:shapetype>
            <v:shape id="文本框 47" o:spid="_x0000_s1028"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BU6M6qoAEAAEUD&#10;AAAOAAAAAAAAAAAAAAAAAC4CAABkcnMvZTJvRG9jLnhtbFBLAQItABQABgAIAAAAIQAMSvDu1gAA&#10;AAUBAAAPAAAAAAAAAAAAAAAAAPoDAABkcnMvZG93bnJldi54bWxQSwUGAAAAAAQABADzAAAA/QQA&#10;AAAA&#10;" filled="f" stroked="f">
              <v:textbox style="mso-fit-shape-to-text:t" inset="0,0,0,0">
                <w:txbxContent>
                  <w:p w14:paraId="6879D424" w14:textId="77777777" w:rsidR="009C4F21" w:rsidRDefault="009C4F21">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v:textbox>
              <w10:wrap anchorx="margin"/>
            </v:shape>
          </w:pict>
        </mc:Fallback>
      </mc:AlternateContent>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B4DD" w14:textId="77777777" w:rsidR="00B35124" w:rsidRDefault="00000000">
    <w:pPr>
      <w:pStyle w:val="a7"/>
      <w:ind w:right="360" w:firstLine="360"/>
      <w:jc w:val="both"/>
    </w:pPr>
    <w:r>
      <w:rPr>
        <w:noProof/>
      </w:rPr>
      <mc:AlternateContent>
        <mc:Choice Requires="wps">
          <w:drawing>
            <wp:anchor distT="0" distB="0" distL="114300" distR="114300" simplePos="0" relativeHeight="251661312" behindDoc="0" locked="0" layoutInCell="1" allowOverlap="1" wp14:anchorId="0897AFA4" wp14:editId="3E39D99B">
              <wp:simplePos x="0" y="0"/>
              <wp:positionH relativeFrom="margin">
                <wp:align>center</wp:align>
              </wp:positionH>
              <wp:positionV relativeFrom="paragraph">
                <wp:posOffset>0</wp:posOffset>
              </wp:positionV>
              <wp:extent cx="1828800" cy="1828800"/>
              <wp:effectExtent l="0" t="0" r="0" b="0"/>
              <wp:wrapNone/>
              <wp:docPr id="20"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2B8A88" w14:textId="5F12734E" w:rsidR="00B35124" w:rsidRDefault="005125AA">
                          <w:pPr>
                            <w:pStyle w:val="a7"/>
                          </w:pPr>
                          <w:r>
                            <w:fldChar w:fldCharType="begin"/>
                          </w:r>
                          <w:r>
                            <w:instrText>PAGE   \* MERGEFORMAT</w:instrText>
                          </w:r>
                          <w:r>
                            <w:fldChar w:fldCharType="separate"/>
                          </w:r>
                          <w:r>
                            <w:rPr>
                              <w:lang w:val="zh-CN"/>
                            </w:rPr>
                            <w:t>1</w:t>
                          </w:r>
                          <w:r>
                            <w:fldChar w:fldCharType="end"/>
                          </w:r>
                        </w:p>
                      </w:txbxContent>
                    </wps:txbx>
                    <wps:bodyPr vert="horz" wrap="none" lIns="0" tIns="0" rIns="0" bIns="0" anchor="t" anchorCtr="0">
                      <a:spAutoFit/>
                    </wps:bodyPr>
                  </wps:wsp>
                </a:graphicData>
              </a:graphic>
            </wp:anchor>
          </w:drawing>
        </mc:Choice>
        <mc:Fallback>
          <w:pict>
            <v:shapetype w14:anchorId="0897AFA4" id="_x0000_t202" coordsize="21600,21600" o:spt="202" path="m,l,21600r21600,l21600,xe">
              <v:stroke joinstyle="miter"/>
              <v:path gradientshapeok="t" o:connecttype="rect"/>
            </v:shapetype>
            <v:shape 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" filled="f" stroked="f">
              <v:textbox style="mso-fit-shape-to-text:t" inset="0,0,0,0">
                <w:txbxContent>
                  <w:p w14:paraId="062B8A88" w14:textId="5F12734E" w:rsidR="00B35124" w:rsidRDefault="005125AA">
                    <w:pPr>
                      <w:pStyle w:val="a7"/>
                    </w:pPr>
                    <w:r>
                      <w:fldChar w:fldCharType="begin"/>
                    </w:r>
                    <w:r>
                      <w:instrText>PAGE   \* MERGEFORMAT</w:instrText>
                    </w:r>
                    <w:r>
                      <w:fldChar w:fldCharType="separate"/>
                    </w:r>
                    <w:r>
                      <w:rPr>
                        <w:lang w:val="zh-CN"/>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6BD69" w14:textId="77777777" w:rsidR="008F6711" w:rsidRDefault="008F6711">
      <w:r>
        <w:separator/>
      </w:r>
    </w:p>
  </w:footnote>
  <w:footnote w:type="continuationSeparator" w:id="0">
    <w:p w14:paraId="47DB8A17" w14:textId="77777777" w:rsidR="008F6711" w:rsidRDefault="008F6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46928" w14:textId="77777777" w:rsidR="005125AA" w:rsidRDefault="005125A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BE1D" w14:textId="77777777" w:rsidR="005125AA" w:rsidRDefault="005125AA">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79F1E" w14:textId="77777777" w:rsidR="005125AA" w:rsidRDefault="005125AA">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A2C4" w14:textId="77777777" w:rsidR="009C4F21" w:rsidRDefault="009C4F21">
    <w:pPr>
      <w:pStyle w:val="a9"/>
      <w:pBdr>
        <w:bottom w:val="thinThickSmallGap" w:sz="18" w:space="1" w:color="auto"/>
      </w:pBdr>
      <w:tabs>
        <w:tab w:val="clear" w:pos="4153"/>
        <w:tab w:val="clear" w:pos="8306"/>
        <w:tab w:val="left" w:pos="4320"/>
        <w:tab w:val="right" w:pos="8880"/>
      </w:tabs>
      <w:adjustRightInd w:val="0"/>
    </w:pPr>
    <w:r>
      <w:rPr>
        <w:rFonts w:hint="eastAsia"/>
      </w:rPr>
      <w:t>哈尔滨工业大学本科毕业论文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2EBF3E"/>
    <w:multiLevelType w:val="singleLevel"/>
    <w:tmpl w:val="B52EBF3E"/>
    <w:lvl w:ilvl="0">
      <w:start w:val="1"/>
      <w:numFmt w:val="decimal"/>
      <w:pStyle w:val="a"/>
      <w:lvlText w:val="[%1]"/>
      <w:lvlJc w:val="left"/>
      <w:pPr>
        <w:tabs>
          <w:tab w:val="left" w:pos="567"/>
        </w:tabs>
        <w:ind w:left="567" w:hanging="567"/>
      </w:pPr>
      <w:rPr>
        <w:rFonts w:ascii="Times New Roman" w:hAnsi="Times New Roman" w:cs="Times New Roman" w:hint="default"/>
        <w:sz w:val="24"/>
        <w:szCs w:val="24"/>
      </w:rPr>
    </w:lvl>
  </w:abstractNum>
  <w:abstractNum w:abstractNumId="1" w15:restartNumberingAfterBreak="0">
    <w:nsid w:val="087943AC"/>
    <w:multiLevelType w:val="hybridMultilevel"/>
    <w:tmpl w:val="DA9ADB44"/>
    <w:lvl w:ilvl="0" w:tplc="460C866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AC30500"/>
    <w:multiLevelType w:val="hybridMultilevel"/>
    <w:tmpl w:val="D096B9D4"/>
    <w:lvl w:ilvl="0" w:tplc="96220CC2">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E37192F"/>
    <w:multiLevelType w:val="hybridMultilevel"/>
    <w:tmpl w:val="974260D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2EC1960"/>
    <w:multiLevelType w:val="hybridMultilevel"/>
    <w:tmpl w:val="77EC0EF2"/>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76942AE"/>
    <w:multiLevelType w:val="multilevel"/>
    <w:tmpl w:val="79D2DBA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 w15:restartNumberingAfterBreak="0">
    <w:nsid w:val="199B5EE7"/>
    <w:multiLevelType w:val="multilevel"/>
    <w:tmpl w:val="199B5EE7"/>
    <w:lvl w:ilvl="0">
      <w:start w:val="1"/>
      <w:numFmt w:val="decimal"/>
      <w:suff w:val="nothing"/>
      <w:lvlText w:val="第%1章"/>
      <w:lvlJc w:val="left"/>
      <w:pPr>
        <w:tabs>
          <w:tab w:val="left" w:pos="0"/>
        </w:tabs>
        <w:ind w:left="0" w:firstLine="0"/>
      </w:pPr>
      <w:rPr>
        <w:rFonts w:ascii="Times New Roman" w:eastAsia="黑体" w:hAnsi="Times New Roman" w:cs="黑体" w:hint="default"/>
        <w:sz w:val="36"/>
        <w:szCs w:val="36"/>
      </w:rPr>
    </w:lvl>
    <w:lvl w:ilvl="1">
      <w:start w:val="1"/>
      <w:numFmt w:val="decimal"/>
      <w:suff w:val="nothing"/>
      <w:lvlText w:val="%1.%2 "/>
      <w:lvlJc w:val="left"/>
      <w:pPr>
        <w:tabs>
          <w:tab w:val="left" w:pos="0"/>
        </w:tabs>
        <w:ind w:left="0" w:firstLine="0"/>
      </w:pPr>
      <w:rPr>
        <w:rFonts w:eastAsia="黑体" w:cs="黑体" w:hint="default"/>
        <w:sz w:val="30"/>
        <w:szCs w:val="30"/>
      </w:rPr>
    </w:lvl>
    <w:lvl w:ilvl="2">
      <w:start w:val="1"/>
      <w:numFmt w:val="decimal"/>
      <w:suff w:val="nothing"/>
      <w:lvlText w:val="%1.%2.%3"/>
      <w:lvlJc w:val="left"/>
      <w:pPr>
        <w:tabs>
          <w:tab w:val="left" w:pos="420"/>
        </w:tabs>
        <w:ind w:left="0" w:firstLine="0"/>
      </w:pPr>
      <w:rPr>
        <w:rFonts w:eastAsia="黑体" w:cs="黑体" w:hint="default"/>
        <w:sz w:val="28"/>
        <w:szCs w:val="28"/>
      </w:rPr>
    </w:lvl>
    <w:lvl w:ilvl="3">
      <w:start w:val="1"/>
      <w:numFmt w:val="decimal"/>
      <w:lvlRestart w:val="1"/>
      <w:pStyle w:val="a0"/>
      <w:suff w:val="space"/>
      <w:lvlText w:val="图%1-%4"/>
      <w:lvlJc w:val="left"/>
      <w:pPr>
        <w:tabs>
          <w:tab w:val="left" w:pos="0"/>
        </w:tabs>
        <w:ind w:left="0" w:firstLine="0"/>
      </w:pPr>
      <w:rPr>
        <w:rFonts w:ascii="Times New Roman" w:eastAsia="宋体" w:hAnsi="Times New Roman" w:cs="宋体" w:hint="default"/>
        <w:sz w:val="21"/>
        <w:szCs w:val="21"/>
      </w:rPr>
    </w:lvl>
    <w:lvl w:ilvl="4">
      <w:start w:val="1"/>
      <w:numFmt w:val="decimal"/>
      <w:lvlRestart w:val="1"/>
      <w:suff w:val="space"/>
      <w:lvlText w:val="表%1-%5"/>
      <w:lvlJc w:val="left"/>
      <w:pPr>
        <w:tabs>
          <w:tab w:val="left" w:pos="420"/>
        </w:tabs>
        <w:ind w:left="991" w:hanging="991"/>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 w15:restartNumberingAfterBreak="0">
    <w:nsid w:val="1E8C1640"/>
    <w:multiLevelType w:val="hybridMultilevel"/>
    <w:tmpl w:val="77EC0EF2"/>
    <w:lvl w:ilvl="0" w:tplc="FFFFFFFF">
      <w:start w:val="1"/>
      <w:numFmt w:val="lowerLetter"/>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217070B6"/>
    <w:multiLevelType w:val="multilevel"/>
    <w:tmpl w:val="B1382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A639FB"/>
    <w:multiLevelType w:val="multilevel"/>
    <w:tmpl w:val="2E3ADB8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 w15:restartNumberingAfterBreak="0">
    <w:nsid w:val="311C37CF"/>
    <w:multiLevelType w:val="hybridMultilevel"/>
    <w:tmpl w:val="C62AB946"/>
    <w:lvl w:ilvl="0" w:tplc="F42246DC">
      <w:start w:val="1"/>
      <w:numFmt w:val="decimal"/>
      <w:lvlText w:val="[%1]"/>
      <w:lvlJc w:val="left"/>
      <w:pPr>
        <w:ind w:left="860" w:hanging="440"/>
      </w:pPr>
      <w:rPr>
        <w:rFonts w:ascii="Times New Roman" w:eastAsia="宋体" w:hAnsi="Times New Roman" w:hint="default"/>
        <w:b w:val="0"/>
        <w:i w:val="0"/>
        <w:sz w:val="24"/>
        <w:u w:val="none"/>
        <w:em w:val="none"/>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33C434D4"/>
    <w:multiLevelType w:val="hybridMultilevel"/>
    <w:tmpl w:val="19A2D726"/>
    <w:lvl w:ilvl="0" w:tplc="98A0B598">
      <w:start w:val="1"/>
      <w:numFmt w:val="decimal"/>
      <w:lvlText w:val="（%1）"/>
      <w:lvlJc w:val="left"/>
      <w:pPr>
        <w:ind w:left="1223" w:hanging="720"/>
      </w:pPr>
      <w:rPr>
        <w:rFonts w:hint="default"/>
        <w:b w:val="0"/>
      </w:rPr>
    </w:lvl>
    <w:lvl w:ilvl="1" w:tplc="04090019" w:tentative="1">
      <w:start w:val="1"/>
      <w:numFmt w:val="lowerLetter"/>
      <w:lvlText w:val="%2)"/>
      <w:lvlJc w:val="left"/>
      <w:pPr>
        <w:ind w:left="1383" w:hanging="440"/>
      </w:pPr>
    </w:lvl>
    <w:lvl w:ilvl="2" w:tplc="0409001B" w:tentative="1">
      <w:start w:val="1"/>
      <w:numFmt w:val="lowerRoman"/>
      <w:lvlText w:val="%3."/>
      <w:lvlJc w:val="right"/>
      <w:pPr>
        <w:ind w:left="1823" w:hanging="440"/>
      </w:pPr>
    </w:lvl>
    <w:lvl w:ilvl="3" w:tplc="0409000F" w:tentative="1">
      <w:start w:val="1"/>
      <w:numFmt w:val="decimal"/>
      <w:lvlText w:val="%4."/>
      <w:lvlJc w:val="left"/>
      <w:pPr>
        <w:ind w:left="2263" w:hanging="440"/>
      </w:pPr>
    </w:lvl>
    <w:lvl w:ilvl="4" w:tplc="04090019" w:tentative="1">
      <w:start w:val="1"/>
      <w:numFmt w:val="lowerLetter"/>
      <w:lvlText w:val="%5)"/>
      <w:lvlJc w:val="left"/>
      <w:pPr>
        <w:ind w:left="2703" w:hanging="440"/>
      </w:pPr>
    </w:lvl>
    <w:lvl w:ilvl="5" w:tplc="0409001B" w:tentative="1">
      <w:start w:val="1"/>
      <w:numFmt w:val="lowerRoman"/>
      <w:lvlText w:val="%6."/>
      <w:lvlJc w:val="right"/>
      <w:pPr>
        <w:ind w:left="3143" w:hanging="440"/>
      </w:pPr>
    </w:lvl>
    <w:lvl w:ilvl="6" w:tplc="0409000F" w:tentative="1">
      <w:start w:val="1"/>
      <w:numFmt w:val="decimal"/>
      <w:lvlText w:val="%7."/>
      <w:lvlJc w:val="left"/>
      <w:pPr>
        <w:ind w:left="3583" w:hanging="440"/>
      </w:pPr>
    </w:lvl>
    <w:lvl w:ilvl="7" w:tplc="04090019" w:tentative="1">
      <w:start w:val="1"/>
      <w:numFmt w:val="lowerLetter"/>
      <w:lvlText w:val="%8)"/>
      <w:lvlJc w:val="left"/>
      <w:pPr>
        <w:ind w:left="4023" w:hanging="440"/>
      </w:pPr>
    </w:lvl>
    <w:lvl w:ilvl="8" w:tplc="0409001B" w:tentative="1">
      <w:start w:val="1"/>
      <w:numFmt w:val="lowerRoman"/>
      <w:lvlText w:val="%9."/>
      <w:lvlJc w:val="right"/>
      <w:pPr>
        <w:ind w:left="4463" w:hanging="440"/>
      </w:pPr>
    </w:lvl>
  </w:abstractNum>
  <w:abstractNum w:abstractNumId="12" w15:restartNumberingAfterBreak="0">
    <w:nsid w:val="33EA4FC1"/>
    <w:multiLevelType w:val="multilevel"/>
    <w:tmpl w:val="C28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97711"/>
    <w:multiLevelType w:val="hybridMultilevel"/>
    <w:tmpl w:val="7B283B1A"/>
    <w:lvl w:ilvl="0" w:tplc="99083FA2">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E0C0F6D"/>
    <w:multiLevelType w:val="hybridMultilevel"/>
    <w:tmpl w:val="520643F8"/>
    <w:lvl w:ilvl="0" w:tplc="FFFFFFFF">
      <w:start w:val="1"/>
      <w:numFmt w:val="decimal"/>
      <w:lvlText w:val="%1)"/>
      <w:lvlJc w:val="left"/>
      <w:pPr>
        <w:ind w:left="860" w:hanging="440"/>
      </w:pPr>
    </w:lvl>
    <w:lvl w:ilvl="1" w:tplc="FFFFFFFF">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5" w15:restartNumberingAfterBreak="0">
    <w:nsid w:val="441B0FD1"/>
    <w:multiLevelType w:val="multilevel"/>
    <w:tmpl w:val="0E7A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DDCE74"/>
    <w:multiLevelType w:val="multilevel"/>
    <w:tmpl w:val="44DDCE74"/>
    <w:lvl w:ilvl="0">
      <w:start w:val="1"/>
      <w:numFmt w:val="decimal"/>
      <w:pStyle w:val="1"/>
      <w:lvlText w:val="第%1章"/>
      <w:lvlJc w:val="left"/>
      <w:pPr>
        <w:tabs>
          <w:tab w:val="left" w:pos="420"/>
        </w:tabs>
        <w:ind w:left="0" w:firstLine="0"/>
      </w:pPr>
      <w:rPr>
        <w:rFonts w:ascii="Times New Roman" w:eastAsia="黑体" w:hAnsi="Times New Roman" w:cs="黑体" w:hint="default"/>
        <w:sz w:val="36"/>
        <w:szCs w:val="36"/>
      </w:rPr>
    </w:lvl>
    <w:lvl w:ilvl="1">
      <w:start w:val="1"/>
      <w:numFmt w:val="decimal"/>
      <w:pStyle w:val="23"/>
      <w:suff w:val="space"/>
      <w:lvlText w:val="%1.%2"/>
      <w:lvlJc w:val="left"/>
      <w:pPr>
        <w:tabs>
          <w:tab w:val="left" w:pos="0"/>
        </w:tabs>
        <w:ind w:left="0" w:firstLine="0"/>
      </w:pPr>
      <w:rPr>
        <w:rFonts w:eastAsia="黑体" w:cs="黑体" w:hint="default"/>
        <w:sz w:val="30"/>
        <w:szCs w:val="30"/>
      </w:rPr>
    </w:lvl>
    <w:lvl w:ilvl="2">
      <w:start w:val="1"/>
      <w:numFmt w:val="decimal"/>
      <w:pStyle w:val="231"/>
      <w:suff w:val="space"/>
      <w:lvlText w:val="%1.%2.%3"/>
      <w:lvlJc w:val="left"/>
      <w:pPr>
        <w:tabs>
          <w:tab w:val="left" w:pos="420"/>
        </w:tabs>
        <w:ind w:left="0" w:firstLine="0"/>
      </w:pPr>
      <w:rPr>
        <w:rFonts w:eastAsia="黑体" w:cs="黑体" w:hint="default"/>
        <w:sz w:val="28"/>
        <w:szCs w:val="28"/>
      </w:rPr>
    </w:lvl>
    <w:lvl w:ilvl="3">
      <w:start w:val="1"/>
      <w:numFmt w:val="decimal"/>
      <w:lvlRestart w:val="1"/>
      <w:suff w:val="space"/>
      <w:lvlText w:val="图%1-%4"/>
      <w:lvlJc w:val="left"/>
      <w:pPr>
        <w:tabs>
          <w:tab w:val="left" w:pos="0"/>
        </w:tabs>
        <w:ind w:left="0" w:firstLine="0"/>
      </w:pPr>
      <w:rPr>
        <w:rFonts w:ascii="Times New Roman" w:eastAsia="Songti SC" w:hAnsi="Times New Roman" w:cs="宋体" w:hint="default"/>
        <w:sz w:val="21"/>
        <w:szCs w:val="24"/>
      </w:rPr>
    </w:lvl>
    <w:lvl w:ilvl="4">
      <w:start w:val="1"/>
      <w:numFmt w:val="decimal"/>
      <w:lvlRestart w:val="1"/>
      <w:pStyle w:val="a1"/>
      <w:suff w:val="space"/>
      <w:lvlText w:val="表%1-%5"/>
      <w:lvlJc w:val="left"/>
      <w:pPr>
        <w:tabs>
          <w:tab w:val="left" w:pos="0"/>
        </w:tabs>
        <w:ind w:left="0" w:firstLine="0"/>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7" w15:restartNumberingAfterBreak="0">
    <w:nsid w:val="44F65653"/>
    <w:multiLevelType w:val="hybridMultilevel"/>
    <w:tmpl w:val="1B2239A2"/>
    <w:lvl w:ilvl="0" w:tplc="9D66D9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D1269F4"/>
    <w:multiLevelType w:val="hybridMultilevel"/>
    <w:tmpl w:val="396C3F9A"/>
    <w:lvl w:ilvl="0" w:tplc="71506308">
      <w:start w:val="1"/>
      <w:numFmt w:val="decimal"/>
      <w:pStyle w:val="a2"/>
      <w:lvlText w:val="%1"/>
      <w:lvlJc w:val="righ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0047D12"/>
    <w:multiLevelType w:val="multilevel"/>
    <w:tmpl w:val="199B5EE7"/>
    <w:lvl w:ilvl="0">
      <w:start w:val="1"/>
      <w:numFmt w:val="decimal"/>
      <w:suff w:val="nothing"/>
      <w:lvlText w:val="第%1章"/>
      <w:lvlJc w:val="left"/>
      <w:pPr>
        <w:tabs>
          <w:tab w:val="left" w:pos="0"/>
        </w:tabs>
        <w:ind w:left="0" w:firstLine="0"/>
      </w:pPr>
      <w:rPr>
        <w:rFonts w:ascii="Times New Roman" w:eastAsia="黑体" w:hAnsi="Times New Roman" w:cs="黑体" w:hint="default"/>
        <w:sz w:val="36"/>
        <w:szCs w:val="36"/>
      </w:rPr>
    </w:lvl>
    <w:lvl w:ilvl="1">
      <w:start w:val="1"/>
      <w:numFmt w:val="decimal"/>
      <w:suff w:val="nothing"/>
      <w:lvlText w:val="%1.%2 "/>
      <w:lvlJc w:val="left"/>
      <w:pPr>
        <w:tabs>
          <w:tab w:val="left" w:pos="0"/>
        </w:tabs>
        <w:ind w:left="0" w:firstLine="0"/>
      </w:pPr>
      <w:rPr>
        <w:rFonts w:eastAsia="黑体" w:cs="黑体" w:hint="default"/>
        <w:sz w:val="30"/>
        <w:szCs w:val="30"/>
      </w:rPr>
    </w:lvl>
    <w:lvl w:ilvl="2">
      <w:start w:val="1"/>
      <w:numFmt w:val="decimal"/>
      <w:suff w:val="nothing"/>
      <w:lvlText w:val="%1.%2.%3"/>
      <w:lvlJc w:val="left"/>
      <w:pPr>
        <w:tabs>
          <w:tab w:val="left" w:pos="420"/>
        </w:tabs>
        <w:ind w:left="0" w:firstLine="0"/>
      </w:pPr>
      <w:rPr>
        <w:rFonts w:eastAsia="黑体" w:cs="黑体" w:hint="default"/>
        <w:sz w:val="28"/>
        <w:szCs w:val="28"/>
      </w:rPr>
    </w:lvl>
    <w:lvl w:ilvl="3">
      <w:start w:val="1"/>
      <w:numFmt w:val="decimal"/>
      <w:lvlRestart w:val="1"/>
      <w:suff w:val="space"/>
      <w:lvlText w:val="图%1-%4"/>
      <w:lvlJc w:val="left"/>
      <w:pPr>
        <w:tabs>
          <w:tab w:val="left" w:pos="0"/>
        </w:tabs>
        <w:ind w:left="0" w:firstLine="0"/>
      </w:pPr>
      <w:rPr>
        <w:rFonts w:ascii="Times New Roman" w:eastAsia="宋体" w:hAnsi="Times New Roman" w:cs="宋体" w:hint="default"/>
        <w:sz w:val="21"/>
        <w:szCs w:val="21"/>
      </w:rPr>
    </w:lvl>
    <w:lvl w:ilvl="4">
      <w:start w:val="1"/>
      <w:numFmt w:val="decimal"/>
      <w:lvlRestart w:val="1"/>
      <w:suff w:val="space"/>
      <w:lvlText w:val="表%1-%5"/>
      <w:lvlJc w:val="left"/>
      <w:pPr>
        <w:tabs>
          <w:tab w:val="left" w:pos="420"/>
        </w:tabs>
        <w:ind w:left="991" w:hanging="991"/>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0" w15:restartNumberingAfterBreak="0">
    <w:nsid w:val="51196C20"/>
    <w:multiLevelType w:val="multilevel"/>
    <w:tmpl w:val="8D8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A41A4"/>
    <w:multiLevelType w:val="hybridMultilevel"/>
    <w:tmpl w:val="03DA3788"/>
    <w:lvl w:ilvl="0" w:tplc="2E889A0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77436AD"/>
    <w:multiLevelType w:val="hybridMultilevel"/>
    <w:tmpl w:val="992A72CC"/>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BB034CA"/>
    <w:multiLevelType w:val="multilevel"/>
    <w:tmpl w:val="CBE81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2E28F5"/>
    <w:multiLevelType w:val="multilevel"/>
    <w:tmpl w:val="01DEEE7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5" w15:restartNumberingAfterBreak="0">
    <w:nsid w:val="63186D81"/>
    <w:multiLevelType w:val="hybridMultilevel"/>
    <w:tmpl w:val="8326B18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9B25B9"/>
    <w:multiLevelType w:val="multilevel"/>
    <w:tmpl w:val="A824E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459D01"/>
    <w:multiLevelType w:val="singleLevel"/>
    <w:tmpl w:val="6A459D01"/>
    <w:lvl w:ilvl="0">
      <w:start w:val="1"/>
      <w:numFmt w:val="decimal"/>
      <w:lvlText w:val="[%1]"/>
      <w:lvlJc w:val="left"/>
      <w:pPr>
        <w:tabs>
          <w:tab w:val="left" w:pos="567"/>
        </w:tabs>
        <w:ind w:left="567" w:hanging="567"/>
      </w:pPr>
      <w:rPr>
        <w:rFonts w:ascii="Times New Roman" w:hAnsi="Times New Roman" w:cs="Times New Roman" w:hint="default"/>
        <w:sz w:val="24"/>
        <w:szCs w:val="24"/>
      </w:rPr>
    </w:lvl>
  </w:abstractNum>
  <w:abstractNum w:abstractNumId="28" w15:restartNumberingAfterBreak="0">
    <w:nsid w:val="6C5F379B"/>
    <w:multiLevelType w:val="hybridMultilevel"/>
    <w:tmpl w:val="3BEA0612"/>
    <w:lvl w:ilvl="0" w:tplc="C424459E">
      <w:start w:val="1"/>
      <w:numFmt w:val="decimal"/>
      <w:lvlText w:val="（%1）"/>
      <w:lvlJc w:val="left"/>
      <w:pPr>
        <w:ind w:left="1225" w:hanging="720"/>
      </w:pPr>
      <w:rPr>
        <w:rFonts w:hint="default"/>
        <w:b/>
      </w:rPr>
    </w:lvl>
    <w:lvl w:ilvl="1" w:tplc="04090019" w:tentative="1">
      <w:start w:val="1"/>
      <w:numFmt w:val="lowerLetter"/>
      <w:lvlText w:val="%2)"/>
      <w:lvlJc w:val="left"/>
      <w:pPr>
        <w:ind w:left="1385" w:hanging="440"/>
      </w:pPr>
    </w:lvl>
    <w:lvl w:ilvl="2" w:tplc="0409001B" w:tentative="1">
      <w:start w:val="1"/>
      <w:numFmt w:val="lowerRoman"/>
      <w:lvlText w:val="%3."/>
      <w:lvlJc w:val="right"/>
      <w:pPr>
        <w:ind w:left="1825" w:hanging="440"/>
      </w:pPr>
    </w:lvl>
    <w:lvl w:ilvl="3" w:tplc="0409000F" w:tentative="1">
      <w:start w:val="1"/>
      <w:numFmt w:val="decimal"/>
      <w:lvlText w:val="%4."/>
      <w:lvlJc w:val="left"/>
      <w:pPr>
        <w:ind w:left="2265" w:hanging="440"/>
      </w:pPr>
    </w:lvl>
    <w:lvl w:ilvl="4" w:tplc="04090019" w:tentative="1">
      <w:start w:val="1"/>
      <w:numFmt w:val="lowerLetter"/>
      <w:lvlText w:val="%5)"/>
      <w:lvlJc w:val="left"/>
      <w:pPr>
        <w:ind w:left="2705" w:hanging="440"/>
      </w:pPr>
    </w:lvl>
    <w:lvl w:ilvl="5" w:tplc="0409001B" w:tentative="1">
      <w:start w:val="1"/>
      <w:numFmt w:val="lowerRoman"/>
      <w:lvlText w:val="%6."/>
      <w:lvlJc w:val="right"/>
      <w:pPr>
        <w:ind w:left="3145" w:hanging="440"/>
      </w:pPr>
    </w:lvl>
    <w:lvl w:ilvl="6" w:tplc="0409000F" w:tentative="1">
      <w:start w:val="1"/>
      <w:numFmt w:val="decimal"/>
      <w:lvlText w:val="%7."/>
      <w:lvlJc w:val="left"/>
      <w:pPr>
        <w:ind w:left="3585" w:hanging="440"/>
      </w:pPr>
    </w:lvl>
    <w:lvl w:ilvl="7" w:tplc="04090019" w:tentative="1">
      <w:start w:val="1"/>
      <w:numFmt w:val="lowerLetter"/>
      <w:lvlText w:val="%8)"/>
      <w:lvlJc w:val="left"/>
      <w:pPr>
        <w:ind w:left="4025" w:hanging="440"/>
      </w:pPr>
    </w:lvl>
    <w:lvl w:ilvl="8" w:tplc="0409001B" w:tentative="1">
      <w:start w:val="1"/>
      <w:numFmt w:val="lowerRoman"/>
      <w:lvlText w:val="%9."/>
      <w:lvlJc w:val="right"/>
      <w:pPr>
        <w:ind w:left="4465" w:hanging="440"/>
      </w:pPr>
    </w:lvl>
  </w:abstractNum>
  <w:abstractNum w:abstractNumId="29" w15:restartNumberingAfterBreak="0">
    <w:nsid w:val="73E8540E"/>
    <w:multiLevelType w:val="hybridMultilevel"/>
    <w:tmpl w:val="520643F8"/>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58C5CC0"/>
    <w:multiLevelType w:val="multilevel"/>
    <w:tmpl w:val="199B5EE7"/>
    <w:lvl w:ilvl="0">
      <w:start w:val="1"/>
      <w:numFmt w:val="decimal"/>
      <w:suff w:val="nothing"/>
      <w:lvlText w:val="第%1章"/>
      <w:lvlJc w:val="left"/>
      <w:pPr>
        <w:tabs>
          <w:tab w:val="left" w:pos="0"/>
        </w:tabs>
        <w:ind w:left="0" w:firstLine="0"/>
      </w:pPr>
      <w:rPr>
        <w:rFonts w:ascii="Times New Roman" w:eastAsia="黑体" w:hAnsi="Times New Roman" w:cs="黑体" w:hint="default"/>
        <w:sz w:val="36"/>
        <w:szCs w:val="36"/>
      </w:rPr>
    </w:lvl>
    <w:lvl w:ilvl="1">
      <w:start w:val="1"/>
      <w:numFmt w:val="decimal"/>
      <w:suff w:val="nothing"/>
      <w:lvlText w:val="%1.%2 "/>
      <w:lvlJc w:val="left"/>
      <w:pPr>
        <w:tabs>
          <w:tab w:val="left" w:pos="0"/>
        </w:tabs>
        <w:ind w:left="0" w:firstLine="0"/>
      </w:pPr>
      <w:rPr>
        <w:rFonts w:eastAsia="黑体" w:cs="黑体" w:hint="default"/>
        <w:sz w:val="30"/>
        <w:szCs w:val="30"/>
      </w:rPr>
    </w:lvl>
    <w:lvl w:ilvl="2">
      <w:start w:val="1"/>
      <w:numFmt w:val="decimal"/>
      <w:suff w:val="nothing"/>
      <w:lvlText w:val="%1.%2.%3"/>
      <w:lvlJc w:val="left"/>
      <w:pPr>
        <w:tabs>
          <w:tab w:val="left" w:pos="420"/>
        </w:tabs>
        <w:ind w:left="0" w:firstLine="0"/>
      </w:pPr>
      <w:rPr>
        <w:rFonts w:eastAsia="黑体" w:cs="黑体" w:hint="default"/>
        <w:sz w:val="28"/>
        <w:szCs w:val="28"/>
      </w:rPr>
    </w:lvl>
    <w:lvl w:ilvl="3">
      <w:start w:val="1"/>
      <w:numFmt w:val="decimal"/>
      <w:lvlRestart w:val="1"/>
      <w:suff w:val="space"/>
      <w:lvlText w:val="图%1-%4"/>
      <w:lvlJc w:val="left"/>
      <w:pPr>
        <w:tabs>
          <w:tab w:val="left" w:pos="0"/>
        </w:tabs>
        <w:ind w:left="0" w:firstLine="0"/>
      </w:pPr>
      <w:rPr>
        <w:rFonts w:ascii="Times New Roman" w:eastAsia="宋体" w:hAnsi="Times New Roman" w:cs="宋体" w:hint="default"/>
        <w:sz w:val="21"/>
        <w:szCs w:val="21"/>
      </w:rPr>
    </w:lvl>
    <w:lvl w:ilvl="4">
      <w:start w:val="1"/>
      <w:numFmt w:val="decimal"/>
      <w:lvlRestart w:val="1"/>
      <w:suff w:val="space"/>
      <w:lvlText w:val="表%1-%5"/>
      <w:lvlJc w:val="left"/>
      <w:pPr>
        <w:tabs>
          <w:tab w:val="left" w:pos="420"/>
        </w:tabs>
        <w:ind w:left="991" w:hanging="991"/>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1" w15:restartNumberingAfterBreak="0">
    <w:nsid w:val="76F56FAE"/>
    <w:multiLevelType w:val="hybridMultilevel"/>
    <w:tmpl w:val="7ACA0408"/>
    <w:lvl w:ilvl="0" w:tplc="28A473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A7E120B"/>
    <w:multiLevelType w:val="hybridMultilevel"/>
    <w:tmpl w:val="B238B1F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3" w15:restartNumberingAfterBreak="0">
    <w:nsid w:val="7ADF0F3B"/>
    <w:multiLevelType w:val="multilevel"/>
    <w:tmpl w:val="F5C8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127252">
    <w:abstractNumId w:val="16"/>
  </w:num>
  <w:num w:numId="2" w16cid:durableId="1618489798">
    <w:abstractNumId w:val="0"/>
  </w:num>
  <w:num w:numId="3" w16cid:durableId="17046793">
    <w:abstractNumId w:val="6"/>
  </w:num>
  <w:num w:numId="4" w16cid:durableId="967513726">
    <w:abstractNumId w:val="27"/>
    <w:lvlOverride w:ilvl="0">
      <w:startOverride w:val="1"/>
    </w:lvlOverride>
  </w:num>
  <w:num w:numId="5" w16cid:durableId="11037898">
    <w:abstractNumId w:val="0"/>
    <w:lvlOverride w:ilvl="0">
      <w:startOverride w:val="1"/>
    </w:lvlOverride>
  </w:num>
  <w:num w:numId="6" w16cid:durableId="1970738495">
    <w:abstractNumId w:val="27"/>
    <w:lvlOverride w:ilvl="0">
      <w:startOverride w:val="1"/>
    </w:lvlOverride>
  </w:num>
  <w:num w:numId="7" w16cid:durableId="1405375308">
    <w:abstractNumId w:val="28"/>
  </w:num>
  <w:num w:numId="8" w16cid:durableId="147597577">
    <w:abstractNumId w:val="10"/>
  </w:num>
  <w:num w:numId="9" w16cid:durableId="2079665418">
    <w:abstractNumId w:val="31"/>
  </w:num>
  <w:num w:numId="10" w16cid:durableId="629172796">
    <w:abstractNumId w:val="17"/>
  </w:num>
  <w:num w:numId="11" w16cid:durableId="1366519708">
    <w:abstractNumId w:val="4"/>
  </w:num>
  <w:num w:numId="12" w16cid:durableId="1532768073">
    <w:abstractNumId w:val="13"/>
  </w:num>
  <w:num w:numId="13" w16cid:durableId="1421872762">
    <w:abstractNumId w:val="7"/>
  </w:num>
  <w:num w:numId="14" w16cid:durableId="389228291">
    <w:abstractNumId w:val="2"/>
  </w:num>
  <w:num w:numId="15" w16cid:durableId="1375890082">
    <w:abstractNumId w:val="1"/>
  </w:num>
  <w:num w:numId="16" w16cid:durableId="664866426">
    <w:abstractNumId w:val="3"/>
  </w:num>
  <w:num w:numId="17" w16cid:durableId="1623805575">
    <w:abstractNumId w:val="8"/>
  </w:num>
  <w:num w:numId="18" w16cid:durableId="1249192786">
    <w:abstractNumId w:val="9"/>
  </w:num>
  <w:num w:numId="19" w16cid:durableId="1081831023">
    <w:abstractNumId w:val="25"/>
  </w:num>
  <w:num w:numId="20" w16cid:durableId="1292706576">
    <w:abstractNumId w:val="20"/>
  </w:num>
  <w:num w:numId="21" w16cid:durableId="1435517071">
    <w:abstractNumId w:val="29"/>
  </w:num>
  <w:num w:numId="22" w16cid:durableId="17313224">
    <w:abstractNumId w:val="14"/>
  </w:num>
  <w:num w:numId="23" w16cid:durableId="1326544288">
    <w:abstractNumId w:val="22"/>
  </w:num>
  <w:num w:numId="24" w16cid:durableId="745424373">
    <w:abstractNumId w:val="32"/>
  </w:num>
  <w:num w:numId="25" w16cid:durableId="2045405289">
    <w:abstractNumId w:val="12"/>
  </w:num>
  <w:num w:numId="26" w16cid:durableId="1445348790">
    <w:abstractNumId w:val="21"/>
  </w:num>
  <w:num w:numId="27" w16cid:durableId="231740897">
    <w:abstractNumId w:val="15"/>
  </w:num>
  <w:num w:numId="28" w16cid:durableId="809133377">
    <w:abstractNumId w:val="11"/>
  </w:num>
  <w:num w:numId="29" w16cid:durableId="440926627">
    <w:abstractNumId w:val="30"/>
  </w:num>
  <w:num w:numId="30" w16cid:durableId="1079130360">
    <w:abstractNumId w:val="19"/>
  </w:num>
  <w:num w:numId="31" w16cid:durableId="1345665933">
    <w:abstractNumId w:val="26"/>
  </w:num>
  <w:num w:numId="32" w16cid:durableId="1242058913">
    <w:abstractNumId w:val="5"/>
  </w:num>
  <w:num w:numId="33" w16cid:durableId="2057924211">
    <w:abstractNumId w:val="33"/>
  </w:num>
  <w:num w:numId="34" w16cid:durableId="629478829">
    <w:abstractNumId w:val="23"/>
  </w:num>
  <w:num w:numId="35" w16cid:durableId="937181168">
    <w:abstractNumId w:val="24"/>
  </w:num>
  <w:num w:numId="36" w16cid:durableId="21214912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98"/>
  <w:drawingGridHorizontalSpacing w:val="126"/>
  <w:drawingGridVerticalSpacing w:val="206"/>
  <w:displayVerticalDrawingGridEvery w:val="2"/>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5NGMyZGQ4N2E4NmQxYTI1YWY4ZWI3ZGYzM2FiM2UifQ=="/>
  </w:docVars>
  <w:rsids>
    <w:rsidRoot w:val="002A5292"/>
    <w:rsid w:val="00033451"/>
    <w:rsid w:val="00035CCB"/>
    <w:rsid w:val="0005449F"/>
    <w:rsid w:val="00060AD7"/>
    <w:rsid w:val="00065D3A"/>
    <w:rsid w:val="000A10BD"/>
    <w:rsid w:val="000A42BA"/>
    <w:rsid w:val="000C5923"/>
    <w:rsid w:val="000C6622"/>
    <w:rsid w:val="000E3067"/>
    <w:rsid w:val="001265AC"/>
    <w:rsid w:val="00150AE3"/>
    <w:rsid w:val="001556AE"/>
    <w:rsid w:val="00155B59"/>
    <w:rsid w:val="00161716"/>
    <w:rsid w:val="00163CEF"/>
    <w:rsid w:val="00166149"/>
    <w:rsid w:val="00171FA0"/>
    <w:rsid w:val="00172A27"/>
    <w:rsid w:val="001D3205"/>
    <w:rsid w:val="00201A0F"/>
    <w:rsid w:val="00207823"/>
    <w:rsid w:val="00264AF4"/>
    <w:rsid w:val="00273F7A"/>
    <w:rsid w:val="002741C4"/>
    <w:rsid w:val="002A30E4"/>
    <w:rsid w:val="002A5292"/>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4D3C23"/>
    <w:rsid w:val="005125AA"/>
    <w:rsid w:val="00532F0C"/>
    <w:rsid w:val="00544C85"/>
    <w:rsid w:val="00545A6F"/>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409"/>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8F6711"/>
    <w:rsid w:val="00932C37"/>
    <w:rsid w:val="009352B8"/>
    <w:rsid w:val="00943AC6"/>
    <w:rsid w:val="0094501A"/>
    <w:rsid w:val="00966E5F"/>
    <w:rsid w:val="0097793D"/>
    <w:rsid w:val="00983256"/>
    <w:rsid w:val="009A4C12"/>
    <w:rsid w:val="009C4F21"/>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3148"/>
    <w:rsid w:val="00AB4739"/>
    <w:rsid w:val="00AB6349"/>
    <w:rsid w:val="00AC4360"/>
    <w:rsid w:val="00AC452A"/>
    <w:rsid w:val="00AE2CA7"/>
    <w:rsid w:val="00B25276"/>
    <w:rsid w:val="00B35124"/>
    <w:rsid w:val="00B47F2B"/>
    <w:rsid w:val="00B506CF"/>
    <w:rsid w:val="00B85303"/>
    <w:rsid w:val="00BA45AE"/>
    <w:rsid w:val="00BB1B46"/>
    <w:rsid w:val="00BC6CB5"/>
    <w:rsid w:val="00C011A9"/>
    <w:rsid w:val="00C064FD"/>
    <w:rsid w:val="00C15D66"/>
    <w:rsid w:val="00C25181"/>
    <w:rsid w:val="00C45281"/>
    <w:rsid w:val="00C519B8"/>
    <w:rsid w:val="00C52D3E"/>
    <w:rsid w:val="00C71521"/>
    <w:rsid w:val="00C9522F"/>
    <w:rsid w:val="00C95EF3"/>
    <w:rsid w:val="00CA695A"/>
    <w:rsid w:val="00CC2302"/>
    <w:rsid w:val="00CD5F4D"/>
    <w:rsid w:val="00CF364F"/>
    <w:rsid w:val="00D24552"/>
    <w:rsid w:val="00D25082"/>
    <w:rsid w:val="00D432B0"/>
    <w:rsid w:val="00D835DB"/>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B00CB"/>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1180BB4"/>
    <w:rsid w:val="0168112E"/>
    <w:rsid w:val="02C82FA4"/>
    <w:rsid w:val="02F4136E"/>
    <w:rsid w:val="03730501"/>
    <w:rsid w:val="04D44454"/>
    <w:rsid w:val="055F2221"/>
    <w:rsid w:val="064C3B85"/>
    <w:rsid w:val="06564F0D"/>
    <w:rsid w:val="07526A91"/>
    <w:rsid w:val="082101C5"/>
    <w:rsid w:val="09410F65"/>
    <w:rsid w:val="0B937DB9"/>
    <w:rsid w:val="0CF4009D"/>
    <w:rsid w:val="0DD06AB7"/>
    <w:rsid w:val="0DE80AB1"/>
    <w:rsid w:val="10260EB5"/>
    <w:rsid w:val="126E269F"/>
    <w:rsid w:val="13705C0C"/>
    <w:rsid w:val="15596998"/>
    <w:rsid w:val="18CC27A8"/>
    <w:rsid w:val="19917CE5"/>
    <w:rsid w:val="1D994A74"/>
    <w:rsid w:val="1DDC4D5B"/>
    <w:rsid w:val="1F1515D1"/>
    <w:rsid w:val="1F2B1147"/>
    <w:rsid w:val="211F1734"/>
    <w:rsid w:val="21297CC9"/>
    <w:rsid w:val="2148274F"/>
    <w:rsid w:val="2168547C"/>
    <w:rsid w:val="227A69DA"/>
    <w:rsid w:val="232B0864"/>
    <w:rsid w:val="26F55D5A"/>
    <w:rsid w:val="276E6D4A"/>
    <w:rsid w:val="27931A9E"/>
    <w:rsid w:val="27CF6559"/>
    <w:rsid w:val="28123871"/>
    <w:rsid w:val="293E7836"/>
    <w:rsid w:val="29422319"/>
    <w:rsid w:val="2981572B"/>
    <w:rsid w:val="2ADF13D0"/>
    <w:rsid w:val="2BE55328"/>
    <w:rsid w:val="2C923F8E"/>
    <w:rsid w:val="2EF40A26"/>
    <w:rsid w:val="2FCF4325"/>
    <w:rsid w:val="301052FD"/>
    <w:rsid w:val="31603DCF"/>
    <w:rsid w:val="33883169"/>
    <w:rsid w:val="33997CFE"/>
    <w:rsid w:val="34574FF0"/>
    <w:rsid w:val="355C275C"/>
    <w:rsid w:val="37904625"/>
    <w:rsid w:val="387C102A"/>
    <w:rsid w:val="38902A17"/>
    <w:rsid w:val="39354F1D"/>
    <w:rsid w:val="39816728"/>
    <w:rsid w:val="39D228D1"/>
    <w:rsid w:val="3A4F32A6"/>
    <w:rsid w:val="3B442095"/>
    <w:rsid w:val="3BA725FA"/>
    <w:rsid w:val="3BF56584"/>
    <w:rsid w:val="3C863DCA"/>
    <w:rsid w:val="3CE41680"/>
    <w:rsid w:val="3D211F38"/>
    <w:rsid w:val="3D566086"/>
    <w:rsid w:val="3E4B7F0C"/>
    <w:rsid w:val="3E7277C4"/>
    <w:rsid w:val="3EBE7AE0"/>
    <w:rsid w:val="414F3518"/>
    <w:rsid w:val="41C22395"/>
    <w:rsid w:val="434D103B"/>
    <w:rsid w:val="447B47C5"/>
    <w:rsid w:val="44AA6867"/>
    <w:rsid w:val="44CE23BB"/>
    <w:rsid w:val="453061F5"/>
    <w:rsid w:val="4839282C"/>
    <w:rsid w:val="495C08D0"/>
    <w:rsid w:val="4A1C3187"/>
    <w:rsid w:val="4AFB2399"/>
    <w:rsid w:val="4CB91D57"/>
    <w:rsid w:val="4DBC1338"/>
    <w:rsid w:val="4DF33386"/>
    <w:rsid w:val="4E7A7CFF"/>
    <w:rsid w:val="4F2436FB"/>
    <w:rsid w:val="50DE1754"/>
    <w:rsid w:val="52854FEC"/>
    <w:rsid w:val="52C553E8"/>
    <w:rsid w:val="53504CDF"/>
    <w:rsid w:val="5359348E"/>
    <w:rsid w:val="57187170"/>
    <w:rsid w:val="57C46306"/>
    <w:rsid w:val="58FF53CC"/>
    <w:rsid w:val="59AF14C7"/>
    <w:rsid w:val="59D81EA5"/>
    <w:rsid w:val="5BC776FE"/>
    <w:rsid w:val="5C5A1A53"/>
    <w:rsid w:val="5D952204"/>
    <w:rsid w:val="5FB3700D"/>
    <w:rsid w:val="616A71E0"/>
    <w:rsid w:val="62585ED2"/>
    <w:rsid w:val="630A5099"/>
    <w:rsid w:val="638C5AAE"/>
    <w:rsid w:val="63C92A96"/>
    <w:rsid w:val="664D4C8A"/>
    <w:rsid w:val="6A4832DD"/>
    <w:rsid w:val="6BD63835"/>
    <w:rsid w:val="6DD73009"/>
    <w:rsid w:val="6FFB74CF"/>
    <w:rsid w:val="705B5186"/>
    <w:rsid w:val="713056CE"/>
    <w:rsid w:val="71B6422E"/>
    <w:rsid w:val="7227389B"/>
    <w:rsid w:val="7395275D"/>
    <w:rsid w:val="79DA0565"/>
    <w:rsid w:val="7B8D79B4"/>
    <w:rsid w:val="7BB16834"/>
    <w:rsid w:val="7CD503BE"/>
    <w:rsid w:val="7DCB53EE"/>
    <w:rsid w:val="7EDF0C10"/>
    <w:rsid w:val="7FE72592"/>
    <w:rsid w:val="BF7F3BCF"/>
    <w:rsid w:val="E3A738B4"/>
    <w:rsid w:val="F73F073C"/>
    <w:rsid w:val="FFF1D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F01979"/>
  <w15:docId w15:val="{41633EA4-A34E-4E34-AA4E-0629CA5A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jc w:val="both"/>
    </w:pPr>
    <w:rPr>
      <w:kern w:val="2"/>
      <w:sz w:val="24"/>
      <w:szCs w:val="24"/>
    </w:rPr>
  </w:style>
  <w:style w:type="paragraph" w:styleId="1">
    <w:name w:val="heading 1"/>
    <w:basedOn w:val="a3"/>
    <w:next w:val="-"/>
    <w:link w:val="10"/>
    <w:qFormat/>
    <w:pPr>
      <w:keepNext/>
      <w:keepLines/>
      <w:pageBreakBefore/>
      <w:numPr>
        <w:numId w:val="1"/>
      </w:numPr>
      <w:adjustRightInd w:val="0"/>
      <w:snapToGrid w:val="0"/>
      <w:spacing w:beforeLines="100" w:before="100" w:afterLines="80" w:after="80" w:line="300" w:lineRule="auto"/>
      <w:jc w:val="center"/>
      <w:outlineLvl w:val="0"/>
    </w:pPr>
    <w:rPr>
      <w:rFonts w:eastAsia="黑体"/>
      <w:spacing w:val="-4"/>
      <w:kern w:val="44"/>
      <w:sz w:val="36"/>
      <w:szCs w:val="36"/>
    </w:rPr>
  </w:style>
  <w:style w:type="paragraph" w:styleId="2">
    <w:name w:val="heading 2"/>
    <w:basedOn w:val="a3"/>
    <w:next w:val="a3"/>
    <w:link w:val="20"/>
    <w:uiPriority w:val="9"/>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3"/>
    <w:next w:val="a3"/>
    <w:link w:val="30"/>
    <w:uiPriority w:val="9"/>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3"/>
    <w:next w:val="a3"/>
    <w:link w:val="40"/>
    <w:uiPriority w:val="9"/>
    <w:qFormat/>
    <w:pPr>
      <w:keepNext/>
      <w:wordWrap w:val="0"/>
      <w:jc w:val="right"/>
      <w:outlineLvl w:val="3"/>
    </w:pPr>
    <w:rPr>
      <w:sz w:val="32"/>
    </w:rPr>
  </w:style>
  <w:style w:type="paragraph" w:styleId="5">
    <w:name w:val="heading 5"/>
    <w:basedOn w:val="a3"/>
    <w:next w:val="a3"/>
    <w:link w:val="50"/>
    <w:uiPriority w:val="9"/>
    <w:semiHidden/>
    <w:unhideWhenUsed/>
    <w:qFormat/>
    <w:rsid w:val="009C4F21"/>
    <w:pPr>
      <w:keepNext/>
      <w:keepLines/>
      <w:adjustRightInd w:val="0"/>
      <w:snapToGrid w:val="0"/>
      <w:spacing w:before="80" w:after="40" w:line="300" w:lineRule="auto"/>
      <w:ind w:firstLineChars="200" w:firstLine="200"/>
      <w:outlineLvl w:val="4"/>
    </w:pPr>
    <w:rPr>
      <w:rFonts w:cstheme="majorBidi"/>
      <w:color w:val="365F91" w:themeColor="accent1" w:themeShade="BF"/>
      <w14:ligatures w14:val="standardContextual"/>
    </w:rPr>
  </w:style>
  <w:style w:type="paragraph" w:styleId="6">
    <w:name w:val="heading 6"/>
    <w:basedOn w:val="a3"/>
    <w:next w:val="a3"/>
    <w:link w:val="60"/>
    <w:uiPriority w:val="9"/>
    <w:semiHidden/>
    <w:unhideWhenUsed/>
    <w:qFormat/>
    <w:rsid w:val="009C4F21"/>
    <w:pPr>
      <w:keepNext/>
      <w:keepLines/>
      <w:adjustRightInd w:val="0"/>
      <w:snapToGrid w:val="0"/>
      <w:spacing w:before="40" w:line="300" w:lineRule="auto"/>
      <w:ind w:firstLineChars="200" w:firstLine="200"/>
      <w:outlineLvl w:val="5"/>
    </w:pPr>
    <w:rPr>
      <w:rFonts w:cstheme="majorBidi"/>
      <w:b/>
      <w:bCs/>
      <w:color w:val="365F91" w:themeColor="accent1" w:themeShade="BF"/>
      <w:szCs w:val="22"/>
      <w14:ligatures w14:val="standardContextual"/>
    </w:rPr>
  </w:style>
  <w:style w:type="paragraph" w:styleId="7">
    <w:name w:val="heading 7"/>
    <w:basedOn w:val="a3"/>
    <w:next w:val="a3"/>
    <w:link w:val="70"/>
    <w:uiPriority w:val="9"/>
    <w:semiHidden/>
    <w:unhideWhenUsed/>
    <w:qFormat/>
    <w:rsid w:val="009C4F21"/>
    <w:pPr>
      <w:keepNext/>
      <w:keepLines/>
      <w:adjustRightInd w:val="0"/>
      <w:snapToGrid w:val="0"/>
      <w:spacing w:before="40" w:line="300" w:lineRule="auto"/>
      <w:ind w:firstLineChars="200" w:firstLine="200"/>
      <w:outlineLvl w:val="6"/>
    </w:pPr>
    <w:rPr>
      <w:rFonts w:cstheme="majorBidi"/>
      <w:b/>
      <w:bCs/>
      <w:color w:val="595959" w:themeColor="text1" w:themeTint="A6"/>
      <w:szCs w:val="22"/>
      <w14:ligatures w14:val="standardContextual"/>
    </w:rPr>
  </w:style>
  <w:style w:type="paragraph" w:styleId="8">
    <w:name w:val="heading 8"/>
    <w:basedOn w:val="a3"/>
    <w:next w:val="a3"/>
    <w:link w:val="80"/>
    <w:uiPriority w:val="9"/>
    <w:semiHidden/>
    <w:unhideWhenUsed/>
    <w:qFormat/>
    <w:rsid w:val="009C4F21"/>
    <w:pPr>
      <w:keepNext/>
      <w:keepLines/>
      <w:adjustRightInd w:val="0"/>
      <w:snapToGrid w:val="0"/>
      <w:spacing w:line="300" w:lineRule="auto"/>
      <w:ind w:firstLineChars="200" w:firstLine="200"/>
      <w:outlineLvl w:val="7"/>
    </w:pPr>
    <w:rPr>
      <w:rFonts w:cstheme="majorBidi"/>
      <w:color w:val="595959" w:themeColor="text1" w:themeTint="A6"/>
      <w:szCs w:val="22"/>
      <w14:ligatures w14:val="standardContextual"/>
    </w:rPr>
  </w:style>
  <w:style w:type="paragraph" w:styleId="9">
    <w:name w:val="heading 9"/>
    <w:basedOn w:val="a3"/>
    <w:next w:val="a3"/>
    <w:link w:val="90"/>
    <w:uiPriority w:val="9"/>
    <w:semiHidden/>
    <w:unhideWhenUsed/>
    <w:qFormat/>
    <w:rsid w:val="009C4F21"/>
    <w:pPr>
      <w:keepNext/>
      <w:keepLines/>
      <w:adjustRightInd w:val="0"/>
      <w:snapToGrid w:val="0"/>
      <w:spacing w:line="300" w:lineRule="auto"/>
      <w:ind w:firstLineChars="200" w:firstLine="200"/>
      <w:outlineLvl w:val="8"/>
    </w:pPr>
    <w:rPr>
      <w:rFonts w:eastAsiaTheme="majorEastAsia" w:cstheme="majorBidi"/>
      <w:color w:val="595959" w:themeColor="text1" w:themeTint="A6"/>
      <w:szCs w:val="22"/>
      <w14:ligatures w14:val="standardContextual"/>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
    <w:name w:val="论文正文-首行缩进"/>
    <w:basedOn w:val="a3"/>
    <w:link w:val="Char"/>
    <w:qFormat/>
    <w:pPr>
      <w:adjustRightInd w:val="0"/>
      <w:snapToGrid w:val="0"/>
      <w:spacing w:line="300" w:lineRule="auto"/>
      <w:ind w:firstLineChars="200" w:firstLine="498"/>
    </w:pPr>
  </w:style>
  <w:style w:type="paragraph" w:styleId="TOC3">
    <w:name w:val="toc 3"/>
    <w:basedOn w:val="a3"/>
    <w:next w:val="a3"/>
    <w:uiPriority w:val="39"/>
    <w:qFormat/>
    <w:pPr>
      <w:tabs>
        <w:tab w:val="right" w:leader="dot" w:pos="8494"/>
      </w:tabs>
      <w:snapToGrid w:val="0"/>
      <w:spacing w:line="288" w:lineRule="auto"/>
      <w:ind w:left="480"/>
      <w:jc w:val="left"/>
    </w:pPr>
    <w:rPr>
      <w:iCs/>
      <w:color w:val="000000"/>
    </w:rPr>
  </w:style>
  <w:style w:type="paragraph" w:styleId="a7">
    <w:name w:val="footer"/>
    <w:basedOn w:val="a3"/>
    <w:link w:val="a8"/>
    <w:uiPriority w:val="99"/>
    <w:qFormat/>
    <w:pPr>
      <w:tabs>
        <w:tab w:val="center" w:pos="4153"/>
        <w:tab w:val="right" w:pos="8306"/>
      </w:tabs>
      <w:snapToGrid w:val="0"/>
      <w:jc w:val="left"/>
    </w:pPr>
    <w:rPr>
      <w:sz w:val="18"/>
      <w:szCs w:val="18"/>
    </w:rPr>
  </w:style>
  <w:style w:type="paragraph" w:styleId="a9">
    <w:name w:val="header"/>
    <w:basedOn w:val="a3"/>
    <w:link w:val="aa"/>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3"/>
    <w:next w:val="a3"/>
    <w:uiPriority w:val="39"/>
    <w:qFormat/>
    <w:pPr>
      <w:tabs>
        <w:tab w:val="right" w:leader="dot" w:pos="8494"/>
      </w:tabs>
      <w:snapToGrid w:val="0"/>
      <w:spacing w:line="300" w:lineRule="auto"/>
      <w:jc w:val="left"/>
    </w:pPr>
    <w:rPr>
      <w:rFonts w:eastAsia="黑体"/>
      <w:bCs/>
      <w:caps/>
    </w:rPr>
  </w:style>
  <w:style w:type="paragraph" w:styleId="TOC2">
    <w:name w:val="toc 2"/>
    <w:basedOn w:val="a3"/>
    <w:next w:val="a3"/>
    <w:uiPriority w:val="39"/>
    <w:qFormat/>
    <w:pPr>
      <w:ind w:left="240"/>
      <w:jc w:val="left"/>
    </w:pPr>
    <w:rPr>
      <w:smallCaps/>
      <w:szCs w:val="20"/>
    </w:rPr>
  </w:style>
  <w:style w:type="paragraph" w:styleId="ab">
    <w:name w:val="Title"/>
    <w:link w:val="ac"/>
    <w:uiPriority w:val="10"/>
    <w:qFormat/>
    <w:pPr>
      <w:keepLines/>
      <w:pageBreakBefore/>
      <w:widowControl w:val="0"/>
      <w:spacing w:before="240" w:after="120"/>
      <w:jc w:val="center"/>
      <w:outlineLvl w:val="0"/>
    </w:pPr>
    <w:rPr>
      <w:rFonts w:eastAsia="黑体"/>
      <w:b/>
      <w:kern w:val="2"/>
      <w:sz w:val="36"/>
    </w:rPr>
  </w:style>
  <w:style w:type="table" w:styleId="ad">
    <w:name w:val="Table Grid"/>
    <w:aliases w:val="三线表1"/>
    <w:basedOn w:val="a5"/>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4"/>
    <w:uiPriority w:val="99"/>
    <w:qFormat/>
    <w:rPr>
      <w:color w:val="0000FF"/>
      <w:u w:val="single"/>
    </w:rPr>
  </w:style>
  <w:style w:type="character" w:customStyle="1" w:styleId="Char0">
    <w:name w:val="条标题 Char"/>
    <w:link w:val="231"/>
    <w:qFormat/>
    <w:rPr>
      <w:rFonts w:ascii="Times New Roman" w:eastAsia="黑体" w:hAnsi="Times New Roman"/>
      <w:kern w:val="0"/>
      <w:sz w:val="28"/>
      <w:szCs w:val="28"/>
      <w:lang w:val="zh-CN"/>
    </w:rPr>
  </w:style>
  <w:style w:type="paragraph" w:customStyle="1" w:styleId="231">
    <w:name w:val="二级节标题2.3.1"/>
    <w:basedOn w:val="a3"/>
    <w:next w:val="-"/>
    <w:link w:val="Char0"/>
    <w:qFormat/>
    <w:pPr>
      <w:keepNext/>
      <w:keepLines/>
      <w:numPr>
        <w:ilvl w:val="2"/>
        <w:numId w:val="1"/>
      </w:numPr>
      <w:adjustRightInd w:val="0"/>
      <w:snapToGrid w:val="0"/>
      <w:spacing w:beforeLines="50" w:before="50" w:afterLines="50" w:after="50" w:line="300" w:lineRule="auto"/>
      <w:outlineLvl w:val="2"/>
    </w:pPr>
    <w:rPr>
      <w:rFonts w:eastAsia="黑体"/>
      <w:kern w:val="0"/>
      <w:sz w:val="28"/>
      <w:szCs w:val="28"/>
      <w:lang w:val="zh-CN"/>
    </w:rPr>
  </w:style>
  <w:style w:type="paragraph" w:customStyle="1" w:styleId="af">
    <w:name w:val="关键词"/>
    <w:basedOn w:val="a3"/>
    <w:next w:val="-"/>
    <w:link w:val="Char1"/>
    <w:qFormat/>
    <w:pPr>
      <w:adjustRightInd w:val="0"/>
      <w:snapToGrid w:val="0"/>
      <w:spacing w:line="300" w:lineRule="auto"/>
    </w:pPr>
    <w:rPr>
      <w:rFonts w:eastAsia="黑体"/>
    </w:rPr>
  </w:style>
  <w:style w:type="paragraph" w:customStyle="1" w:styleId="af0">
    <w:name w:val="公式题注"/>
    <w:basedOn w:val="a3"/>
    <w:link w:val="Char2"/>
    <w:qFormat/>
    <w:pPr>
      <w:adjustRightInd w:val="0"/>
      <w:snapToGrid w:val="0"/>
      <w:spacing w:line="300" w:lineRule="auto"/>
      <w:jc w:val="right"/>
      <w:textAlignment w:val="center"/>
    </w:pPr>
    <w:rPr>
      <w:szCs w:val="21"/>
    </w:rPr>
  </w:style>
  <w:style w:type="paragraph" w:customStyle="1" w:styleId="a1">
    <w:name w:val="表题注"/>
    <w:basedOn w:val="a3"/>
    <w:next w:val="-"/>
    <w:qFormat/>
    <w:pPr>
      <w:numPr>
        <w:ilvl w:val="4"/>
        <w:numId w:val="1"/>
      </w:numPr>
      <w:adjustRightInd w:val="0"/>
      <w:snapToGrid w:val="0"/>
      <w:spacing w:beforeLines="50" w:before="50"/>
      <w:jc w:val="center"/>
    </w:pPr>
    <w:rPr>
      <w:sz w:val="21"/>
      <w:szCs w:val="21"/>
    </w:rPr>
  </w:style>
  <w:style w:type="paragraph" w:customStyle="1" w:styleId="af1">
    <w:name w:val="表正文"/>
    <w:basedOn w:val="a3"/>
    <w:qFormat/>
    <w:pPr>
      <w:adjustRightInd w:val="0"/>
      <w:snapToGrid w:val="0"/>
      <w:spacing w:beforeLines="25" w:before="25" w:afterLines="25" w:after="25"/>
      <w:jc w:val="center"/>
    </w:pPr>
    <w:rPr>
      <w:sz w:val="21"/>
      <w:szCs w:val="21"/>
    </w:rPr>
  </w:style>
  <w:style w:type="paragraph" w:customStyle="1" w:styleId="a">
    <w:name w:val="参考文献"/>
    <w:basedOn w:val="a3"/>
    <w:qFormat/>
    <w:pPr>
      <w:numPr>
        <w:numId w:val="2"/>
      </w:numPr>
      <w:adjustRightInd w:val="0"/>
      <w:snapToGrid w:val="0"/>
      <w:spacing w:line="300" w:lineRule="auto"/>
    </w:pPr>
  </w:style>
  <w:style w:type="paragraph" w:customStyle="1" w:styleId="af2">
    <w:name w:val="目录标题"/>
    <w:basedOn w:val="a3"/>
    <w:next w:val="-"/>
    <w:link w:val="Char3"/>
    <w:qFormat/>
    <w:pPr>
      <w:keepNext/>
      <w:pageBreakBefore/>
      <w:adjustRightInd w:val="0"/>
      <w:snapToGrid w:val="0"/>
      <w:spacing w:beforeLines="100" w:before="100" w:afterLines="80" w:after="80" w:line="300" w:lineRule="auto"/>
      <w:jc w:val="center"/>
    </w:pPr>
    <w:rPr>
      <w:rFonts w:eastAsia="黑体" w:cs="黑体"/>
      <w:sz w:val="36"/>
      <w:szCs w:val="36"/>
    </w:rPr>
  </w:style>
  <w:style w:type="character" w:customStyle="1" w:styleId="Char">
    <w:name w:val="论文正文 Char"/>
    <w:link w:val="-"/>
    <w:qFormat/>
    <w:rPr>
      <w:rFonts w:ascii="Times New Roman" w:eastAsia="宋体" w:hAnsi="Times New Roman"/>
    </w:rPr>
  </w:style>
  <w:style w:type="character" w:customStyle="1" w:styleId="Char1">
    <w:name w:val="关键词 Char"/>
    <w:link w:val="af"/>
    <w:qFormat/>
    <w:rPr>
      <w:rFonts w:ascii="Times New Roman" w:eastAsia="黑体" w:hAnsi="Times New Roman" w:hint="default"/>
    </w:rPr>
  </w:style>
  <w:style w:type="character" w:customStyle="1" w:styleId="10">
    <w:name w:val="标题 1 字符"/>
    <w:link w:val="1"/>
    <w:uiPriority w:val="9"/>
    <w:qFormat/>
    <w:rPr>
      <w:rFonts w:ascii="Times New Roman" w:eastAsia="黑体" w:hAnsi="Times New Roman"/>
      <w:spacing w:val="-4"/>
      <w:kern w:val="44"/>
      <w:sz w:val="36"/>
      <w:szCs w:val="36"/>
    </w:rPr>
  </w:style>
  <w:style w:type="paragraph" w:customStyle="1" w:styleId="-0">
    <w:name w:val="非章节标题-摘要结论参考文献"/>
    <w:basedOn w:val="ab"/>
    <w:next w:val="-"/>
    <w:link w:val="Char4"/>
    <w:qFormat/>
    <w:pPr>
      <w:keepNext/>
      <w:adjustRightInd w:val="0"/>
      <w:snapToGrid w:val="0"/>
      <w:spacing w:beforeLines="100" w:before="100" w:afterLines="80" w:after="80" w:line="300" w:lineRule="auto"/>
    </w:pPr>
    <w:rPr>
      <w:b w:val="0"/>
      <w:spacing w:val="-4"/>
      <w:kern w:val="44"/>
      <w:szCs w:val="36"/>
    </w:rPr>
  </w:style>
  <w:style w:type="character" w:customStyle="1" w:styleId="Char4">
    <w:name w:val="特殊标题 Char"/>
    <w:link w:val="-0"/>
    <w:qFormat/>
    <w:rPr>
      <w:rFonts w:ascii="Times New Roman" w:eastAsia="黑体" w:hAnsi="Times New Roman"/>
      <w:spacing w:val="-4"/>
      <w:kern w:val="44"/>
      <w:sz w:val="36"/>
      <w:szCs w:val="36"/>
    </w:rPr>
  </w:style>
  <w:style w:type="paragraph" w:customStyle="1" w:styleId="af3">
    <w:name w:val="说明文字"/>
    <w:basedOn w:val="a3"/>
    <w:link w:val="Char5"/>
    <w:qFormat/>
    <w:pPr>
      <w:tabs>
        <w:tab w:val="left" w:pos="567"/>
      </w:tabs>
      <w:adjustRightInd w:val="0"/>
      <w:snapToGrid w:val="0"/>
      <w:spacing w:line="300" w:lineRule="auto"/>
    </w:pPr>
    <w:rPr>
      <w:bCs/>
      <w:color w:val="FF0000"/>
    </w:rPr>
  </w:style>
  <w:style w:type="character" w:customStyle="1" w:styleId="Char5">
    <w:name w:val="说明文字 Char"/>
    <w:link w:val="af3"/>
    <w:qFormat/>
    <w:rPr>
      <w:rFonts w:ascii="Times New Roman" w:eastAsia="宋体" w:hAnsi="Times New Roman" w:hint="default"/>
      <w:bCs/>
      <w:color w:val="FF0000"/>
    </w:rPr>
  </w:style>
  <w:style w:type="paragraph" w:customStyle="1" w:styleId="af4">
    <w:name w:val="英文正文"/>
    <w:basedOn w:val="a3"/>
    <w:link w:val="Char6"/>
    <w:qFormat/>
    <w:pPr>
      <w:tabs>
        <w:tab w:val="left" w:pos="420"/>
      </w:tabs>
      <w:adjustRightInd w:val="0"/>
      <w:snapToGrid w:val="0"/>
      <w:spacing w:line="300" w:lineRule="auto"/>
      <w:ind w:firstLine="198"/>
    </w:pPr>
  </w:style>
  <w:style w:type="character" w:customStyle="1" w:styleId="Char6">
    <w:name w:val="英文正文 Char"/>
    <w:link w:val="af4"/>
    <w:qFormat/>
    <w:rPr>
      <w:rFonts w:ascii="Times New Roman" w:eastAsia="宋体" w:hAnsi="Times New Roman"/>
    </w:rPr>
  </w:style>
  <w:style w:type="character" w:customStyle="1" w:styleId="Char3">
    <w:name w:val="目录标题 Char"/>
    <w:link w:val="af2"/>
    <w:qFormat/>
    <w:rPr>
      <w:rFonts w:ascii="Times New Roman" w:eastAsia="黑体" w:hAnsi="Times New Roman" w:cs="黑体"/>
      <w:sz w:val="36"/>
      <w:szCs w:val="36"/>
    </w:rPr>
  </w:style>
  <w:style w:type="paragraph" w:customStyle="1" w:styleId="23">
    <w:name w:val="一级节标题2.3"/>
    <w:basedOn w:val="a3"/>
    <w:next w:val="-"/>
    <w:qFormat/>
    <w:pPr>
      <w:numPr>
        <w:ilvl w:val="1"/>
        <w:numId w:val="1"/>
      </w:numPr>
      <w:adjustRightInd w:val="0"/>
      <w:snapToGrid w:val="0"/>
      <w:spacing w:beforeLines="50" w:before="50" w:afterLines="50" w:after="50" w:line="300" w:lineRule="auto"/>
    </w:pPr>
    <w:rPr>
      <w:rFonts w:eastAsia="黑体"/>
      <w:sz w:val="30"/>
    </w:rPr>
  </w:style>
  <w:style w:type="paragraph" w:customStyle="1" w:styleId="af5">
    <w:name w:val="子图题"/>
    <w:basedOn w:val="a3"/>
    <w:next w:val="a0"/>
    <w:qFormat/>
    <w:pPr>
      <w:numPr>
        <w:ilvl w:val="3"/>
      </w:numPr>
      <w:adjustRightInd w:val="0"/>
      <w:snapToGrid w:val="0"/>
      <w:spacing w:afterLines="50" w:after="50"/>
      <w:jc w:val="center"/>
    </w:pPr>
    <w:rPr>
      <w:rFonts w:hint="eastAsia"/>
      <w:sz w:val="21"/>
      <w:szCs w:val="21"/>
    </w:rPr>
  </w:style>
  <w:style w:type="paragraph" w:customStyle="1" w:styleId="a0">
    <w:name w:val="图题"/>
    <w:basedOn w:val="a3"/>
    <w:next w:val="-"/>
    <w:qFormat/>
    <w:pPr>
      <w:numPr>
        <w:ilvl w:val="3"/>
        <w:numId w:val="3"/>
      </w:numPr>
      <w:adjustRightInd w:val="0"/>
      <w:snapToGrid w:val="0"/>
      <w:spacing w:afterLines="50" w:after="50"/>
      <w:jc w:val="center"/>
    </w:pPr>
    <w:rPr>
      <w:sz w:val="21"/>
      <w:szCs w:val="21"/>
    </w:rPr>
  </w:style>
  <w:style w:type="paragraph" w:customStyle="1" w:styleId="af6">
    <w:name w:val="续图题"/>
    <w:basedOn w:val="a3"/>
    <w:next w:val="-"/>
    <w:qFormat/>
    <w:pPr>
      <w:numPr>
        <w:ilvl w:val="3"/>
      </w:numPr>
      <w:tabs>
        <w:tab w:val="left" w:pos="0"/>
      </w:tabs>
      <w:adjustRightInd w:val="0"/>
      <w:snapToGrid w:val="0"/>
      <w:spacing w:afterLines="50" w:after="50"/>
      <w:jc w:val="center"/>
    </w:pPr>
    <w:rPr>
      <w:rFonts w:hint="eastAsia"/>
      <w:sz w:val="21"/>
      <w:szCs w:val="21"/>
    </w:rPr>
  </w:style>
  <w:style w:type="character" w:customStyle="1" w:styleId="Char2">
    <w:name w:val="公式题注 Char"/>
    <w:link w:val="af0"/>
    <w:qFormat/>
    <w:rPr>
      <w:rFonts w:ascii="Times New Roman" w:eastAsia="宋体" w:hAnsi="Times New Roman"/>
      <w:szCs w:val="21"/>
    </w:rPr>
  </w:style>
  <w:style w:type="paragraph" w:customStyle="1" w:styleId="af7">
    <w:name w:val="续表题注"/>
    <w:basedOn w:val="a3"/>
    <w:next w:val="af1"/>
    <w:qFormat/>
    <w:pPr>
      <w:numPr>
        <w:ilvl w:val="4"/>
      </w:numPr>
      <w:adjustRightInd w:val="0"/>
      <w:snapToGrid w:val="0"/>
      <w:spacing w:beforeLines="50" w:before="50"/>
      <w:ind w:left="992" w:hanging="992"/>
      <w:jc w:val="right"/>
    </w:pPr>
    <w:rPr>
      <w:rFonts w:hint="eastAsia"/>
      <w:sz w:val="21"/>
      <w:szCs w:val="21"/>
    </w:rPr>
  </w:style>
  <w:style w:type="character" w:customStyle="1" w:styleId="aa">
    <w:name w:val="页眉 字符"/>
    <w:link w:val="a9"/>
    <w:uiPriority w:val="99"/>
    <w:qFormat/>
    <w:rPr>
      <w:kern w:val="2"/>
      <w:sz w:val="18"/>
      <w:szCs w:val="18"/>
    </w:rPr>
  </w:style>
  <w:style w:type="character" w:customStyle="1" w:styleId="50">
    <w:name w:val="标题 5 字符"/>
    <w:basedOn w:val="a4"/>
    <w:link w:val="5"/>
    <w:uiPriority w:val="9"/>
    <w:semiHidden/>
    <w:rsid w:val="009C4F21"/>
    <w:rPr>
      <w:rFonts w:cstheme="majorBidi"/>
      <w:color w:val="365F91" w:themeColor="accent1" w:themeShade="BF"/>
      <w:kern w:val="2"/>
      <w:sz w:val="24"/>
      <w:szCs w:val="24"/>
      <w14:ligatures w14:val="standardContextual"/>
    </w:rPr>
  </w:style>
  <w:style w:type="character" w:customStyle="1" w:styleId="60">
    <w:name w:val="标题 6 字符"/>
    <w:basedOn w:val="a4"/>
    <w:link w:val="6"/>
    <w:uiPriority w:val="9"/>
    <w:semiHidden/>
    <w:rsid w:val="009C4F21"/>
    <w:rPr>
      <w:rFonts w:cstheme="majorBidi"/>
      <w:b/>
      <w:bCs/>
      <w:color w:val="365F91" w:themeColor="accent1" w:themeShade="BF"/>
      <w:kern w:val="2"/>
      <w:sz w:val="24"/>
      <w:szCs w:val="22"/>
      <w14:ligatures w14:val="standardContextual"/>
    </w:rPr>
  </w:style>
  <w:style w:type="character" w:customStyle="1" w:styleId="70">
    <w:name w:val="标题 7 字符"/>
    <w:basedOn w:val="a4"/>
    <w:link w:val="7"/>
    <w:uiPriority w:val="9"/>
    <w:semiHidden/>
    <w:rsid w:val="009C4F21"/>
    <w:rPr>
      <w:rFonts w:cstheme="majorBidi"/>
      <w:b/>
      <w:bCs/>
      <w:color w:val="595959" w:themeColor="text1" w:themeTint="A6"/>
      <w:kern w:val="2"/>
      <w:sz w:val="24"/>
      <w:szCs w:val="22"/>
      <w14:ligatures w14:val="standardContextual"/>
    </w:rPr>
  </w:style>
  <w:style w:type="character" w:customStyle="1" w:styleId="80">
    <w:name w:val="标题 8 字符"/>
    <w:basedOn w:val="a4"/>
    <w:link w:val="8"/>
    <w:uiPriority w:val="9"/>
    <w:semiHidden/>
    <w:rsid w:val="009C4F21"/>
    <w:rPr>
      <w:rFonts w:cstheme="majorBidi"/>
      <w:color w:val="595959" w:themeColor="text1" w:themeTint="A6"/>
      <w:kern w:val="2"/>
      <w:sz w:val="24"/>
      <w:szCs w:val="22"/>
      <w14:ligatures w14:val="standardContextual"/>
    </w:rPr>
  </w:style>
  <w:style w:type="character" w:customStyle="1" w:styleId="90">
    <w:name w:val="标题 9 字符"/>
    <w:basedOn w:val="a4"/>
    <w:link w:val="9"/>
    <w:uiPriority w:val="9"/>
    <w:semiHidden/>
    <w:rsid w:val="009C4F21"/>
    <w:rPr>
      <w:rFonts w:eastAsiaTheme="majorEastAsia" w:cstheme="majorBidi"/>
      <w:color w:val="595959" w:themeColor="text1" w:themeTint="A6"/>
      <w:kern w:val="2"/>
      <w:sz w:val="24"/>
      <w:szCs w:val="22"/>
      <w14:ligatures w14:val="standardContextual"/>
    </w:rPr>
  </w:style>
  <w:style w:type="paragraph" w:customStyle="1" w:styleId="11">
    <w:name w:val="正文1"/>
    <w:link w:val="12"/>
    <w:qFormat/>
    <w:rsid w:val="009C4F21"/>
    <w:pPr>
      <w:spacing w:line="300" w:lineRule="auto"/>
      <w:ind w:firstLineChars="200" w:firstLine="200"/>
      <w:jc w:val="both"/>
    </w:pPr>
    <w:rPr>
      <w:kern w:val="2"/>
      <w:sz w:val="24"/>
      <w:szCs w:val="24"/>
    </w:rPr>
  </w:style>
  <w:style w:type="character" w:customStyle="1" w:styleId="12">
    <w:name w:val="正文1 字符"/>
    <w:link w:val="11"/>
    <w:rsid w:val="009C4F21"/>
    <w:rPr>
      <w:kern w:val="2"/>
      <w:sz w:val="24"/>
      <w:szCs w:val="24"/>
    </w:rPr>
  </w:style>
  <w:style w:type="paragraph" w:styleId="TOC7">
    <w:name w:val="toc 7"/>
    <w:basedOn w:val="a3"/>
    <w:next w:val="a3"/>
    <w:autoRedefine/>
    <w:rsid w:val="009C4F21"/>
    <w:pPr>
      <w:ind w:leftChars="1200" w:left="2520"/>
    </w:pPr>
  </w:style>
  <w:style w:type="paragraph" w:styleId="af8">
    <w:name w:val="Body Text"/>
    <w:basedOn w:val="a3"/>
    <w:link w:val="af9"/>
    <w:rsid w:val="009C4F21"/>
    <w:pPr>
      <w:spacing w:after="120"/>
    </w:pPr>
  </w:style>
  <w:style w:type="character" w:customStyle="1" w:styleId="af9">
    <w:name w:val="正文文本 字符"/>
    <w:basedOn w:val="a4"/>
    <w:link w:val="af8"/>
    <w:rsid w:val="009C4F21"/>
    <w:rPr>
      <w:kern w:val="2"/>
      <w:sz w:val="24"/>
      <w:szCs w:val="24"/>
    </w:rPr>
  </w:style>
  <w:style w:type="paragraph" w:styleId="afa">
    <w:name w:val="Body Text First Indent"/>
    <w:basedOn w:val="af8"/>
    <w:link w:val="afb"/>
    <w:rsid w:val="009C4F21"/>
    <w:pPr>
      <w:ind w:firstLineChars="200" w:firstLine="498"/>
    </w:pPr>
    <w:rPr>
      <w:szCs w:val="20"/>
    </w:rPr>
  </w:style>
  <w:style w:type="character" w:customStyle="1" w:styleId="afb">
    <w:name w:val="正文文本首行缩进 字符"/>
    <w:basedOn w:val="af9"/>
    <w:link w:val="afa"/>
    <w:rsid w:val="009C4F21"/>
    <w:rPr>
      <w:kern w:val="2"/>
      <w:sz w:val="24"/>
      <w:szCs w:val="24"/>
    </w:rPr>
  </w:style>
  <w:style w:type="paragraph" w:customStyle="1" w:styleId="afc">
    <w:name w:val="节"/>
    <w:basedOn w:val="a3"/>
    <w:qFormat/>
    <w:rsid w:val="009C4F21"/>
    <w:pPr>
      <w:snapToGrid w:val="0"/>
      <w:spacing w:beforeLines="50" w:before="50" w:afterLines="50" w:after="50" w:line="300" w:lineRule="auto"/>
      <w:outlineLvl w:val="1"/>
    </w:pPr>
    <w:rPr>
      <w:rFonts w:eastAsia="黑体"/>
      <w:sz w:val="30"/>
    </w:rPr>
  </w:style>
  <w:style w:type="paragraph" w:styleId="afd">
    <w:name w:val="caption"/>
    <w:basedOn w:val="a3"/>
    <w:next w:val="a3"/>
    <w:uiPriority w:val="35"/>
    <w:unhideWhenUsed/>
    <w:qFormat/>
    <w:rsid w:val="009C4F21"/>
    <w:rPr>
      <w:rFonts w:asciiTheme="majorHAnsi" w:eastAsia="黑体" w:hAnsiTheme="majorHAnsi" w:cstheme="majorBidi"/>
      <w:sz w:val="20"/>
      <w:szCs w:val="20"/>
    </w:rPr>
  </w:style>
  <w:style w:type="paragraph" w:styleId="afe">
    <w:name w:val="Plain Text"/>
    <w:basedOn w:val="a3"/>
    <w:link w:val="aff"/>
    <w:rsid w:val="009C4F21"/>
    <w:rPr>
      <w:rFonts w:ascii="宋体" w:hAnsi="Courier New"/>
      <w:sz w:val="21"/>
      <w:szCs w:val="20"/>
    </w:rPr>
  </w:style>
  <w:style w:type="character" w:customStyle="1" w:styleId="aff">
    <w:name w:val="纯文本 字符"/>
    <w:basedOn w:val="a4"/>
    <w:link w:val="afe"/>
    <w:rsid w:val="009C4F21"/>
    <w:rPr>
      <w:rFonts w:ascii="宋体" w:hAnsi="Courier New"/>
      <w:kern w:val="2"/>
      <w:sz w:val="21"/>
    </w:rPr>
  </w:style>
  <w:style w:type="character" w:customStyle="1" w:styleId="20">
    <w:name w:val="标题 2 字符"/>
    <w:basedOn w:val="a4"/>
    <w:link w:val="2"/>
    <w:uiPriority w:val="9"/>
    <w:rsid w:val="009C4F21"/>
    <w:rPr>
      <w:rFonts w:eastAsia="黑体"/>
      <w:sz w:val="30"/>
      <w:szCs w:val="32"/>
      <w:lang w:val="zh-CN"/>
    </w:rPr>
  </w:style>
  <w:style w:type="character" w:customStyle="1" w:styleId="30">
    <w:name w:val="标题 3 字符"/>
    <w:basedOn w:val="a4"/>
    <w:link w:val="3"/>
    <w:uiPriority w:val="9"/>
    <w:rsid w:val="009C4F21"/>
    <w:rPr>
      <w:rFonts w:eastAsia="黑体"/>
      <w:sz w:val="28"/>
      <w:szCs w:val="28"/>
      <w:lang w:val="zh-CN"/>
    </w:rPr>
  </w:style>
  <w:style w:type="character" w:customStyle="1" w:styleId="40">
    <w:name w:val="标题 4 字符"/>
    <w:basedOn w:val="a4"/>
    <w:link w:val="4"/>
    <w:uiPriority w:val="9"/>
    <w:rsid w:val="009C4F21"/>
    <w:rPr>
      <w:kern w:val="2"/>
      <w:sz w:val="32"/>
      <w:szCs w:val="24"/>
    </w:rPr>
  </w:style>
  <w:style w:type="character" w:customStyle="1" w:styleId="ac">
    <w:name w:val="标题 字符"/>
    <w:basedOn w:val="a4"/>
    <w:link w:val="ab"/>
    <w:uiPriority w:val="10"/>
    <w:rsid w:val="009C4F21"/>
    <w:rPr>
      <w:rFonts w:eastAsia="黑体"/>
      <w:b/>
      <w:kern w:val="2"/>
      <w:sz w:val="36"/>
    </w:rPr>
  </w:style>
  <w:style w:type="paragraph" w:styleId="aff0">
    <w:name w:val="Subtitle"/>
    <w:basedOn w:val="a3"/>
    <w:next w:val="a3"/>
    <w:link w:val="aff1"/>
    <w:uiPriority w:val="11"/>
    <w:qFormat/>
    <w:rsid w:val="009C4F21"/>
    <w:pPr>
      <w:numPr>
        <w:ilvl w:val="1"/>
      </w:numPr>
      <w:adjustRightInd w:val="0"/>
      <w:snapToGrid w:val="0"/>
      <w:spacing w:after="160" w:line="300"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f1">
    <w:name w:val="副标题 字符"/>
    <w:basedOn w:val="a4"/>
    <w:link w:val="aff0"/>
    <w:uiPriority w:val="11"/>
    <w:rsid w:val="009C4F21"/>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f2">
    <w:name w:val="Quote"/>
    <w:basedOn w:val="a3"/>
    <w:next w:val="a3"/>
    <w:link w:val="aff3"/>
    <w:uiPriority w:val="29"/>
    <w:qFormat/>
    <w:rsid w:val="009C4F21"/>
    <w:pPr>
      <w:adjustRightInd w:val="0"/>
      <w:snapToGrid w:val="0"/>
      <w:spacing w:before="160" w:after="160" w:line="300" w:lineRule="auto"/>
      <w:ind w:firstLineChars="200" w:firstLine="200"/>
      <w:jc w:val="center"/>
    </w:pPr>
    <w:rPr>
      <w:rFonts w:cstheme="minorBidi"/>
      <w:i/>
      <w:iCs/>
      <w:color w:val="404040" w:themeColor="text1" w:themeTint="BF"/>
      <w:szCs w:val="22"/>
      <w14:ligatures w14:val="standardContextual"/>
    </w:rPr>
  </w:style>
  <w:style w:type="character" w:customStyle="1" w:styleId="aff3">
    <w:name w:val="引用 字符"/>
    <w:basedOn w:val="a4"/>
    <w:link w:val="aff2"/>
    <w:uiPriority w:val="29"/>
    <w:rsid w:val="009C4F21"/>
    <w:rPr>
      <w:rFonts w:cstheme="minorBidi"/>
      <w:i/>
      <w:iCs/>
      <w:color w:val="404040" w:themeColor="text1" w:themeTint="BF"/>
      <w:kern w:val="2"/>
      <w:sz w:val="24"/>
      <w:szCs w:val="22"/>
      <w14:ligatures w14:val="standardContextual"/>
    </w:rPr>
  </w:style>
  <w:style w:type="paragraph" w:styleId="aff4">
    <w:name w:val="List Paragraph"/>
    <w:basedOn w:val="a3"/>
    <w:uiPriority w:val="34"/>
    <w:qFormat/>
    <w:rsid w:val="009C4F21"/>
    <w:pPr>
      <w:adjustRightInd w:val="0"/>
      <w:snapToGrid w:val="0"/>
      <w:spacing w:line="300" w:lineRule="auto"/>
      <w:ind w:left="720" w:firstLineChars="200" w:firstLine="200"/>
      <w:contextualSpacing/>
    </w:pPr>
    <w:rPr>
      <w:rFonts w:cstheme="minorBidi"/>
      <w:szCs w:val="22"/>
      <w14:ligatures w14:val="standardContextual"/>
    </w:rPr>
  </w:style>
  <w:style w:type="character" w:styleId="aff5">
    <w:name w:val="Intense Emphasis"/>
    <w:basedOn w:val="a4"/>
    <w:uiPriority w:val="21"/>
    <w:qFormat/>
    <w:rsid w:val="009C4F21"/>
    <w:rPr>
      <w:i/>
      <w:iCs/>
      <w:color w:val="365F91" w:themeColor="accent1" w:themeShade="BF"/>
    </w:rPr>
  </w:style>
  <w:style w:type="paragraph" w:styleId="aff6">
    <w:name w:val="Intense Quote"/>
    <w:basedOn w:val="a3"/>
    <w:next w:val="a3"/>
    <w:link w:val="aff7"/>
    <w:uiPriority w:val="30"/>
    <w:qFormat/>
    <w:rsid w:val="009C4F21"/>
    <w:pPr>
      <w:pBdr>
        <w:top w:val="single" w:sz="4" w:space="10" w:color="365F91" w:themeColor="accent1" w:themeShade="BF"/>
        <w:bottom w:val="single" w:sz="4" w:space="10" w:color="365F91" w:themeColor="accent1" w:themeShade="BF"/>
      </w:pBdr>
      <w:adjustRightInd w:val="0"/>
      <w:snapToGrid w:val="0"/>
      <w:spacing w:before="360" w:after="360" w:line="300" w:lineRule="auto"/>
      <w:ind w:left="864" w:right="864" w:firstLineChars="200" w:firstLine="200"/>
      <w:jc w:val="center"/>
    </w:pPr>
    <w:rPr>
      <w:rFonts w:cstheme="minorBidi"/>
      <w:i/>
      <w:iCs/>
      <w:color w:val="365F91" w:themeColor="accent1" w:themeShade="BF"/>
      <w:szCs w:val="22"/>
      <w14:ligatures w14:val="standardContextual"/>
    </w:rPr>
  </w:style>
  <w:style w:type="character" w:customStyle="1" w:styleId="aff7">
    <w:name w:val="明显引用 字符"/>
    <w:basedOn w:val="a4"/>
    <w:link w:val="aff6"/>
    <w:uiPriority w:val="30"/>
    <w:rsid w:val="009C4F21"/>
    <w:rPr>
      <w:rFonts w:cstheme="minorBidi"/>
      <w:i/>
      <w:iCs/>
      <w:color w:val="365F91" w:themeColor="accent1" w:themeShade="BF"/>
      <w:kern w:val="2"/>
      <w:sz w:val="24"/>
      <w:szCs w:val="22"/>
      <w14:ligatures w14:val="standardContextual"/>
    </w:rPr>
  </w:style>
  <w:style w:type="character" w:styleId="aff8">
    <w:name w:val="Intense Reference"/>
    <w:basedOn w:val="a4"/>
    <w:uiPriority w:val="32"/>
    <w:qFormat/>
    <w:rsid w:val="009C4F21"/>
    <w:rPr>
      <w:b/>
      <w:bCs/>
      <w:smallCaps/>
      <w:color w:val="365F91" w:themeColor="accent1" w:themeShade="BF"/>
      <w:spacing w:val="5"/>
    </w:rPr>
  </w:style>
  <w:style w:type="character" w:customStyle="1" w:styleId="a8">
    <w:name w:val="页脚 字符"/>
    <w:basedOn w:val="a4"/>
    <w:link w:val="a7"/>
    <w:uiPriority w:val="99"/>
    <w:rsid w:val="009C4F21"/>
    <w:rPr>
      <w:kern w:val="2"/>
      <w:sz w:val="18"/>
      <w:szCs w:val="18"/>
    </w:rPr>
  </w:style>
  <w:style w:type="character" w:styleId="aff9">
    <w:name w:val="Placeholder Text"/>
    <w:basedOn w:val="a4"/>
    <w:uiPriority w:val="99"/>
    <w:semiHidden/>
    <w:rsid w:val="009C4F21"/>
    <w:rPr>
      <w:color w:val="666666"/>
    </w:rPr>
  </w:style>
  <w:style w:type="character" w:customStyle="1" w:styleId="AMEquationSection">
    <w:name w:val="AMEquationSection"/>
    <w:basedOn w:val="a4"/>
    <w:rsid w:val="009C4F21"/>
    <w:rPr>
      <w:vanish/>
      <w:color w:val="FF0000"/>
    </w:rPr>
  </w:style>
  <w:style w:type="paragraph" w:customStyle="1" w:styleId="AMDisplayEquation">
    <w:name w:val="AMDisplayEquation"/>
    <w:basedOn w:val="-"/>
    <w:next w:val="a3"/>
    <w:link w:val="AMDisplayEquation0"/>
    <w:rsid w:val="009C4F21"/>
    <w:pPr>
      <w:tabs>
        <w:tab w:val="center" w:pos="4240"/>
        <w:tab w:val="right" w:pos="8500"/>
      </w:tabs>
      <w:ind w:firstLine="420"/>
    </w:pPr>
    <w:rPr>
      <w:rFonts w:asciiTheme="minorHAnsi" w:hAnsiTheme="minorHAnsi" w:cstheme="minorBidi"/>
      <w:sz w:val="21"/>
      <w:szCs w:val="22"/>
      <w14:ligatures w14:val="standardContextual"/>
    </w:rPr>
  </w:style>
  <w:style w:type="character" w:customStyle="1" w:styleId="AMDisplayEquation0">
    <w:name w:val="AMDisplayEquation 字符"/>
    <w:basedOn w:val="a4"/>
    <w:link w:val="AMDisplayEquation"/>
    <w:rsid w:val="009C4F21"/>
    <w:rPr>
      <w:rFonts w:asciiTheme="minorHAnsi" w:hAnsiTheme="minorHAnsi" w:cstheme="minorBidi"/>
      <w:kern w:val="2"/>
      <w:sz w:val="21"/>
      <w:szCs w:val="22"/>
      <w14:ligatures w14:val="standardContextual"/>
    </w:rPr>
  </w:style>
  <w:style w:type="character" w:styleId="affa">
    <w:name w:val="annotation reference"/>
    <w:basedOn w:val="a4"/>
    <w:uiPriority w:val="99"/>
    <w:semiHidden/>
    <w:unhideWhenUsed/>
    <w:rsid w:val="009C4F21"/>
    <w:rPr>
      <w:sz w:val="21"/>
      <w:szCs w:val="21"/>
    </w:rPr>
  </w:style>
  <w:style w:type="paragraph" w:styleId="affb">
    <w:name w:val="annotation text"/>
    <w:basedOn w:val="a3"/>
    <w:link w:val="affc"/>
    <w:uiPriority w:val="99"/>
    <w:unhideWhenUsed/>
    <w:rsid w:val="009C4F21"/>
    <w:pPr>
      <w:adjustRightInd w:val="0"/>
      <w:snapToGrid w:val="0"/>
      <w:spacing w:line="300" w:lineRule="auto"/>
      <w:ind w:firstLineChars="200" w:firstLine="200"/>
      <w:jc w:val="left"/>
    </w:pPr>
    <w:rPr>
      <w:rFonts w:cstheme="minorBidi"/>
      <w:szCs w:val="22"/>
      <w14:ligatures w14:val="standardContextual"/>
    </w:rPr>
  </w:style>
  <w:style w:type="character" w:customStyle="1" w:styleId="affc">
    <w:name w:val="批注文字 字符"/>
    <w:basedOn w:val="a4"/>
    <w:link w:val="affb"/>
    <w:uiPriority w:val="99"/>
    <w:rsid w:val="009C4F21"/>
    <w:rPr>
      <w:rFonts w:cstheme="minorBidi"/>
      <w:kern w:val="2"/>
      <w:sz w:val="24"/>
      <w:szCs w:val="22"/>
      <w14:ligatures w14:val="standardContextual"/>
    </w:rPr>
  </w:style>
  <w:style w:type="paragraph" w:styleId="affd">
    <w:name w:val="annotation subject"/>
    <w:basedOn w:val="affb"/>
    <w:next w:val="affb"/>
    <w:link w:val="affe"/>
    <w:uiPriority w:val="99"/>
    <w:semiHidden/>
    <w:unhideWhenUsed/>
    <w:rsid w:val="009C4F21"/>
    <w:rPr>
      <w:b/>
      <w:bCs/>
    </w:rPr>
  </w:style>
  <w:style w:type="character" w:customStyle="1" w:styleId="affe">
    <w:name w:val="批注主题 字符"/>
    <w:basedOn w:val="affc"/>
    <w:link w:val="affd"/>
    <w:uiPriority w:val="99"/>
    <w:semiHidden/>
    <w:rsid w:val="009C4F21"/>
    <w:rPr>
      <w:rFonts w:cstheme="minorBidi"/>
      <w:b/>
      <w:bCs/>
      <w:kern w:val="2"/>
      <w:sz w:val="24"/>
      <w:szCs w:val="22"/>
      <w14:ligatures w14:val="standardContextual"/>
    </w:rPr>
  </w:style>
  <w:style w:type="paragraph" w:styleId="afff">
    <w:name w:val="Bibliography"/>
    <w:basedOn w:val="a3"/>
    <w:next w:val="a3"/>
    <w:uiPriority w:val="37"/>
    <w:unhideWhenUsed/>
    <w:rsid w:val="009C4F21"/>
    <w:pPr>
      <w:adjustRightInd w:val="0"/>
      <w:snapToGrid w:val="0"/>
      <w:spacing w:line="300" w:lineRule="auto"/>
      <w:ind w:firstLineChars="200" w:firstLine="200"/>
    </w:pPr>
    <w:rPr>
      <w:rFonts w:cstheme="minorBidi"/>
      <w:szCs w:val="22"/>
      <w14:ligatures w14:val="standardContextual"/>
    </w:rPr>
  </w:style>
  <w:style w:type="paragraph" w:customStyle="1" w:styleId="ds-markdown-paragraph">
    <w:name w:val="ds-markdown-paragraph"/>
    <w:basedOn w:val="a3"/>
    <w:rsid w:val="009C4F21"/>
    <w:pPr>
      <w:widowControl/>
      <w:spacing w:before="100" w:beforeAutospacing="1" w:after="100" w:afterAutospacing="1"/>
      <w:jc w:val="left"/>
    </w:pPr>
    <w:rPr>
      <w:rFonts w:ascii="宋体" w:hAnsi="宋体" w:cs="宋体"/>
      <w:kern w:val="0"/>
    </w:rPr>
  </w:style>
  <w:style w:type="character" w:styleId="afff0">
    <w:name w:val="Strong"/>
    <w:basedOn w:val="a4"/>
    <w:uiPriority w:val="22"/>
    <w:qFormat/>
    <w:rsid w:val="009C4F21"/>
    <w:rPr>
      <w:b/>
      <w:bCs/>
    </w:rPr>
  </w:style>
  <w:style w:type="paragraph" w:customStyle="1" w:styleId="afff1">
    <w:name w:val="公式括号"/>
    <w:basedOn w:val="AMDisplayEquation"/>
    <w:link w:val="afff2"/>
    <w:qFormat/>
    <w:rsid w:val="009C4F21"/>
    <w:pPr>
      <w:ind w:firstLine="443"/>
    </w:pPr>
    <w:rPr>
      <w:sz w:val="24"/>
    </w:rPr>
  </w:style>
  <w:style w:type="character" w:customStyle="1" w:styleId="afff2">
    <w:name w:val="公式括号 字符"/>
    <w:basedOn w:val="AMDisplayEquation0"/>
    <w:link w:val="afff1"/>
    <w:rsid w:val="009C4F21"/>
    <w:rPr>
      <w:rFonts w:asciiTheme="minorHAnsi" w:hAnsiTheme="minorHAnsi" w:cstheme="minorBidi"/>
      <w:kern w:val="2"/>
      <w:sz w:val="24"/>
      <w:szCs w:val="22"/>
      <w14:ligatures w14:val="standardContextual"/>
    </w:rPr>
  </w:style>
  <w:style w:type="paragraph" w:customStyle="1" w:styleId="Axmath">
    <w:name w:val="Axmath行间公式"/>
    <w:basedOn w:val="-"/>
    <w:link w:val="Axmath0"/>
    <w:qFormat/>
    <w:rsid w:val="009C4F21"/>
    <w:pPr>
      <w:tabs>
        <w:tab w:val="center" w:pos="4032"/>
        <w:tab w:val="center" w:pos="7938"/>
      </w:tabs>
      <w:spacing w:line="240" w:lineRule="auto"/>
      <w:ind w:firstLineChars="0" w:firstLine="0"/>
      <w:jc w:val="center"/>
    </w:pPr>
  </w:style>
  <w:style w:type="character" w:customStyle="1" w:styleId="Axmath0">
    <w:name w:val="Axmath行间公式 字符"/>
    <w:basedOn w:val="Char"/>
    <w:link w:val="Axmath"/>
    <w:rsid w:val="009C4F21"/>
    <w:rPr>
      <w:rFonts w:ascii="Times New Roman" w:eastAsia="宋体" w:hAnsi="Times New Roman"/>
      <w:kern w:val="2"/>
      <w:sz w:val="24"/>
      <w:szCs w:val="24"/>
    </w:rPr>
  </w:style>
  <w:style w:type="table" w:customStyle="1" w:styleId="afff3">
    <w:name w:val="三线表"/>
    <w:basedOn w:val="a5"/>
    <w:uiPriority w:val="99"/>
    <w:rsid w:val="009C4F21"/>
    <w:pPr>
      <w:jc w:val="center"/>
    </w:pPr>
    <w:tblPr>
      <w:jc w:val="center"/>
      <w:tblBorders>
        <w:top w:val="single" w:sz="12" w:space="0" w:color="auto"/>
        <w:bottom w:val="single" w:sz="12" w:space="0" w:color="auto"/>
      </w:tblBorders>
    </w:tblPr>
    <w:trPr>
      <w:jc w:val="center"/>
    </w:trPr>
    <w:tcPr>
      <w:vAlign w:val="center"/>
    </w:tcPr>
    <w:tblStylePr w:type="firstRow">
      <w:rPr>
        <w:rFonts w:eastAsia="宋体"/>
        <w:sz w:val="24"/>
      </w:rPr>
      <w:tblPr/>
      <w:tcPr>
        <w:tcBorders>
          <w:bottom w:val="single" w:sz="4" w:space="0" w:color="auto"/>
        </w:tcBorders>
      </w:tcPr>
    </w:tblStylePr>
  </w:style>
  <w:style w:type="paragraph" w:customStyle="1" w:styleId="a2">
    <w:name w:val="伪代码"/>
    <w:basedOn w:val="a3"/>
    <w:link w:val="afff4"/>
    <w:qFormat/>
    <w:rsid w:val="009C4F21"/>
    <w:pPr>
      <w:numPr>
        <w:numId w:val="36"/>
      </w:numPr>
      <w:snapToGrid w:val="0"/>
      <w:spacing w:line="360" w:lineRule="atLeast"/>
      <w:ind w:left="544" w:hanging="442"/>
    </w:pPr>
    <w:rPr>
      <w:sz w:val="21"/>
    </w:rPr>
  </w:style>
  <w:style w:type="character" w:customStyle="1" w:styleId="afff4">
    <w:name w:val="伪代码 字符"/>
    <w:basedOn w:val="a4"/>
    <w:link w:val="a2"/>
    <w:rsid w:val="009C4F21"/>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6.wmf"/><Relationship Id="rId671" Type="http://schemas.openxmlformats.org/officeDocument/2006/relationships/oleObject" Target="embeddings/oleObject367.bin"/><Relationship Id="rId769" Type="http://schemas.openxmlformats.org/officeDocument/2006/relationships/image" Target="media/image327.wmf"/><Relationship Id="rId21" Type="http://schemas.openxmlformats.org/officeDocument/2006/relationships/footer" Target="footer5.xml"/><Relationship Id="rId324" Type="http://schemas.openxmlformats.org/officeDocument/2006/relationships/image" Target="media/image133.wmf"/><Relationship Id="rId531" Type="http://schemas.openxmlformats.org/officeDocument/2006/relationships/image" Target="media/image224.wmf"/><Relationship Id="rId629" Type="http://schemas.openxmlformats.org/officeDocument/2006/relationships/image" Target="media/image269.wmf"/><Relationship Id="rId170" Type="http://schemas.openxmlformats.org/officeDocument/2006/relationships/oleObject" Target="embeddings/oleObject81.bin"/><Relationship Id="rId836" Type="http://schemas.openxmlformats.org/officeDocument/2006/relationships/oleObject" Target="embeddings/oleObject464.bin"/><Relationship Id="rId268" Type="http://schemas.openxmlformats.org/officeDocument/2006/relationships/oleObject" Target="embeddings/oleObject141.bin"/><Relationship Id="rId475" Type="http://schemas.openxmlformats.org/officeDocument/2006/relationships/image" Target="media/image199.wmf"/><Relationship Id="rId682" Type="http://schemas.openxmlformats.org/officeDocument/2006/relationships/oleObject" Target="embeddings/oleObject373.bin"/><Relationship Id="rId32" Type="http://schemas.openxmlformats.org/officeDocument/2006/relationships/oleObject" Target="embeddings/oleObject7.bin"/><Relationship Id="rId128" Type="http://schemas.openxmlformats.org/officeDocument/2006/relationships/oleObject" Target="embeddings/oleObject59.bin"/><Relationship Id="rId335" Type="http://schemas.openxmlformats.org/officeDocument/2006/relationships/oleObject" Target="embeddings/oleObject179.bin"/><Relationship Id="rId542" Type="http://schemas.openxmlformats.org/officeDocument/2006/relationships/oleObject" Target="embeddings/oleObject295.bin"/><Relationship Id="rId181" Type="http://schemas.openxmlformats.org/officeDocument/2006/relationships/oleObject" Target="embeddings/oleObject87.bin"/><Relationship Id="rId402" Type="http://schemas.openxmlformats.org/officeDocument/2006/relationships/image" Target="media/image167.wmf"/><Relationship Id="rId279" Type="http://schemas.openxmlformats.org/officeDocument/2006/relationships/oleObject" Target="embeddings/oleObject147.bin"/><Relationship Id="rId486" Type="http://schemas.openxmlformats.org/officeDocument/2006/relationships/oleObject" Target="embeddings/oleObject265.bin"/><Relationship Id="rId693" Type="http://schemas.openxmlformats.org/officeDocument/2006/relationships/image" Target="media/image297.wmf"/><Relationship Id="rId707" Type="http://schemas.openxmlformats.org/officeDocument/2006/relationships/image" Target="media/image304.wmf"/><Relationship Id="rId43" Type="http://schemas.openxmlformats.org/officeDocument/2006/relationships/image" Target="media/image13.wmf"/><Relationship Id="rId139" Type="http://schemas.openxmlformats.org/officeDocument/2006/relationships/image" Target="media/image55.wmf"/><Relationship Id="rId346" Type="http://schemas.openxmlformats.org/officeDocument/2006/relationships/image" Target="media/image144.wmf"/><Relationship Id="rId553" Type="http://schemas.openxmlformats.org/officeDocument/2006/relationships/image" Target="media/image234.wmf"/><Relationship Id="rId760" Type="http://schemas.openxmlformats.org/officeDocument/2006/relationships/oleObject" Target="embeddings/oleObject420.bin"/><Relationship Id="rId192" Type="http://schemas.openxmlformats.org/officeDocument/2006/relationships/image" Target="media/image82.wmf"/><Relationship Id="rId206" Type="http://schemas.openxmlformats.org/officeDocument/2006/relationships/image" Target="media/image89.wmf"/><Relationship Id="rId413" Type="http://schemas.openxmlformats.org/officeDocument/2006/relationships/oleObject" Target="embeddings/oleObject226.bin"/><Relationship Id="rId497" Type="http://schemas.openxmlformats.org/officeDocument/2006/relationships/oleObject" Target="embeddings/oleObject271.bin"/><Relationship Id="rId620" Type="http://schemas.openxmlformats.org/officeDocument/2006/relationships/oleObject" Target="embeddings/oleObject338.bin"/><Relationship Id="rId718" Type="http://schemas.openxmlformats.org/officeDocument/2006/relationships/image" Target="media/image309.wmf"/><Relationship Id="rId357" Type="http://schemas.openxmlformats.org/officeDocument/2006/relationships/image" Target="media/image149.wmf"/><Relationship Id="rId54" Type="http://schemas.openxmlformats.org/officeDocument/2006/relationships/oleObject" Target="embeddings/oleObject18.bin"/><Relationship Id="rId217" Type="http://schemas.openxmlformats.org/officeDocument/2006/relationships/oleObject" Target="embeddings/oleObject108.bin"/><Relationship Id="rId564" Type="http://schemas.openxmlformats.org/officeDocument/2006/relationships/oleObject" Target="embeddings/oleObject308.bin"/><Relationship Id="rId771" Type="http://schemas.openxmlformats.org/officeDocument/2006/relationships/image" Target="media/image328.wmf"/><Relationship Id="rId424" Type="http://schemas.openxmlformats.org/officeDocument/2006/relationships/oleObject" Target="embeddings/oleObject232.bin"/><Relationship Id="rId631" Type="http://schemas.openxmlformats.org/officeDocument/2006/relationships/image" Target="media/image270.wmf"/><Relationship Id="rId729" Type="http://schemas.openxmlformats.org/officeDocument/2006/relationships/oleObject" Target="embeddings/oleObject398.bin"/><Relationship Id="rId270" Type="http://schemas.openxmlformats.org/officeDocument/2006/relationships/oleObject" Target="embeddings/oleObject142.bin"/><Relationship Id="rId65" Type="http://schemas.openxmlformats.org/officeDocument/2006/relationships/image" Target="media/image24.wmf"/><Relationship Id="rId130" Type="http://schemas.openxmlformats.org/officeDocument/2006/relationships/image" Target="media/image52.wmf"/><Relationship Id="rId368" Type="http://schemas.openxmlformats.org/officeDocument/2006/relationships/oleObject" Target="embeddings/oleObject199.bin"/><Relationship Id="rId575" Type="http://schemas.openxmlformats.org/officeDocument/2006/relationships/image" Target="media/image244.wmf"/><Relationship Id="rId782" Type="http://schemas.openxmlformats.org/officeDocument/2006/relationships/oleObject" Target="embeddings/oleObject433.bin"/><Relationship Id="rId228" Type="http://schemas.openxmlformats.org/officeDocument/2006/relationships/oleObject" Target="embeddings/oleObject115.bin"/><Relationship Id="rId435" Type="http://schemas.openxmlformats.org/officeDocument/2006/relationships/image" Target="media/image179.wmf"/><Relationship Id="rId642" Type="http://schemas.openxmlformats.org/officeDocument/2006/relationships/oleObject" Target="embeddings/oleObject349.bin"/><Relationship Id="rId281" Type="http://schemas.openxmlformats.org/officeDocument/2006/relationships/oleObject" Target="embeddings/oleObject148.bin"/><Relationship Id="rId502" Type="http://schemas.openxmlformats.org/officeDocument/2006/relationships/image" Target="media/image210.wmf"/><Relationship Id="rId76" Type="http://schemas.openxmlformats.org/officeDocument/2006/relationships/image" Target="media/image28.wmf"/><Relationship Id="rId141" Type="http://schemas.openxmlformats.org/officeDocument/2006/relationships/image" Target="media/image56.wmf"/><Relationship Id="rId379" Type="http://schemas.openxmlformats.org/officeDocument/2006/relationships/image" Target="media/image156.wmf"/><Relationship Id="rId586" Type="http://schemas.openxmlformats.org/officeDocument/2006/relationships/image" Target="media/image249.wmf"/><Relationship Id="rId793" Type="http://schemas.openxmlformats.org/officeDocument/2006/relationships/oleObject" Target="embeddings/oleObject439.bin"/><Relationship Id="rId807" Type="http://schemas.openxmlformats.org/officeDocument/2006/relationships/image" Target="media/image343.png"/><Relationship Id="rId7" Type="http://schemas.openxmlformats.org/officeDocument/2006/relationships/footnotes" Target="footnotes.xml"/><Relationship Id="rId239" Type="http://schemas.openxmlformats.org/officeDocument/2006/relationships/oleObject" Target="embeddings/oleObject122.bin"/><Relationship Id="rId446" Type="http://schemas.openxmlformats.org/officeDocument/2006/relationships/oleObject" Target="embeddings/oleObject244.bin"/><Relationship Id="rId653" Type="http://schemas.openxmlformats.org/officeDocument/2006/relationships/oleObject" Target="embeddings/oleObject356.bin"/><Relationship Id="rId292" Type="http://schemas.openxmlformats.org/officeDocument/2006/relationships/image" Target="media/image120.wmf"/><Relationship Id="rId306" Type="http://schemas.openxmlformats.org/officeDocument/2006/relationships/image" Target="media/image125.wmf"/><Relationship Id="rId87" Type="http://schemas.openxmlformats.org/officeDocument/2006/relationships/oleObject" Target="embeddings/oleObject37.bin"/><Relationship Id="rId513" Type="http://schemas.openxmlformats.org/officeDocument/2006/relationships/image" Target="media/image215.wmf"/><Relationship Id="rId597" Type="http://schemas.openxmlformats.org/officeDocument/2006/relationships/image" Target="media/image253.wmf"/><Relationship Id="rId720" Type="http://schemas.openxmlformats.org/officeDocument/2006/relationships/image" Target="media/image310.wmf"/><Relationship Id="rId818" Type="http://schemas.openxmlformats.org/officeDocument/2006/relationships/image" Target="media/image347.wmf"/><Relationship Id="rId152" Type="http://schemas.openxmlformats.org/officeDocument/2006/relationships/oleObject" Target="embeddings/oleObject73.bin"/><Relationship Id="rId457" Type="http://schemas.openxmlformats.org/officeDocument/2006/relationships/image" Target="media/image190.wmf"/><Relationship Id="rId664" Type="http://schemas.openxmlformats.org/officeDocument/2006/relationships/oleObject" Target="embeddings/oleObject363.bin"/><Relationship Id="rId14" Type="http://schemas.openxmlformats.org/officeDocument/2006/relationships/footer" Target="footer3.xml"/><Relationship Id="rId317" Type="http://schemas.openxmlformats.org/officeDocument/2006/relationships/image" Target="media/image130.wmf"/><Relationship Id="rId524" Type="http://schemas.openxmlformats.org/officeDocument/2006/relationships/oleObject" Target="embeddings/oleObject286.bin"/><Relationship Id="rId731" Type="http://schemas.openxmlformats.org/officeDocument/2006/relationships/image" Target="media/image314.wmf"/><Relationship Id="rId98" Type="http://schemas.openxmlformats.org/officeDocument/2006/relationships/oleObject" Target="embeddings/oleObject43.bin"/><Relationship Id="rId163" Type="http://schemas.openxmlformats.org/officeDocument/2006/relationships/image" Target="media/image67.wmf"/><Relationship Id="rId370" Type="http://schemas.openxmlformats.org/officeDocument/2006/relationships/oleObject" Target="embeddings/oleObject201.bin"/><Relationship Id="rId829" Type="http://schemas.openxmlformats.org/officeDocument/2006/relationships/oleObject" Target="embeddings/oleObject459.bin"/><Relationship Id="rId230" Type="http://schemas.openxmlformats.org/officeDocument/2006/relationships/oleObject" Target="embeddings/oleObject117.bin"/><Relationship Id="rId468" Type="http://schemas.openxmlformats.org/officeDocument/2006/relationships/oleObject" Target="embeddings/oleObject255.bin"/><Relationship Id="rId675" Type="http://schemas.openxmlformats.org/officeDocument/2006/relationships/image" Target="media/image288.wmf"/><Relationship Id="rId25" Type="http://schemas.openxmlformats.org/officeDocument/2006/relationships/image" Target="media/image4.png"/><Relationship Id="rId328" Type="http://schemas.openxmlformats.org/officeDocument/2006/relationships/image" Target="media/image135.wmf"/><Relationship Id="rId535" Type="http://schemas.openxmlformats.org/officeDocument/2006/relationships/image" Target="media/image226.wmf"/><Relationship Id="rId742" Type="http://schemas.openxmlformats.org/officeDocument/2006/relationships/image" Target="media/image316.wmf"/><Relationship Id="rId174" Type="http://schemas.openxmlformats.org/officeDocument/2006/relationships/oleObject" Target="embeddings/oleObject83.bin"/><Relationship Id="rId381" Type="http://schemas.openxmlformats.org/officeDocument/2006/relationships/image" Target="media/image157.wmf"/><Relationship Id="rId602" Type="http://schemas.openxmlformats.org/officeDocument/2006/relationships/oleObject" Target="embeddings/oleObject329.bin"/><Relationship Id="rId241" Type="http://schemas.openxmlformats.org/officeDocument/2006/relationships/oleObject" Target="embeddings/oleObject123.bin"/><Relationship Id="rId479" Type="http://schemas.openxmlformats.org/officeDocument/2006/relationships/image" Target="media/image201.wmf"/><Relationship Id="rId686" Type="http://schemas.openxmlformats.org/officeDocument/2006/relationships/oleObject" Target="embeddings/oleObject375.bin"/><Relationship Id="rId36" Type="http://schemas.openxmlformats.org/officeDocument/2006/relationships/oleObject" Target="embeddings/oleObject9.bin"/><Relationship Id="rId339" Type="http://schemas.openxmlformats.org/officeDocument/2006/relationships/oleObject" Target="embeddings/oleObject181.bin"/><Relationship Id="rId546" Type="http://schemas.openxmlformats.org/officeDocument/2006/relationships/oleObject" Target="embeddings/oleObject298.bin"/><Relationship Id="rId753" Type="http://schemas.openxmlformats.org/officeDocument/2006/relationships/image" Target="media/image319.wmf"/><Relationship Id="rId101" Type="http://schemas.openxmlformats.org/officeDocument/2006/relationships/image" Target="media/image39.wmf"/><Relationship Id="rId185" Type="http://schemas.openxmlformats.org/officeDocument/2006/relationships/oleObject" Target="embeddings/oleObject89.bin"/><Relationship Id="rId406" Type="http://schemas.openxmlformats.org/officeDocument/2006/relationships/oleObject" Target="embeddings/oleObject220.bin"/><Relationship Id="rId392" Type="http://schemas.openxmlformats.org/officeDocument/2006/relationships/image" Target="media/image162.wmf"/><Relationship Id="rId613" Type="http://schemas.openxmlformats.org/officeDocument/2006/relationships/image" Target="media/image261.wmf"/><Relationship Id="rId697" Type="http://schemas.openxmlformats.org/officeDocument/2006/relationships/image" Target="media/image299.wmf"/><Relationship Id="rId820" Type="http://schemas.openxmlformats.org/officeDocument/2006/relationships/image" Target="media/image348.wmf"/><Relationship Id="rId252" Type="http://schemas.openxmlformats.org/officeDocument/2006/relationships/image" Target="media/image104.wmf"/><Relationship Id="rId47" Type="http://schemas.openxmlformats.org/officeDocument/2006/relationships/image" Target="media/image15.png"/><Relationship Id="rId112" Type="http://schemas.openxmlformats.org/officeDocument/2006/relationships/oleObject" Target="embeddings/oleObject51.bin"/><Relationship Id="rId557" Type="http://schemas.openxmlformats.org/officeDocument/2006/relationships/image" Target="media/image236.wmf"/><Relationship Id="rId764" Type="http://schemas.openxmlformats.org/officeDocument/2006/relationships/oleObject" Target="embeddings/oleObject422.bin"/><Relationship Id="rId196" Type="http://schemas.openxmlformats.org/officeDocument/2006/relationships/image" Target="media/image84.wmf"/><Relationship Id="rId417" Type="http://schemas.openxmlformats.org/officeDocument/2006/relationships/oleObject" Target="embeddings/oleObject228.bin"/><Relationship Id="rId624" Type="http://schemas.openxmlformats.org/officeDocument/2006/relationships/oleObject" Target="embeddings/oleObject340.bin"/><Relationship Id="rId831" Type="http://schemas.openxmlformats.org/officeDocument/2006/relationships/oleObject" Target="embeddings/oleObject460.bin"/><Relationship Id="rId263" Type="http://schemas.openxmlformats.org/officeDocument/2006/relationships/image" Target="media/image107.wmf"/><Relationship Id="rId470" Type="http://schemas.openxmlformats.org/officeDocument/2006/relationships/oleObject" Target="embeddings/oleObject256.bin"/><Relationship Id="rId58" Type="http://schemas.openxmlformats.org/officeDocument/2006/relationships/oleObject" Target="embeddings/oleObject20.bin"/><Relationship Id="rId123" Type="http://schemas.openxmlformats.org/officeDocument/2006/relationships/image" Target="media/image49.wmf"/><Relationship Id="rId330" Type="http://schemas.openxmlformats.org/officeDocument/2006/relationships/image" Target="media/image136.wmf"/><Relationship Id="rId568" Type="http://schemas.openxmlformats.org/officeDocument/2006/relationships/oleObject" Target="embeddings/oleObject310.bin"/><Relationship Id="rId775" Type="http://schemas.openxmlformats.org/officeDocument/2006/relationships/image" Target="media/image330.wmf"/><Relationship Id="rId428" Type="http://schemas.openxmlformats.org/officeDocument/2006/relationships/oleObject" Target="embeddings/oleObject235.bin"/><Relationship Id="rId635" Type="http://schemas.openxmlformats.org/officeDocument/2006/relationships/image" Target="media/image272.wmf"/><Relationship Id="rId274" Type="http://schemas.openxmlformats.org/officeDocument/2006/relationships/image" Target="media/image112.wmf"/><Relationship Id="rId481" Type="http://schemas.openxmlformats.org/officeDocument/2006/relationships/image" Target="media/image202.wmf"/><Relationship Id="rId702" Type="http://schemas.openxmlformats.org/officeDocument/2006/relationships/oleObject" Target="embeddings/oleObject383.bin"/><Relationship Id="rId69" Type="http://schemas.openxmlformats.org/officeDocument/2006/relationships/oleObject" Target="embeddings/oleObject27.bin"/><Relationship Id="rId134" Type="http://schemas.openxmlformats.org/officeDocument/2006/relationships/oleObject" Target="embeddings/oleObject63.bin"/><Relationship Id="rId579" Type="http://schemas.openxmlformats.org/officeDocument/2006/relationships/image" Target="media/image246.wmf"/><Relationship Id="rId786" Type="http://schemas.openxmlformats.org/officeDocument/2006/relationships/image" Target="media/image333.wmf"/><Relationship Id="rId341" Type="http://schemas.openxmlformats.org/officeDocument/2006/relationships/oleObject" Target="embeddings/oleObject182.bin"/><Relationship Id="rId439" Type="http://schemas.openxmlformats.org/officeDocument/2006/relationships/image" Target="media/image181.wmf"/><Relationship Id="rId646" Type="http://schemas.openxmlformats.org/officeDocument/2006/relationships/oleObject" Target="embeddings/oleObject351.bin"/><Relationship Id="rId201" Type="http://schemas.openxmlformats.org/officeDocument/2006/relationships/oleObject" Target="embeddings/oleObject97.bin"/><Relationship Id="rId285" Type="http://schemas.openxmlformats.org/officeDocument/2006/relationships/image" Target="media/image116.png"/><Relationship Id="rId506" Type="http://schemas.openxmlformats.org/officeDocument/2006/relationships/oleObject" Target="embeddings/oleObject277.bin"/><Relationship Id="rId492" Type="http://schemas.openxmlformats.org/officeDocument/2006/relationships/oleObject" Target="embeddings/oleObject268.bin"/><Relationship Id="rId713" Type="http://schemas.openxmlformats.org/officeDocument/2006/relationships/image" Target="media/image307.wmf"/><Relationship Id="rId797" Type="http://schemas.openxmlformats.org/officeDocument/2006/relationships/image" Target="media/image338.wmf"/><Relationship Id="rId145" Type="http://schemas.openxmlformats.org/officeDocument/2006/relationships/image" Target="media/image58.wmf"/><Relationship Id="rId352" Type="http://schemas.openxmlformats.org/officeDocument/2006/relationships/oleObject" Target="embeddings/oleObject188.bin"/><Relationship Id="rId212" Type="http://schemas.openxmlformats.org/officeDocument/2006/relationships/oleObject" Target="embeddings/oleObject105.bin"/><Relationship Id="rId657" Type="http://schemas.openxmlformats.org/officeDocument/2006/relationships/oleObject" Target="embeddings/oleObject359.bin"/><Relationship Id="rId296" Type="http://schemas.openxmlformats.org/officeDocument/2006/relationships/image" Target="media/image122.wmf"/><Relationship Id="rId517" Type="http://schemas.openxmlformats.org/officeDocument/2006/relationships/image" Target="media/image217.wmf"/><Relationship Id="rId724" Type="http://schemas.openxmlformats.org/officeDocument/2006/relationships/image" Target="media/image312.wmf"/><Relationship Id="rId60" Type="http://schemas.openxmlformats.org/officeDocument/2006/relationships/oleObject" Target="embeddings/oleObject21.bin"/><Relationship Id="rId156" Type="http://schemas.openxmlformats.org/officeDocument/2006/relationships/oleObject" Target="embeddings/oleObject75.bin"/><Relationship Id="rId363" Type="http://schemas.openxmlformats.org/officeDocument/2006/relationships/oleObject" Target="embeddings/oleObject195.bin"/><Relationship Id="rId570" Type="http://schemas.openxmlformats.org/officeDocument/2006/relationships/oleObject" Target="embeddings/oleObject311.bin"/><Relationship Id="rId223" Type="http://schemas.openxmlformats.org/officeDocument/2006/relationships/oleObject" Target="embeddings/oleObject112.bin"/><Relationship Id="rId430" Type="http://schemas.openxmlformats.org/officeDocument/2006/relationships/oleObject" Target="embeddings/oleObject236.bin"/><Relationship Id="rId668" Type="http://schemas.openxmlformats.org/officeDocument/2006/relationships/image" Target="media/image285.wmf"/><Relationship Id="rId18" Type="http://schemas.openxmlformats.org/officeDocument/2006/relationships/oleObject" Target="embeddings/oleObject2.bin"/><Relationship Id="rId528" Type="http://schemas.openxmlformats.org/officeDocument/2006/relationships/oleObject" Target="embeddings/oleObject288.bin"/><Relationship Id="rId735" Type="http://schemas.openxmlformats.org/officeDocument/2006/relationships/oleObject" Target="embeddings/oleObject402.bin"/><Relationship Id="rId167" Type="http://schemas.openxmlformats.org/officeDocument/2006/relationships/image" Target="media/image70.wmf"/><Relationship Id="rId374" Type="http://schemas.openxmlformats.org/officeDocument/2006/relationships/oleObject" Target="embeddings/oleObject203.bin"/><Relationship Id="rId581" Type="http://schemas.openxmlformats.org/officeDocument/2006/relationships/image" Target="media/image247.wmf"/><Relationship Id="rId71" Type="http://schemas.openxmlformats.org/officeDocument/2006/relationships/oleObject" Target="embeddings/oleObject28.bin"/><Relationship Id="rId234" Type="http://schemas.openxmlformats.org/officeDocument/2006/relationships/oleObject" Target="embeddings/oleObject119.bin"/><Relationship Id="rId679" Type="http://schemas.openxmlformats.org/officeDocument/2006/relationships/image" Target="media/image290.wmf"/><Relationship Id="rId802" Type="http://schemas.openxmlformats.org/officeDocument/2006/relationships/oleObject" Target="embeddings/oleObject444.bin"/><Relationship Id="rId2" Type="http://schemas.openxmlformats.org/officeDocument/2006/relationships/customXml" Target="../customXml/item2.xml"/><Relationship Id="rId29" Type="http://schemas.openxmlformats.org/officeDocument/2006/relationships/image" Target="media/image6.wmf"/><Relationship Id="rId441" Type="http://schemas.openxmlformats.org/officeDocument/2006/relationships/image" Target="media/image182.wmf"/><Relationship Id="rId539" Type="http://schemas.openxmlformats.org/officeDocument/2006/relationships/image" Target="media/image228.wmf"/><Relationship Id="rId746" Type="http://schemas.openxmlformats.org/officeDocument/2006/relationships/oleObject" Target="embeddings/oleObject412.bin"/><Relationship Id="rId178" Type="http://schemas.openxmlformats.org/officeDocument/2006/relationships/oleObject" Target="embeddings/oleObject85.bin"/><Relationship Id="rId301" Type="http://schemas.openxmlformats.org/officeDocument/2006/relationships/oleObject" Target="embeddings/oleObject160.bin"/><Relationship Id="rId82" Type="http://schemas.openxmlformats.org/officeDocument/2006/relationships/oleObject" Target="embeddings/oleObject34.bin"/><Relationship Id="rId385" Type="http://schemas.openxmlformats.org/officeDocument/2006/relationships/oleObject" Target="embeddings/oleObject209.bin"/><Relationship Id="rId592" Type="http://schemas.openxmlformats.org/officeDocument/2006/relationships/image" Target="media/image251.wmf"/><Relationship Id="rId606" Type="http://schemas.openxmlformats.org/officeDocument/2006/relationships/oleObject" Target="embeddings/oleObject331.bin"/><Relationship Id="rId813" Type="http://schemas.openxmlformats.org/officeDocument/2006/relationships/oleObject" Target="embeddings/oleObject450.bin"/><Relationship Id="rId245" Type="http://schemas.openxmlformats.org/officeDocument/2006/relationships/oleObject" Target="embeddings/oleObject126.bin"/><Relationship Id="rId452" Type="http://schemas.openxmlformats.org/officeDocument/2006/relationships/oleObject" Target="embeddings/oleObject247.bin"/><Relationship Id="rId105" Type="http://schemas.openxmlformats.org/officeDocument/2006/relationships/oleObject" Target="embeddings/oleObject47.bin"/><Relationship Id="rId312" Type="http://schemas.openxmlformats.org/officeDocument/2006/relationships/oleObject" Target="embeddings/oleObject167.bin"/><Relationship Id="rId757" Type="http://schemas.openxmlformats.org/officeDocument/2006/relationships/image" Target="media/image321.wmf"/><Relationship Id="rId93" Type="http://schemas.openxmlformats.org/officeDocument/2006/relationships/image" Target="media/image35.wmf"/><Relationship Id="rId189" Type="http://schemas.openxmlformats.org/officeDocument/2006/relationships/oleObject" Target="embeddings/oleObject91.bin"/><Relationship Id="rId396" Type="http://schemas.openxmlformats.org/officeDocument/2006/relationships/oleObject" Target="embeddings/oleObject214.bin"/><Relationship Id="rId617" Type="http://schemas.openxmlformats.org/officeDocument/2006/relationships/image" Target="media/image263.wmf"/><Relationship Id="rId824" Type="http://schemas.openxmlformats.org/officeDocument/2006/relationships/image" Target="media/image350.png"/><Relationship Id="rId256" Type="http://schemas.openxmlformats.org/officeDocument/2006/relationships/image" Target="media/image105.wmf"/><Relationship Id="rId463" Type="http://schemas.openxmlformats.org/officeDocument/2006/relationships/image" Target="media/image193.wmf"/><Relationship Id="rId670" Type="http://schemas.openxmlformats.org/officeDocument/2006/relationships/image" Target="media/image286.wmf"/><Relationship Id="rId116" Type="http://schemas.openxmlformats.org/officeDocument/2006/relationships/oleObject" Target="embeddings/oleObject53.bin"/><Relationship Id="rId323" Type="http://schemas.openxmlformats.org/officeDocument/2006/relationships/oleObject" Target="embeddings/oleObject173.bin"/><Relationship Id="rId530" Type="http://schemas.openxmlformats.org/officeDocument/2006/relationships/oleObject" Target="embeddings/oleObject289.bin"/><Relationship Id="rId768" Type="http://schemas.openxmlformats.org/officeDocument/2006/relationships/oleObject" Target="embeddings/oleObject424.bin"/><Relationship Id="rId20" Type="http://schemas.openxmlformats.org/officeDocument/2006/relationships/footer" Target="footer4.xml"/><Relationship Id="rId628" Type="http://schemas.openxmlformats.org/officeDocument/2006/relationships/oleObject" Target="embeddings/oleObject342.bin"/><Relationship Id="rId835" Type="http://schemas.openxmlformats.org/officeDocument/2006/relationships/oleObject" Target="embeddings/oleObject463.bin"/><Relationship Id="rId267" Type="http://schemas.openxmlformats.org/officeDocument/2006/relationships/image" Target="media/image109.wmf"/><Relationship Id="rId474" Type="http://schemas.openxmlformats.org/officeDocument/2006/relationships/oleObject" Target="embeddings/oleObject258.bin"/><Relationship Id="rId127" Type="http://schemas.openxmlformats.org/officeDocument/2006/relationships/image" Target="media/image51.wmf"/><Relationship Id="rId681" Type="http://schemas.openxmlformats.org/officeDocument/2006/relationships/image" Target="media/image291.wmf"/><Relationship Id="rId779" Type="http://schemas.openxmlformats.org/officeDocument/2006/relationships/image" Target="media/image331.wmf"/><Relationship Id="rId31" Type="http://schemas.openxmlformats.org/officeDocument/2006/relationships/image" Target="media/image7.wmf"/><Relationship Id="rId334" Type="http://schemas.openxmlformats.org/officeDocument/2006/relationships/image" Target="media/image138.wmf"/><Relationship Id="rId541" Type="http://schemas.openxmlformats.org/officeDocument/2006/relationships/image" Target="media/image229.wmf"/><Relationship Id="rId639" Type="http://schemas.openxmlformats.org/officeDocument/2006/relationships/image" Target="media/image274.wmf"/><Relationship Id="rId180" Type="http://schemas.openxmlformats.org/officeDocument/2006/relationships/image" Target="media/image76.wmf"/><Relationship Id="rId278" Type="http://schemas.openxmlformats.org/officeDocument/2006/relationships/image" Target="media/image114.wmf"/><Relationship Id="rId401" Type="http://schemas.openxmlformats.org/officeDocument/2006/relationships/oleObject" Target="embeddings/oleObject217.bin"/><Relationship Id="rId485" Type="http://schemas.openxmlformats.org/officeDocument/2006/relationships/image" Target="media/image203.wmf"/><Relationship Id="rId692" Type="http://schemas.openxmlformats.org/officeDocument/2006/relationships/oleObject" Target="embeddings/oleObject378.bin"/><Relationship Id="rId706" Type="http://schemas.openxmlformats.org/officeDocument/2006/relationships/oleObject" Target="embeddings/oleObject385.bin"/><Relationship Id="rId42" Type="http://schemas.openxmlformats.org/officeDocument/2006/relationships/oleObject" Target="embeddings/oleObject12.bin"/><Relationship Id="rId138" Type="http://schemas.openxmlformats.org/officeDocument/2006/relationships/oleObject" Target="embeddings/oleObject66.bin"/><Relationship Id="rId345" Type="http://schemas.openxmlformats.org/officeDocument/2006/relationships/image" Target="media/image143.wmf"/><Relationship Id="rId552" Type="http://schemas.openxmlformats.org/officeDocument/2006/relationships/oleObject" Target="embeddings/oleObject301.bin"/><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25.bin"/><Relationship Id="rId289" Type="http://schemas.openxmlformats.org/officeDocument/2006/relationships/image" Target="media/image118.wmf"/><Relationship Id="rId496" Type="http://schemas.openxmlformats.org/officeDocument/2006/relationships/oleObject" Target="embeddings/oleObject270.bin"/><Relationship Id="rId717" Type="http://schemas.openxmlformats.org/officeDocument/2006/relationships/oleObject" Target="embeddings/oleObject391.bin"/><Relationship Id="rId53" Type="http://schemas.openxmlformats.org/officeDocument/2006/relationships/image" Target="media/image18.wmf"/><Relationship Id="rId149" Type="http://schemas.openxmlformats.org/officeDocument/2006/relationships/image" Target="media/image60.wmf"/><Relationship Id="rId356" Type="http://schemas.openxmlformats.org/officeDocument/2006/relationships/oleObject" Target="embeddings/oleObject190.bin"/><Relationship Id="rId563" Type="http://schemas.openxmlformats.org/officeDocument/2006/relationships/oleObject" Target="embeddings/oleObject307.bin"/><Relationship Id="rId770" Type="http://schemas.openxmlformats.org/officeDocument/2006/relationships/oleObject" Target="embeddings/oleObject425.bin"/><Relationship Id="rId216" Type="http://schemas.openxmlformats.org/officeDocument/2006/relationships/oleObject" Target="embeddings/oleObject107.bin"/><Relationship Id="rId423" Type="http://schemas.openxmlformats.org/officeDocument/2006/relationships/oleObject" Target="embeddings/oleObject231.bin"/><Relationship Id="rId630" Type="http://schemas.openxmlformats.org/officeDocument/2006/relationships/oleObject" Target="embeddings/oleObject343.bin"/><Relationship Id="rId728" Type="http://schemas.openxmlformats.org/officeDocument/2006/relationships/image" Target="media/image313.wmf"/><Relationship Id="rId64" Type="http://schemas.openxmlformats.org/officeDocument/2006/relationships/oleObject" Target="embeddings/oleObject23.bin"/><Relationship Id="rId367" Type="http://schemas.openxmlformats.org/officeDocument/2006/relationships/oleObject" Target="embeddings/oleObject198.bin"/><Relationship Id="rId574" Type="http://schemas.openxmlformats.org/officeDocument/2006/relationships/oleObject" Target="embeddings/oleObject313.bin"/><Relationship Id="rId227" Type="http://schemas.openxmlformats.org/officeDocument/2006/relationships/oleObject" Target="embeddings/oleObject114.bin"/><Relationship Id="rId781" Type="http://schemas.openxmlformats.org/officeDocument/2006/relationships/oleObject" Target="embeddings/oleObject432.bin"/><Relationship Id="rId434" Type="http://schemas.openxmlformats.org/officeDocument/2006/relationships/oleObject" Target="embeddings/oleObject238.bin"/><Relationship Id="rId641" Type="http://schemas.openxmlformats.org/officeDocument/2006/relationships/image" Target="media/image275.wmf"/><Relationship Id="rId739" Type="http://schemas.openxmlformats.org/officeDocument/2006/relationships/oleObject" Target="embeddings/oleObject406.bin"/><Relationship Id="rId280" Type="http://schemas.openxmlformats.org/officeDocument/2006/relationships/image" Target="media/image115.wmf"/><Relationship Id="rId501" Type="http://schemas.openxmlformats.org/officeDocument/2006/relationships/oleObject" Target="embeddings/oleObject274.bin"/><Relationship Id="rId75" Type="http://schemas.openxmlformats.org/officeDocument/2006/relationships/oleObject" Target="embeddings/oleObject30.bin"/><Relationship Id="rId140" Type="http://schemas.openxmlformats.org/officeDocument/2006/relationships/oleObject" Target="embeddings/oleObject67.bin"/><Relationship Id="rId378" Type="http://schemas.openxmlformats.org/officeDocument/2006/relationships/oleObject" Target="embeddings/oleObject205.bin"/><Relationship Id="rId585" Type="http://schemas.openxmlformats.org/officeDocument/2006/relationships/oleObject" Target="embeddings/oleObject319.bin"/><Relationship Id="rId792" Type="http://schemas.openxmlformats.org/officeDocument/2006/relationships/image" Target="media/image336.wmf"/><Relationship Id="rId806" Type="http://schemas.openxmlformats.org/officeDocument/2006/relationships/oleObject" Target="embeddings/oleObject446.bin"/><Relationship Id="rId6" Type="http://schemas.openxmlformats.org/officeDocument/2006/relationships/webSettings" Target="webSettings.xml"/><Relationship Id="rId238" Type="http://schemas.openxmlformats.org/officeDocument/2006/relationships/image" Target="media/image99.wmf"/><Relationship Id="rId445" Type="http://schemas.openxmlformats.org/officeDocument/2006/relationships/image" Target="media/image184.wmf"/><Relationship Id="rId652" Type="http://schemas.openxmlformats.org/officeDocument/2006/relationships/oleObject" Target="embeddings/oleObject355.bin"/><Relationship Id="rId291" Type="http://schemas.openxmlformats.org/officeDocument/2006/relationships/oleObject" Target="embeddings/oleObject154.bin"/><Relationship Id="rId305" Type="http://schemas.openxmlformats.org/officeDocument/2006/relationships/oleObject" Target="embeddings/oleObject163.bin"/><Relationship Id="rId512" Type="http://schemas.openxmlformats.org/officeDocument/2006/relationships/oleObject" Target="embeddings/oleObject280.bin"/><Relationship Id="rId86" Type="http://schemas.openxmlformats.org/officeDocument/2006/relationships/oleObject" Target="embeddings/oleObject36.bin"/><Relationship Id="rId151" Type="http://schemas.openxmlformats.org/officeDocument/2006/relationships/image" Target="media/image61.wmf"/><Relationship Id="rId389" Type="http://schemas.openxmlformats.org/officeDocument/2006/relationships/oleObject" Target="embeddings/oleObject211.bin"/><Relationship Id="rId596" Type="http://schemas.openxmlformats.org/officeDocument/2006/relationships/oleObject" Target="embeddings/oleObject326.bin"/><Relationship Id="rId817" Type="http://schemas.openxmlformats.org/officeDocument/2006/relationships/oleObject" Target="embeddings/oleObject453.bin"/><Relationship Id="rId249" Type="http://schemas.openxmlformats.org/officeDocument/2006/relationships/oleObject" Target="embeddings/oleObject129.bin"/><Relationship Id="rId456" Type="http://schemas.openxmlformats.org/officeDocument/2006/relationships/oleObject" Target="embeddings/oleObject249.bin"/><Relationship Id="rId663" Type="http://schemas.openxmlformats.org/officeDocument/2006/relationships/image" Target="media/image283.wmf"/><Relationship Id="rId13" Type="http://schemas.openxmlformats.org/officeDocument/2006/relationships/header" Target="header3.xml"/><Relationship Id="rId109" Type="http://schemas.openxmlformats.org/officeDocument/2006/relationships/image" Target="media/image42.wmf"/><Relationship Id="rId316" Type="http://schemas.openxmlformats.org/officeDocument/2006/relationships/oleObject" Target="embeddings/oleObject169.bin"/><Relationship Id="rId523" Type="http://schemas.openxmlformats.org/officeDocument/2006/relationships/image" Target="media/image220.wmf"/><Relationship Id="rId97" Type="http://schemas.openxmlformats.org/officeDocument/2006/relationships/image" Target="media/image37.wmf"/><Relationship Id="rId730" Type="http://schemas.openxmlformats.org/officeDocument/2006/relationships/oleObject" Target="embeddings/oleObject399.bin"/><Relationship Id="rId828" Type="http://schemas.openxmlformats.org/officeDocument/2006/relationships/image" Target="media/image352.wmf"/><Relationship Id="rId162" Type="http://schemas.openxmlformats.org/officeDocument/2006/relationships/oleObject" Target="embeddings/oleObject78.bin"/><Relationship Id="rId467" Type="http://schemas.openxmlformats.org/officeDocument/2006/relationships/image" Target="media/image195.wmf"/><Relationship Id="rId271" Type="http://schemas.openxmlformats.org/officeDocument/2006/relationships/image" Target="media/image111.wmf"/><Relationship Id="rId674" Type="http://schemas.openxmlformats.org/officeDocument/2006/relationships/oleObject" Target="embeddings/oleObject369.bin"/><Relationship Id="rId24" Type="http://schemas.openxmlformats.org/officeDocument/2006/relationships/image" Target="media/image3.png"/><Relationship Id="rId66" Type="http://schemas.openxmlformats.org/officeDocument/2006/relationships/oleObject" Target="embeddings/oleObject24.bin"/><Relationship Id="rId131" Type="http://schemas.openxmlformats.org/officeDocument/2006/relationships/oleObject" Target="embeddings/oleObject61.bin"/><Relationship Id="rId327" Type="http://schemas.openxmlformats.org/officeDocument/2006/relationships/oleObject" Target="embeddings/oleObject175.bin"/><Relationship Id="rId369" Type="http://schemas.openxmlformats.org/officeDocument/2006/relationships/oleObject" Target="embeddings/oleObject200.bin"/><Relationship Id="rId534" Type="http://schemas.openxmlformats.org/officeDocument/2006/relationships/oleObject" Target="embeddings/oleObject291.bin"/><Relationship Id="rId576" Type="http://schemas.openxmlformats.org/officeDocument/2006/relationships/oleObject" Target="embeddings/oleObject314.bin"/><Relationship Id="rId741" Type="http://schemas.openxmlformats.org/officeDocument/2006/relationships/oleObject" Target="embeddings/oleObject408.bin"/><Relationship Id="rId783" Type="http://schemas.openxmlformats.org/officeDocument/2006/relationships/oleObject" Target="embeddings/oleObject434.bin"/><Relationship Id="rId839" Type="http://schemas.openxmlformats.org/officeDocument/2006/relationships/image" Target="media/image356.jpeg"/><Relationship Id="rId173" Type="http://schemas.openxmlformats.org/officeDocument/2006/relationships/image" Target="media/image73.wmf"/><Relationship Id="rId229" Type="http://schemas.openxmlformats.org/officeDocument/2006/relationships/oleObject" Target="embeddings/oleObject116.bin"/><Relationship Id="rId380" Type="http://schemas.openxmlformats.org/officeDocument/2006/relationships/oleObject" Target="embeddings/oleObject206.bin"/><Relationship Id="rId436" Type="http://schemas.openxmlformats.org/officeDocument/2006/relationships/oleObject" Target="embeddings/oleObject239.bin"/><Relationship Id="rId601" Type="http://schemas.openxmlformats.org/officeDocument/2006/relationships/image" Target="media/image255.wmf"/><Relationship Id="rId643" Type="http://schemas.openxmlformats.org/officeDocument/2006/relationships/image" Target="media/image276.wmf"/><Relationship Id="rId240" Type="http://schemas.openxmlformats.org/officeDocument/2006/relationships/image" Target="media/image100.wmf"/><Relationship Id="rId478" Type="http://schemas.openxmlformats.org/officeDocument/2006/relationships/oleObject" Target="embeddings/oleObject260.bin"/><Relationship Id="rId685" Type="http://schemas.openxmlformats.org/officeDocument/2006/relationships/image" Target="media/image293.wmf"/><Relationship Id="rId35" Type="http://schemas.openxmlformats.org/officeDocument/2006/relationships/image" Target="media/image9.wmf"/><Relationship Id="rId77" Type="http://schemas.openxmlformats.org/officeDocument/2006/relationships/oleObject" Target="embeddings/oleObject31.bin"/><Relationship Id="rId100" Type="http://schemas.openxmlformats.org/officeDocument/2006/relationships/oleObject" Target="embeddings/oleObject44.bin"/><Relationship Id="rId282" Type="http://schemas.openxmlformats.org/officeDocument/2006/relationships/oleObject" Target="embeddings/oleObject149.bin"/><Relationship Id="rId338" Type="http://schemas.openxmlformats.org/officeDocument/2006/relationships/image" Target="media/image140.wmf"/><Relationship Id="rId503" Type="http://schemas.openxmlformats.org/officeDocument/2006/relationships/oleObject" Target="embeddings/oleObject275.bin"/><Relationship Id="rId545" Type="http://schemas.openxmlformats.org/officeDocument/2006/relationships/oleObject" Target="embeddings/oleObject297.bin"/><Relationship Id="rId587" Type="http://schemas.openxmlformats.org/officeDocument/2006/relationships/oleObject" Target="embeddings/oleObject320.bin"/><Relationship Id="rId710" Type="http://schemas.openxmlformats.org/officeDocument/2006/relationships/oleObject" Target="embeddings/oleObject387.bin"/><Relationship Id="rId752" Type="http://schemas.openxmlformats.org/officeDocument/2006/relationships/oleObject" Target="embeddings/oleObject416.bin"/><Relationship Id="rId808" Type="http://schemas.openxmlformats.org/officeDocument/2006/relationships/image" Target="media/image344.png"/><Relationship Id="rId8" Type="http://schemas.openxmlformats.org/officeDocument/2006/relationships/endnotes" Target="endnotes.xml"/><Relationship Id="rId142" Type="http://schemas.openxmlformats.org/officeDocument/2006/relationships/oleObject" Target="embeddings/oleObject68.bin"/><Relationship Id="rId184" Type="http://schemas.openxmlformats.org/officeDocument/2006/relationships/image" Target="media/image78.wmf"/><Relationship Id="rId391" Type="http://schemas.openxmlformats.org/officeDocument/2006/relationships/oleObject" Target="embeddings/oleObject212.bin"/><Relationship Id="rId405" Type="http://schemas.openxmlformats.org/officeDocument/2006/relationships/image" Target="media/image168.wmf"/><Relationship Id="rId447" Type="http://schemas.openxmlformats.org/officeDocument/2006/relationships/image" Target="media/image185.wmf"/><Relationship Id="rId612" Type="http://schemas.openxmlformats.org/officeDocument/2006/relationships/oleObject" Target="embeddings/oleObject334.bin"/><Relationship Id="rId794" Type="http://schemas.openxmlformats.org/officeDocument/2006/relationships/image" Target="media/image337.wmf"/><Relationship Id="rId251" Type="http://schemas.openxmlformats.org/officeDocument/2006/relationships/oleObject" Target="embeddings/oleObject130.bin"/><Relationship Id="rId489" Type="http://schemas.openxmlformats.org/officeDocument/2006/relationships/image" Target="media/image205.wmf"/><Relationship Id="rId654" Type="http://schemas.openxmlformats.org/officeDocument/2006/relationships/image" Target="media/image280.wmf"/><Relationship Id="rId696" Type="http://schemas.openxmlformats.org/officeDocument/2006/relationships/oleObject" Target="embeddings/oleObject380.bin"/><Relationship Id="rId46" Type="http://schemas.openxmlformats.org/officeDocument/2006/relationships/oleObject" Target="embeddings/oleObject14.bin"/><Relationship Id="rId293" Type="http://schemas.openxmlformats.org/officeDocument/2006/relationships/oleObject" Target="embeddings/oleObject155.bin"/><Relationship Id="rId307" Type="http://schemas.openxmlformats.org/officeDocument/2006/relationships/oleObject" Target="embeddings/oleObject164.bin"/><Relationship Id="rId349" Type="http://schemas.openxmlformats.org/officeDocument/2006/relationships/oleObject" Target="embeddings/oleObject186.bin"/><Relationship Id="rId514" Type="http://schemas.openxmlformats.org/officeDocument/2006/relationships/oleObject" Target="embeddings/oleObject281.bin"/><Relationship Id="rId556" Type="http://schemas.openxmlformats.org/officeDocument/2006/relationships/oleObject" Target="embeddings/oleObject303.bin"/><Relationship Id="rId721" Type="http://schemas.openxmlformats.org/officeDocument/2006/relationships/oleObject" Target="embeddings/oleObject393.bin"/><Relationship Id="rId763" Type="http://schemas.openxmlformats.org/officeDocument/2006/relationships/image" Target="media/image324.wmf"/><Relationship Id="rId88" Type="http://schemas.openxmlformats.org/officeDocument/2006/relationships/oleObject" Target="embeddings/oleObject38.bin"/><Relationship Id="rId111" Type="http://schemas.openxmlformats.org/officeDocument/2006/relationships/image" Target="media/image43.wmf"/><Relationship Id="rId153" Type="http://schemas.openxmlformats.org/officeDocument/2006/relationships/image" Target="media/image62.wmf"/><Relationship Id="rId195" Type="http://schemas.openxmlformats.org/officeDocument/2006/relationships/oleObject" Target="embeddings/oleObject94.bin"/><Relationship Id="rId209" Type="http://schemas.openxmlformats.org/officeDocument/2006/relationships/oleObject" Target="embeddings/oleObject102.bin"/><Relationship Id="rId360" Type="http://schemas.openxmlformats.org/officeDocument/2006/relationships/oleObject" Target="embeddings/oleObject193.bin"/><Relationship Id="rId416" Type="http://schemas.openxmlformats.org/officeDocument/2006/relationships/image" Target="media/image171.wmf"/><Relationship Id="rId598" Type="http://schemas.openxmlformats.org/officeDocument/2006/relationships/oleObject" Target="embeddings/oleObject327.bin"/><Relationship Id="rId819" Type="http://schemas.openxmlformats.org/officeDocument/2006/relationships/oleObject" Target="embeddings/oleObject454.bin"/><Relationship Id="rId220" Type="http://schemas.openxmlformats.org/officeDocument/2006/relationships/oleObject" Target="embeddings/oleObject110.bin"/><Relationship Id="rId458" Type="http://schemas.openxmlformats.org/officeDocument/2006/relationships/oleObject" Target="embeddings/oleObject250.bin"/><Relationship Id="rId623" Type="http://schemas.openxmlformats.org/officeDocument/2006/relationships/image" Target="media/image266.wmf"/><Relationship Id="rId665" Type="http://schemas.openxmlformats.org/officeDocument/2006/relationships/image" Target="media/image284.wmf"/><Relationship Id="rId830" Type="http://schemas.openxmlformats.org/officeDocument/2006/relationships/image" Target="media/image353.wmf"/><Relationship Id="rId15" Type="http://schemas.openxmlformats.org/officeDocument/2006/relationships/image" Target="media/image1.wmf"/><Relationship Id="rId57" Type="http://schemas.openxmlformats.org/officeDocument/2006/relationships/image" Target="media/image20.wmf"/><Relationship Id="rId262" Type="http://schemas.openxmlformats.org/officeDocument/2006/relationships/oleObject" Target="embeddings/oleObject138.bin"/><Relationship Id="rId318" Type="http://schemas.openxmlformats.org/officeDocument/2006/relationships/oleObject" Target="embeddings/oleObject170.bin"/><Relationship Id="rId525" Type="http://schemas.openxmlformats.org/officeDocument/2006/relationships/image" Target="media/image221.wmf"/><Relationship Id="rId567" Type="http://schemas.openxmlformats.org/officeDocument/2006/relationships/image" Target="media/image240.wmf"/><Relationship Id="rId732" Type="http://schemas.openxmlformats.org/officeDocument/2006/relationships/oleObject" Target="embeddings/oleObject400.bin"/><Relationship Id="rId99" Type="http://schemas.openxmlformats.org/officeDocument/2006/relationships/image" Target="media/image38.wmf"/><Relationship Id="rId122" Type="http://schemas.openxmlformats.org/officeDocument/2006/relationships/oleObject" Target="embeddings/oleObject56.bin"/><Relationship Id="rId164" Type="http://schemas.openxmlformats.org/officeDocument/2006/relationships/image" Target="media/image68.wmf"/><Relationship Id="rId371" Type="http://schemas.openxmlformats.org/officeDocument/2006/relationships/image" Target="media/image152.wmf"/><Relationship Id="rId774" Type="http://schemas.openxmlformats.org/officeDocument/2006/relationships/oleObject" Target="embeddings/oleObject427.bin"/><Relationship Id="rId427" Type="http://schemas.openxmlformats.org/officeDocument/2006/relationships/image" Target="media/image175.wmf"/><Relationship Id="rId469" Type="http://schemas.openxmlformats.org/officeDocument/2006/relationships/image" Target="media/image196.wmf"/><Relationship Id="rId634" Type="http://schemas.openxmlformats.org/officeDocument/2006/relationships/oleObject" Target="embeddings/oleObject345.bin"/><Relationship Id="rId676" Type="http://schemas.openxmlformats.org/officeDocument/2006/relationships/oleObject" Target="embeddings/oleObject370.bin"/><Relationship Id="rId841" Type="http://schemas.openxmlformats.org/officeDocument/2006/relationships/theme" Target="theme/theme1.xml"/><Relationship Id="rId26" Type="http://schemas.openxmlformats.org/officeDocument/2006/relationships/footer" Target="footer6.xml"/><Relationship Id="rId231" Type="http://schemas.openxmlformats.org/officeDocument/2006/relationships/image" Target="media/image96.wmf"/><Relationship Id="rId273" Type="http://schemas.openxmlformats.org/officeDocument/2006/relationships/oleObject" Target="embeddings/oleObject144.bin"/><Relationship Id="rId329" Type="http://schemas.openxmlformats.org/officeDocument/2006/relationships/oleObject" Target="embeddings/oleObject176.bin"/><Relationship Id="rId480" Type="http://schemas.openxmlformats.org/officeDocument/2006/relationships/oleObject" Target="embeddings/oleObject261.bin"/><Relationship Id="rId536" Type="http://schemas.openxmlformats.org/officeDocument/2006/relationships/oleObject" Target="embeddings/oleObject292.bin"/><Relationship Id="rId701" Type="http://schemas.openxmlformats.org/officeDocument/2006/relationships/image" Target="media/image301.wmf"/><Relationship Id="rId68" Type="http://schemas.openxmlformats.org/officeDocument/2006/relationships/oleObject" Target="embeddings/oleObject26.bin"/><Relationship Id="rId133" Type="http://schemas.openxmlformats.org/officeDocument/2006/relationships/image" Target="media/image53.wmf"/><Relationship Id="rId175" Type="http://schemas.openxmlformats.org/officeDocument/2006/relationships/image" Target="media/image74.wmf"/><Relationship Id="rId340" Type="http://schemas.openxmlformats.org/officeDocument/2006/relationships/image" Target="media/image141.wmf"/><Relationship Id="rId578" Type="http://schemas.openxmlformats.org/officeDocument/2006/relationships/oleObject" Target="embeddings/oleObject315.bin"/><Relationship Id="rId743" Type="http://schemas.openxmlformats.org/officeDocument/2006/relationships/oleObject" Target="embeddings/oleObject409.bin"/><Relationship Id="rId785" Type="http://schemas.openxmlformats.org/officeDocument/2006/relationships/oleObject" Target="embeddings/oleObject435.bin"/><Relationship Id="rId200" Type="http://schemas.openxmlformats.org/officeDocument/2006/relationships/image" Target="media/image86.wmf"/><Relationship Id="rId382" Type="http://schemas.openxmlformats.org/officeDocument/2006/relationships/oleObject" Target="embeddings/oleObject207.bin"/><Relationship Id="rId438" Type="http://schemas.openxmlformats.org/officeDocument/2006/relationships/oleObject" Target="embeddings/oleObject240.bin"/><Relationship Id="rId603" Type="http://schemas.openxmlformats.org/officeDocument/2006/relationships/image" Target="media/image256.wmf"/><Relationship Id="rId645" Type="http://schemas.openxmlformats.org/officeDocument/2006/relationships/image" Target="media/image277.wmf"/><Relationship Id="rId687" Type="http://schemas.openxmlformats.org/officeDocument/2006/relationships/image" Target="media/image294.wmf"/><Relationship Id="rId810" Type="http://schemas.openxmlformats.org/officeDocument/2006/relationships/image" Target="media/image345.wmf"/><Relationship Id="rId242" Type="http://schemas.openxmlformats.org/officeDocument/2006/relationships/image" Target="media/image101.wmf"/><Relationship Id="rId284" Type="http://schemas.openxmlformats.org/officeDocument/2006/relationships/oleObject" Target="embeddings/oleObject151.bin"/><Relationship Id="rId491" Type="http://schemas.openxmlformats.org/officeDocument/2006/relationships/image" Target="media/image206.wmf"/><Relationship Id="rId505" Type="http://schemas.openxmlformats.org/officeDocument/2006/relationships/image" Target="media/image211.wmf"/><Relationship Id="rId712" Type="http://schemas.openxmlformats.org/officeDocument/2006/relationships/oleObject" Target="embeddings/oleObject388.bin"/><Relationship Id="rId37" Type="http://schemas.openxmlformats.org/officeDocument/2006/relationships/image" Target="media/image10.wmf"/><Relationship Id="rId79" Type="http://schemas.openxmlformats.org/officeDocument/2006/relationships/image" Target="media/image29.wmf"/><Relationship Id="rId102" Type="http://schemas.openxmlformats.org/officeDocument/2006/relationships/oleObject" Target="embeddings/oleObject45.bin"/><Relationship Id="rId144" Type="http://schemas.openxmlformats.org/officeDocument/2006/relationships/oleObject" Target="embeddings/oleObject69.bin"/><Relationship Id="rId547" Type="http://schemas.openxmlformats.org/officeDocument/2006/relationships/image" Target="media/image231.wmf"/><Relationship Id="rId589" Type="http://schemas.openxmlformats.org/officeDocument/2006/relationships/image" Target="media/image250.wmf"/><Relationship Id="rId754" Type="http://schemas.openxmlformats.org/officeDocument/2006/relationships/oleObject" Target="embeddings/oleObject417.bin"/><Relationship Id="rId796" Type="http://schemas.openxmlformats.org/officeDocument/2006/relationships/oleObject" Target="embeddings/oleObject441.bin"/><Relationship Id="rId90" Type="http://schemas.openxmlformats.org/officeDocument/2006/relationships/oleObject" Target="embeddings/oleObject39.bin"/><Relationship Id="rId186" Type="http://schemas.openxmlformats.org/officeDocument/2006/relationships/image" Target="media/image79.wmf"/><Relationship Id="rId351" Type="http://schemas.openxmlformats.org/officeDocument/2006/relationships/image" Target="media/image146.wmf"/><Relationship Id="rId393" Type="http://schemas.openxmlformats.org/officeDocument/2006/relationships/oleObject" Target="embeddings/oleObject213.bin"/><Relationship Id="rId407" Type="http://schemas.openxmlformats.org/officeDocument/2006/relationships/oleObject" Target="embeddings/oleObject221.bin"/><Relationship Id="rId449" Type="http://schemas.openxmlformats.org/officeDocument/2006/relationships/image" Target="media/image186.wmf"/><Relationship Id="rId614" Type="http://schemas.openxmlformats.org/officeDocument/2006/relationships/oleObject" Target="embeddings/oleObject335.bin"/><Relationship Id="rId656" Type="http://schemas.openxmlformats.org/officeDocument/2006/relationships/oleObject" Target="embeddings/oleObject358.bin"/><Relationship Id="rId821" Type="http://schemas.openxmlformats.org/officeDocument/2006/relationships/oleObject" Target="embeddings/oleObject455.bin"/><Relationship Id="rId211" Type="http://schemas.openxmlformats.org/officeDocument/2006/relationships/oleObject" Target="embeddings/oleObject104.bin"/><Relationship Id="rId253" Type="http://schemas.openxmlformats.org/officeDocument/2006/relationships/oleObject" Target="embeddings/oleObject131.bin"/><Relationship Id="rId295" Type="http://schemas.openxmlformats.org/officeDocument/2006/relationships/oleObject" Target="embeddings/oleObject156.bin"/><Relationship Id="rId309" Type="http://schemas.openxmlformats.org/officeDocument/2006/relationships/image" Target="media/image126.wmf"/><Relationship Id="rId460" Type="http://schemas.openxmlformats.org/officeDocument/2006/relationships/oleObject" Target="embeddings/oleObject251.bin"/><Relationship Id="rId516" Type="http://schemas.openxmlformats.org/officeDocument/2006/relationships/oleObject" Target="embeddings/oleObject282.bin"/><Relationship Id="rId698" Type="http://schemas.openxmlformats.org/officeDocument/2006/relationships/oleObject" Target="embeddings/oleObject381.bin"/><Relationship Id="rId48" Type="http://schemas.openxmlformats.org/officeDocument/2006/relationships/image" Target="media/image16.wmf"/><Relationship Id="rId113" Type="http://schemas.openxmlformats.org/officeDocument/2006/relationships/image" Target="media/image44.wmf"/><Relationship Id="rId320" Type="http://schemas.openxmlformats.org/officeDocument/2006/relationships/image" Target="media/image131.wmf"/><Relationship Id="rId558" Type="http://schemas.openxmlformats.org/officeDocument/2006/relationships/oleObject" Target="embeddings/oleObject304.bin"/><Relationship Id="rId723" Type="http://schemas.openxmlformats.org/officeDocument/2006/relationships/oleObject" Target="embeddings/oleObject394.bin"/><Relationship Id="rId765" Type="http://schemas.openxmlformats.org/officeDocument/2006/relationships/image" Target="media/image325.wmf"/><Relationship Id="rId155" Type="http://schemas.openxmlformats.org/officeDocument/2006/relationships/image" Target="media/image63.wmf"/><Relationship Id="rId197" Type="http://schemas.openxmlformats.org/officeDocument/2006/relationships/oleObject" Target="embeddings/oleObject95.bin"/><Relationship Id="rId362" Type="http://schemas.openxmlformats.org/officeDocument/2006/relationships/oleObject" Target="embeddings/oleObject194.bin"/><Relationship Id="rId418" Type="http://schemas.openxmlformats.org/officeDocument/2006/relationships/image" Target="media/image172.wmf"/><Relationship Id="rId625" Type="http://schemas.openxmlformats.org/officeDocument/2006/relationships/image" Target="media/image267.wmf"/><Relationship Id="rId832" Type="http://schemas.openxmlformats.org/officeDocument/2006/relationships/image" Target="media/image354.wmf"/><Relationship Id="rId222" Type="http://schemas.openxmlformats.org/officeDocument/2006/relationships/image" Target="media/image93.wmf"/><Relationship Id="rId264" Type="http://schemas.openxmlformats.org/officeDocument/2006/relationships/oleObject" Target="embeddings/oleObject139.bin"/><Relationship Id="rId471" Type="http://schemas.openxmlformats.org/officeDocument/2006/relationships/image" Target="media/image197.wmf"/><Relationship Id="rId667" Type="http://schemas.openxmlformats.org/officeDocument/2006/relationships/oleObject" Target="embeddings/oleObject365.bin"/><Relationship Id="rId17" Type="http://schemas.openxmlformats.org/officeDocument/2006/relationships/image" Target="media/image2.wmf"/><Relationship Id="rId59" Type="http://schemas.openxmlformats.org/officeDocument/2006/relationships/image" Target="media/image21.wmf"/><Relationship Id="rId124" Type="http://schemas.openxmlformats.org/officeDocument/2006/relationships/oleObject" Target="embeddings/oleObject57.bin"/><Relationship Id="rId527" Type="http://schemas.openxmlformats.org/officeDocument/2006/relationships/image" Target="media/image222.wmf"/><Relationship Id="rId569" Type="http://schemas.openxmlformats.org/officeDocument/2006/relationships/image" Target="media/image241.wmf"/><Relationship Id="rId734" Type="http://schemas.openxmlformats.org/officeDocument/2006/relationships/oleObject" Target="embeddings/oleObject401.bin"/><Relationship Id="rId776" Type="http://schemas.openxmlformats.org/officeDocument/2006/relationships/oleObject" Target="embeddings/oleObject428.bin"/><Relationship Id="rId70" Type="http://schemas.openxmlformats.org/officeDocument/2006/relationships/image" Target="media/image25.wmf"/><Relationship Id="rId166" Type="http://schemas.openxmlformats.org/officeDocument/2006/relationships/image" Target="media/image69.wmf"/><Relationship Id="rId331" Type="http://schemas.openxmlformats.org/officeDocument/2006/relationships/oleObject" Target="embeddings/oleObject177.bin"/><Relationship Id="rId373" Type="http://schemas.openxmlformats.org/officeDocument/2006/relationships/image" Target="media/image153.wmf"/><Relationship Id="rId429" Type="http://schemas.openxmlformats.org/officeDocument/2006/relationships/image" Target="media/image176.wmf"/><Relationship Id="rId580" Type="http://schemas.openxmlformats.org/officeDocument/2006/relationships/oleObject" Target="embeddings/oleObject316.bin"/><Relationship Id="rId636" Type="http://schemas.openxmlformats.org/officeDocument/2006/relationships/oleObject" Target="embeddings/oleObject346.bin"/><Relationship Id="rId801" Type="http://schemas.openxmlformats.org/officeDocument/2006/relationships/image" Target="media/image340.wmf"/><Relationship Id="rId1" Type="http://schemas.openxmlformats.org/officeDocument/2006/relationships/customXml" Target="../customXml/item1.xml"/><Relationship Id="rId233" Type="http://schemas.openxmlformats.org/officeDocument/2006/relationships/image" Target="media/image97.wmf"/><Relationship Id="rId440" Type="http://schemas.openxmlformats.org/officeDocument/2006/relationships/oleObject" Target="embeddings/oleObject241.bin"/><Relationship Id="rId678" Type="http://schemas.openxmlformats.org/officeDocument/2006/relationships/oleObject" Target="embeddings/oleObject371.bin"/><Relationship Id="rId28" Type="http://schemas.openxmlformats.org/officeDocument/2006/relationships/oleObject" Target="embeddings/oleObject5.bin"/><Relationship Id="rId275" Type="http://schemas.openxmlformats.org/officeDocument/2006/relationships/oleObject" Target="embeddings/oleObject145.bin"/><Relationship Id="rId300" Type="http://schemas.openxmlformats.org/officeDocument/2006/relationships/image" Target="media/image123.wmf"/><Relationship Id="rId482" Type="http://schemas.openxmlformats.org/officeDocument/2006/relationships/oleObject" Target="embeddings/oleObject262.bin"/><Relationship Id="rId538" Type="http://schemas.openxmlformats.org/officeDocument/2006/relationships/oleObject" Target="embeddings/oleObject293.bin"/><Relationship Id="rId703" Type="http://schemas.openxmlformats.org/officeDocument/2006/relationships/image" Target="media/image302.wmf"/><Relationship Id="rId745" Type="http://schemas.openxmlformats.org/officeDocument/2006/relationships/oleObject" Target="embeddings/oleObject411.bin"/><Relationship Id="rId81" Type="http://schemas.openxmlformats.org/officeDocument/2006/relationships/image" Target="media/image30.wmf"/><Relationship Id="rId135" Type="http://schemas.openxmlformats.org/officeDocument/2006/relationships/image" Target="media/image54.wmf"/><Relationship Id="rId177" Type="http://schemas.openxmlformats.org/officeDocument/2006/relationships/image" Target="media/image75.wmf"/><Relationship Id="rId342" Type="http://schemas.openxmlformats.org/officeDocument/2006/relationships/oleObject" Target="embeddings/oleObject183.bin"/><Relationship Id="rId384" Type="http://schemas.openxmlformats.org/officeDocument/2006/relationships/oleObject" Target="embeddings/oleObject208.bin"/><Relationship Id="rId591" Type="http://schemas.openxmlformats.org/officeDocument/2006/relationships/oleObject" Target="embeddings/oleObject323.bin"/><Relationship Id="rId605" Type="http://schemas.openxmlformats.org/officeDocument/2006/relationships/image" Target="media/image257.wmf"/><Relationship Id="rId787" Type="http://schemas.openxmlformats.org/officeDocument/2006/relationships/oleObject" Target="embeddings/oleObject436.bin"/><Relationship Id="rId812" Type="http://schemas.openxmlformats.org/officeDocument/2006/relationships/oleObject" Target="embeddings/oleObject449.bin"/><Relationship Id="rId202" Type="http://schemas.openxmlformats.org/officeDocument/2006/relationships/image" Target="media/image87.wmf"/><Relationship Id="rId244" Type="http://schemas.openxmlformats.org/officeDocument/2006/relationships/oleObject" Target="embeddings/oleObject125.bin"/><Relationship Id="rId647" Type="http://schemas.openxmlformats.org/officeDocument/2006/relationships/oleObject" Target="embeddings/oleObject352.bin"/><Relationship Id="rId689" Type="http://schemas.openxmlformats.org/officeDocument/2006/relationships/image" Target="media/image295.wmf"/><Relationship Id="rId39" Type="http://schemas.openxmlformats.org/officeDocument/2006/relationships/image" Target="media/image11.wmf"/><Relationship Id="rId286" Type="http://schemas.openxmlformats.org/officeDocument/2006/relationships/oleObject" Target="embeddings/oleObject152.bin"/><Relationship Id="rId451" Type="http://schemas.openxmlformats.org/officeDocument/2006/relationships/image" Target="media/image187.wmf"/><Relationship Id="rId493" Type="http://schemas.openxmlformats.org/officeDocument/2006/relationships/image" Target="media/image207.wmf"/><Relationship Id="rId507" Type="http://schemas.openxmlformats.org/officeDocument/2006/relationships/image" Target="media/image212.wmf"/><Relationship Id="rId549" Type="http://schemas.openxmlformats.org/officeDocument/2006/relationships/image" Target="media/image232.wmf"/><Relationship Id="rId714" Type="http://schemas.openxmlformats.org/officeDocument/2006/relationships/oleObject" Target="embeddings/oleObject389.bin"/><Relationship Id="rId756" Type="http://schemas.openxmlformats.org/officeDocument/2006/relationships/oleObject" Target="embeddings/oleObject418.bin"/><Relationship Id="rId50" Type="http://schemas.openxmlformats.org/officeDocument/2006/relationships/oleObject" Target="embeddings/oleObject16.bin"/><Relationship Id="rId104" Type="http://schemas.openxmlformats.org/officeDocument/2006/relationships/image" Target="media/image40.wmf"/><Relationship Id="rId146" Type="http://schemas.openxmlformats.org/officeDocument/2006/relationships/oleObject" Target="embeddings/oleObject70.bin"/><Relationship Id="rId188" Type="http://schemas.openxmlformats.org/officeDocument/2006/relationships/image" Target="media/image80.wmf"/><Relationship Id="rId311" Type="http://schemas.openxmlformats.org/officeDocument/2006/relationships/image" Target="media/image127.wmf"/><Relationship Id="rId353" Type="http://schemas.openxmlformats.org/officeDocument/2006/relationships/image" Target="media/image147.wmf"/><Relationship Id="rId395" Type="http://schemas.openxmlformats.org/officeDocument/2006/relationships/image" Target="media/image164.wmf"/><Relationship Id="rId409" Type="http://schemas.openxmlformats.org/officeDocument/2006/relationships/image" Target="media/image169.wmf"/><Relationship Id="rId560" Type="http://schemas.openxmlformats.org/officeDocument/2006/relationships/oleObject" Target="embeddings/oleObject305.bin"/><Relationship Id="rId798" Type="http://schemas.openxmlformats.org/officeDocument/2006/relationships/oleObject" Target="embeddings/oleObject442.bin"/><Relationship Id="rId92" Type="http://schemas.openxmlformats.org/officeDocument/2006/relationships/oleObject" Target="embeddings/oleObject40.bin"/><Relationship Id="rId213" Type="http://schemas.openxmlformats.org/officeDocument/2006/relationships/image" Target="media/image90.wmf"/><Relationship Id="rId420" Type="http://schemas.openxmlformats.org/officeDocument/2006/relationships/image" Target="media/image173.wmf"/><Relationship Id="rId616" Type="http://schemas.openxmlformats.org/officeDocument/2006/relationships/oleObject" Target="embeddings/oleObject336.bin"/><Relationship Id="rId658" Type="http://schemas.openxmlformats.org/officeDocument/2006/relationships/oleObject" Target="embeddings/oleObject360.bin"/><Relationship Id="rId823" Type="http://schemas.openxmlformats.org/officeDocument/2006/relationships/oleObject" Target="embeddings/oleObject456.bin"/><Relationship Id="rId255" Type="http://schemas.openxmlformats.org/officeDocument/2006/relationships/oleObject" Target="embeddings/oleObject133.bin"/><Relationship Id="rId297" Type="http://schemas.openxmlformats.org/officeDocument/2006/relationships/oleObject" Target="embeddings/oleObject157.bin"/><Relationship Id="rId462" Type="http://schemas.openxmlformats.org/officeDocument/2006/relationships/oleObject" Target="embeddings/oleObject252.bin"/><Relationship Id="rId518" Type="http://schemas.openxmlformats.org/officeDocument/2006/relationships/oleObject" Target="embeddings/oleObject283.bin"/><Relationship Id="rId725" Type="http://schemas.openxmlformats.org/officeDocument/2006/relationships/oleObject" Target="embeddings/oleObject395.bin"/><Relationship Id="rId115" Type="http://schemas.openxmlformats.org/officeDocument/2006/relationships/image" Target="media/image45.wmf"/><Relationship Id="rId157" Type="http://schemas.openxmlformats.org/officeDocument/2006/relationships/image" Target="media/image64.wmf"/><Relationship Id="rId322" Type="http://schemas.openxmlformats.org/officeDocument/2006/relationships/image" Target="media/image132.wmf"/><Relationship Id="rId364" Type="http://schemas.openxmlformats.org/officeDocument/2006/relationships/oleObject" Target="embeddings/oleObject196.bin"/><Relationship Id="rId767" Type="http://schemas.openxmlformats.org/officeDocument/2006/relationships/image" Target="media/image326.wmf"/><Relationship Id="rId61" Type="http://schemas.openxmlformats.org/officeDocument/2006/relationships/image" Target="media/image22.wmf"/><Relationship Id="rId199" Type="http://schemas.openxmlformats.org/officeDocument/2006/relationships/oleObject" Target="embeddings/oleObject96.bin"/><Relationship Id="rId571" Type="http://schemas.openxmlformats.org/officeDocument/2006/relationships/image" Target="media/image242.wmf"/><Relationship Id="rId627" Type="http://schemas.openxmlformats.org/officeDocument/2006/relationships/image" Target="media/image268.wmf"/><Relationship Id="rId669" Type="http://schemas.openxmlformats.org/officeDocument/2006/relationships/oleObject" Target="embeddings/oleObject366.bin"/><Relationship Id="rId834" Type="http://schemas.openxmlformats.org/officeDocument/2006/relationships/oleObject" Target="embeddings/oleObject462.bin"/><Relationship Id="rId19" Type="http://schemas.openxmlformats.org/officeDocument/2006/relationships/header" Target="header4.xml"/><Relationship Id="rId224" Type="http://schemas.openxmlformats.org/officeDocument/2006/relationships/image" Target="media/image94.wmf"/><Relationship Id="rId266" Type="http://schemas.openxmlformats.org/officeDocument/2006/relationships/oleObject" Target="embeddings/oleObject140.bin"/><Relationship Id="rId431" Type="http://schemas.openxmlformats.org/officeDocument/2006/relationships/image" Target="media/image177.wmf"/><Relationship Id="rId473" Type="http://schemas.openxmlformats.org/officeDocument/2006/relationships/image" Target="media/image198.wmf"/><Relationship Id="rId529" Type="http://schemas.openxmlformats.org/officeDocument/2006/relationships/image" Target="media/image223.wmf"/><Relationship Id="rId680" Type="http://schemas.openxmlformats.org/officeDocument/2006/relationships/oleObject" Target="embeddings/oleObject372.bin"/><Relationship Id="rId736" Type="http://schemas.openxmlformats.org/officeDocument/2006/relationships/oleObject" Target="embeddings/oleObject403.bin"/><Relationship Id="rId30" Type="http://schemas.openxmlformats.org/officeDocument/2006/relationships/oleObject" Target="embeddings/oleObject6.bin"/><Relationship Id="rId126" Type="http://schemas.openxmlformats.org/officeDocument/2006/relationships/oleObject" Target="embeddings/oleObject58.bin"/><Relationship Id="rId168" Type="http://schemas.openxmlformats.org/officeDocument/2006/relationships/oleObject" Target="embeddings/oleObject80.bin"/><Relationship Id="rId333" Type="http://schemas.openxmlformats.org/officeDocument/2006/relationships/oleObject" Target="embeddings/oleObject178.bin"/><Relationship Id="rId540" Type="http://schemas.openxmlformats.org/officeDocument/2006/relationships/oleObject" Target="embeddings/oleObject294.bin"/><Relationship Id="rId778" Type="http://schemas.openxmlformats.org/officeDocument/2006/relationships/oleObject" Target="embeddings/oleObject430.bin"/><Relationship Id="rId72" Type="http://schemas.openxmlformats.org/officeDocument/2006/relationships/image" Target="media/image26.wmf"/><Relationship Id="rId375" Type="http://schemas.openxmlformats.org/officeDocument/2006/relationships/oleObject" Target="embeddings/oleObject204.bin"/><Relationship Id="rId582" Type="http://schemas.openxmlformats.org/officeDocument/2006/relationships/oleObject" Target="embeddings/oleObject317.bin"/><Relationship Id="rId638" Type="http://schemas.openxmlformats.org/officeDocument/2006/relationships/oleObject" Target="embeddings/oleObject347.bin"/><Relationship Id="rId803" Type="http://schemas.openxmlformats.org/officeDocument/2006/relationships/image" Target="media/image341.wmf"/><Relationship Id="rId3" Type="http://schemas.openxmlformats.org/officeDocument/2006/relationships/numbering" Target="numbering.xml"/><Relationship Id="rId235" Type="http://schemas.openxmlformats.org/officeDocument/2006/relationships/image" Target="media/image98.wmf"/><Relationship Id="rId277" Type="http://schemas.openxmlformats.org/officeDocument/2006/relationships/oleObject" Target="embeddings/oleObject146.bin"/><Relationship Id="rId400" Type="http://schemas.openxmlformats.org/officeDocument/2006/relationships/image" Target="media/image166.wmf"/><Relationship Id="rId442" Type="http://schemas.openxmlformats.org/officeDocument/2006/relationships/oleObject" Target="embeddings/oleObject242.bin"/><Relationship Id="rId484" Type="http://schemas.openxmlformats.org/officeDocument/2006/relationships/oleObject" Target="embeddings/oleObject264.bin"/><Relationship Id="rId705" Type="http://schemas.openxmlformats.org/officeDocument/2006/relationships/image" Target="media/image303.wmf"/><Relationship Id="rId137" Type="http://schemas.openxmlformats.org/officeDocument/2006/relationships/oleObject" Target="embeddings/oleObject65.bin"/><Relationship Id="rId302" Type="http://schemas.openxmlformats.org/officeDocument/2006/relationships/image" Target="media/image124.wmf"/><Relationship Id="rId344" Type="http://schemas.openxmlformats.org/officeDocument/2006/relationships/oleObject" Target="embeddings/oleObject184.bin"/><Relationship Id="rId691" Type="http://schemas.openxmlformats.org/officeDocument/2006/relationships/image" Target="media/image296.wmf"/><Relationship Id="rId747" Type="http://schemas.openxmlformats.org/officeDocument/2006/relationships/image" Target="media/image317.wmf"/><Relationship Id="rId789" Type="http://schemas.openxmlformats.org/officeDocument/2006/relationships/oleObject" Target="embeddings/oleObject437.bin"/><Relationship Id="rId41" Type="http://schemas.openxmlformats.org/officeDocument/2006/relationships/image" Target="media/image12.wmf"/><Relationship Id="rId83" Type="http://schemas.openxmlformats.org/officeDocument/2006/relationships/image" Target="media/image31.wmf"/><Relationship Id="rId179" Type="http://schemas.openxmlformats.org/officeDocument/2006/relationships/oleObject" Target="embeddings/oleObject86.bin"/><Relationship Id="rId386" Type="http://schemas.openxmlformats.org/officeDocument/2006/relationships/image" Target="media/image159.wmf"/><Relationship Id="rId551" Type="http://schemas.openxmlformats.org/officeDocument/2006/relationships/image" Target="media/image233.wmf"/><Relationship Id="rId593" Type="http://schemas.openxmlformats.org/officeDocument/2006/relationships/oleObject" Target="embeddings/oleObject324.bin"/><Relationship Id="rId607" Type="http://schemas.openxmlformats.org/officeDocument/2006/relationships/image" Target="media/image258.wmf"/><Relationship Id="rId649" Type="http://schemas.openxmlformats.org/officeDocument/2006/relationships/oleObject" Target="embeddings/oleObject353.bin"/><Relationship Id="rId814" Type="http://schemas.openxmlformats.org/officeDocument/2006/relationships/oleObject" Target="embeddings/oleObject451.bin"/><Relationship Id="rId190" Type="http://schemas.openxmlformats.org/officeDocument/2006/relationships/image" Target="media/image81.wmf"/><Relationship Id="rId204" Type="http://schemas.openxmlformats.org/officeDocument/2006/relationships/image" Target="media/image88.wmf"/><Relationship Id="rId246" Type="http://schemas.openxmlformats.org/officeDocument/2006/relationships/oleObject" Target="embeddings/oleObject127.bin"/><Relationship Id="rId288" Type="http://schemas.openxmlformats.org/officeDocument/2006/relationships/oleObject" Target="embeddings/oleObject153.bin"/><Relationship Id="rId411" Type="http://schemas.openxmlformats.org/officeDocument/2006/relationships/oleObject" Target="embeddings/oleObject224.bin"/><Relationship Id="rId453" Type="http://schemas.openxmlformats.org/officeDocument/2006/relationships/image" Target="media/image188.wmf"/><Relationship Id="rId509" Type="http://schemas.openxmlformats.org/officeDocument/2006/relationships/image" Target="media/image213.wmf"/><Relationship Id="rId660" Type="http://schemas.openxmlformats.org/officeDocument/2006/relationships/oleObject" Target="embeddings/oleObject361.bin"/><Relationship Id="rId106" Type="http://schemas.openxmlformats.org/officeDocument/2006/relationships/image" Target="media/image41.wmf"/><Relationship Id="rId313" Type="http://schemas.openxmlformats.org/officeDocument/2006/relationships/image" Target="media/image128.wmf"/><Relationship Id="rId495" Type="http://schemas.openxmlformats.org/officeDocument/2006/relationships/image" Target="media/image208.wmf"/><Relationship Id="rId716" Type="http://schemas.openxmlformats.org/officeDocument/2006/relationships/image" Target="media/image308.wmf"/><Relationship Id="rId758" Type="http://schemas.openxmlformats.org/officeDocument/2006/relationships/oleObject" Target="embeddings/oleObject419.bin"/><Relationship Id="rId10" Type="http://schemas.openxmlformats.org/officeDocument/2006/relationships/header" Target="header2.xml"/><Relationship Id="rId52" Type="http://schemas.openxmlformats.org/officeDocument/2006/relationships/oleObject" Target="embeddings/oleObject17.bin"/><Relationship Id="rId94" Type="http://schemas.openxmlformats.org/officeDocument/2006/relationships/oleObject" Target="embeddings/oleObject41.bin"/><Relationship Id="rId148" Type="http://schemas.openxmlformats.org/officeDocument/2006/relationships/oleObject" Target="embeddings/oleObject71.bin"/><Relationship Id="rId355" Type="http://schemas.openxmlformats.org/officeDocument/2006/relationships/image" Target="media/image148.wmf"/><Relationship Id="rId397" Type="http://schemas.openxmlformats.org/officeDocument/2006/relationships/oleObject" Target="embeddings/oleObject215.bin"/><Relationship Id="rId520" Type="http://schemas.openxmlformats.org/officeDocument/2006/relationships/oleObject" Target="embeddings/oleObject284.bin"/><Relationship Id="rId562" Type="http://schemas.openxmlformats.org/officeDocument/2006/relationships/oleObject" Target="embeddings/oleObject306.bin"/><Relationship Id="rId618" Type="http://schemas.openxmlformats.org/officeDocument/2006/relationships/oleObject" Target="embeddings/oleObject337.bin"/><Relationship Id="rId825" Type="http://schemas.openxmlformats.org/officeDocument/2006/relationships/oleObject" Target="embeddings/oleObject457.bin"/><Relationship Id="rId215" Type="http://schemas.openxmlformats.org/officeDocument/2006/relationships/image" Target="media/image91.wmf"/><Relationship Id="rId257" Type="http://schemas.openxmlformats.org/officeDocument/2006/relationships/oleObject" Target="embeddings/oleObject134.bin"/><Relationship Id="rId422" Type="http://schemas.openxmlformats.org/officeDocument/2006/relationships/image" Target="media/image174.wmf"/><Relationship Id="rId464" Type="http://schemas.openxmlformats.org/officeDocument/2006/relationships/oleObject" Target="embeddings/oleObject253.bin"/><Relationship Id="rId299" Type="http://schemas.openxmlformats.org/officeDocument/2006/relationships/oleObject" Target="embeddings/oleObject159.bin"/><Relationship Id="rId727" Type="http://schemas.openxmlformats.org/officeDocument/2006/relationships/oleObject" Target="embeddings/oleObject397.bin"/><Relationship Id="rId63" Type="http://schemas.openxmlformats.org/officeDocument/2006/relationships/image" Target="media/image23.wmf"/><Relationship Id="rId159" Type="http://schemas.openxmlformats.org/officeDocument/2006/relationships/image" Target="media/image65.wmf"/><Relationship Id="rId366" Type="http://schemas.openxmlformats.org/officeDocument/2006/relationships/oleObject" Target="embeddings/oleObject197.bin"/><Relationship Id="rId573" Type="http://schemas.openxmlformats.org/officeDocument/2006/relationships/image" Target="media/image243.wmf"/><Relationship Id="rId780" Type="http://schemas.openxmlformats.org/officeDocument/2006/relationships/oleObject" Target="embeddings/oleObject431.bin"/><Relationship Id="rId226" Type="http://schemas.openxmlformats.org/officeDocument/2006/relationships/image" Target="media/image95.wmf"/><Relationship Id="rId433" Type="http://schemas.openxmlformats.org/officeDocument/2006/relationships/image" Target="media/image178.wmf"/><Relationship Id="rId640" Type="http://schemas.openxmlformats.org/officeDocument/2006/relationships/oleObject" Target="embeddings/oleObject348.bin"/><Relationship Id="rId738" Type="http://schemas.openxmlformats.org/officeDocument/2006/relationships/oleObject" Target="embeddings/oleObject405.bin"/><Relationship Id="rId74" Type="http://schemas.openxmlformats.org/officeDocument/2006/relationships/image" Target="media/image27.wmf"/><Relationship Id="rId377" Type="http://schemas.openxmlformats.org/officeDocument/2006/relationships/image" Target="media/image155.wmf"/><Relationship Id="rId500" Type="http://schemas.openxmlformats.org/officeDocument/2006/relationships/image" Target="media/image209.wmf"/><Relationship Id="rId584" Type="http://schemas.openxmlformats.org/officeDocument/2006/relationships/oleObject" Target="embeddings/oleObject318.bin"/><Relationship Id="rId805" Type="http://schemas.openxmlformats.org/officeDocument/2006/relationships/image" Target="media/image342.wmf"/><Relationship Id="rId5" Type="http://schemas.openxmlformats.org/officeDocument/2006/relationships/settings" Target="settings.xml"/><Relationship Id="rId237" Type="http://schemas.openxmlformats.org/officeDocument/2006/relationships/oleObject" Target="embeddings/oleObject121.bin"/><Relationship Id="rId791" Type="http://schemas.openxmlformats.org/officeDocument/2006/relationships/oleObject" Target="embeddings/oleObject438.bin"/><Relationship Id="rId444" Type="http://schemas.openxmlformats.org/officeDocument/2006/relationships/oleObject" Target="embeddings/oleObject243.bin"/><Relationship Id="rId651" Type="http://schemas.openxmlformats.org/officeDocument/2006/relationships/image" Target="media/image279.wmf"/><Relationship Id="rId749" Type="http://schemas.openxmlformats.org/officeDocument/2006/relationships/image" Target="media/image318.wmf"/><Relationship Id="rId290" Type="http://schemas.openxmlformats.org/officeDocument/2006/relationships/image" Target="media/image119.wmf"/><Relationship Id="rId304" Type="http://schemas.openxmlformats.org/officeDocument/2006/relationships/oleObject" Target="embeddings/oleObject162.bin"/><Relationship Id="rId388" Type="http://schemas.openxmlformats.org/officeDocument/2006/relationships/image" Target="media/image160.wmf"/><Relationship Id="rId511" Type="http://schemas.openxmlformats.org/officeDocument/2006/relationships/image" Target="media/image214.wmf"/><Relationship Id="rId609" Type="http://schemas.openxmlformats.org/officeDocument/2006/relationships/image" Target="media/image259.wmf"/><Relationship Id="rId85" Type="http://schemas.openxmlformats.org/officeDocument/2006/relationships/image" Target="media/image32.wmf"/><Relationship Id="rId150" Type="http://schemas.openxmlformats.org/officeDocument/2006/relationships/oleObject" Target="embeddings/oleObject72.bin"/><Relationship Id="rId595" Type="http://schemas.openxmlformats.org/officeDocument/2006/relationships/oleObject" Target="embeddings/oleObject325.bin"/><Relationship Id="rId816" Type="http://schemas.openxmlformats.org/officeDocument/2006/relationships/image" Target="media/image346.wmf"/><Relationship Id="rId248" Type="http://schemas.openxmlformats.org/officeDocument/2006/relationships/image" Target="media/image102.wmf"/><Relationship Id="rId455" Type="http://schemas.openxmlformats.org/officeDocument/2006/relationships/image" Target="media/image189.wmf"/><Relationship Id="rId662" Type="http://schemas.openxmlformats.org/officeDocument/2006/relationships/oleObject" Target="embeddings/oleObject362.bin"/><Relationship Id="rId12" Type="http://schemas.openxmlformats.org/officeDocument/2006/relationships/footer" Target="footer2.xml"/><Relationship Id="rId108" Type="http://schemas.openxmlformats.org/officeDocument/2006/relationships/oleObject" Target="embeddings/oleObject49.bin"/><Relationship Id="rId315" Type="http://schemas.openxmlformats.org/officeDocument/2006/relationships/image" Target="media/image129.wmf"/><Relationship Id="rId522" Type="http://schemas.openxmlformats.org/officeDocument/2006/relationships/oleObject" Target="embeddings/oleObject285.bin"/><Relationship Id="rId96" Type="http://schemas.openxmlformats.org/officeDocument/2006/relationships/oleObject" Target="embeddings/oleObject42.bin"/><Relationship Id="rId161" Type="http://schemas.openxmlformats.org/officeDocument/2006/relationships/image" Target="media/image66.wmf"/><Relationship Id="rId399" Type="http://schemas.openxmlformats.org/officeDocument/2006/relationships/oleObject" Target="embeddings/oleObject216.bin"/><Relationship Id="rId827" Type="http://schemas.openxmlformats.org/officeDocument/2006/relationships/oleObject" Target="embeddings/oleObject458.bin"/><Relationship Id="rId259" Type="http://schemas.openxmlformats.org/officeDocument/2006/relationships/oleObject" Target="embeddings/oleObject135.bin"/><Relationship Id="rId466" Type="http://schemas.openxmlformats.org/officeDocument/2006/relationships/oleObject" Target="embeddings/oleObject254.bin"/><Relationship Id="rId673" Type="http://schemas.openxmlformats.org/officeDocument/2006/relationships/image" Target="media/image287.wmf"/><Relationship Id="rId23" Type="http://schemas.openxmlformats.org/officeDocument/2006/relationships/oleObject" Target="embeddings/oleObject4.bin"/><Relationship Id="rId119" Type="http://schemas.openxmlformats.org/officeDocument/2006/relationships/image" Target="media/image47.wmf"/><Relationship Id="rId326" Type="http://schemas.openxmlformats.org/officeDocument/2006/relationships/image" Target="media/image134.wmf"/><Relationship Id="rId533" Type="http://schemas.openxmlformats.org/officeDocument/2006/relationships/image" Target="media/image225.wmf"/><Relationship Id="rId740" Type="http://schemas.openxmlformats.org/officeDocument/2006/relationships/oleObject" Target="embeddings/oleObject407.bin"/><Relationship Id="rId838" Type="http://schemas.openxmlformats.org/officeDocument/2006/relationships/image" Target="media/image355.png"/><Relationship Id="rId172" Type="http://schemas.openxmlformats.org/officeDocument/2006/relationships/oleObject" Target="embeddings/oleObject82.bin"/><Relationship Id="rId477" Type="http://schemas.openxmlformats.org/officeDocument/2006/relationships/image" Target="media/image200.wmf"/><Relationship Id="rId600" Type="http://schemas.openxmlformats.org/officeDocument/2006/relationships/oleObject" Target="embeddings/oleObject328.bin"/><Relationship Id="rId684" Type="http://schemas.openxmlformats.org/officeDocument/2006/relationships/oleObject" Target="embeddings/oleObject374.bin"/><Relationship Id="rId337" Type="http://schemas.openxmlformats.org/officeDocument/2006/relationships/oleObject" Target="embeddings/oleObject180.bin"/><Relationship Id="rId34" Type="http://schemas.openxmlformats.org/officeDocument/2006/relationships/oleObject" Target="embeddings/oleObject8.bin"/><Relationship Id="rId544" Type="http://schemas.openxmlformats.org/officeDocument/2006/relationships/oleObject" Target="embeddings/oleObject296.bin"/><Relationship Id="rId751" Type="http://schemas.openxmlformats.org/officeDocument/2006/relationships/oleObject" Target="embeddings/oleObject415.bin"/><Relationship Id="rId183" Type="http://schemas.openxmlformats.org/officeDocument/2006/relationships/oleObject" Target="embeddings/oleObject88.bin"/><Relationship Id="rId390" Type="http://schemas.openxmlformats.org/officeDocument/2006/relationships/image" Target="media/image161.wmf"/><Relationship Id="rId404" Type="http://schemas.openxmlformats.org/officeDocument/2006/relationships/oleObject" Target="embeddings/oleObject219.bin"/><Relationship Id="rId611" Type="http://schemas.openxmlformats.org/officeDocument/2006/relationships/image" Target="media/image260.wmf"/><Relationship Id="rId250" Type="http://schemas.openxmlformats.org/officeDocument/2006/relationships/image" Target="media/image103.wmf"/><Relationship Id="rId488" Type="http://schemas.openxmlformats.org/officeDocument/2006/relationships/oleObject" Target="embeddings/oleObject266.bin"/><Relationship Id="rId695" Type="http://schemas.openxmlformats.org/officeDocument/2006/relationships/image" Target="media/image298.wmf"/><Relationship Id="rId709" Type="http://schemas.openxmlformats.org/officeDocument/2006/relationships/image" Target="media/image305.wmf"/><Relationship Id="rId45" Type="http://schemas.openxmlformats.org/officeDocument/2006/relationships/image" Target="media/image14.wmf"/><Relationship Id="rId110" Type="http://schemas.openxmlformats.org/officeDocument/2006/relationships/oleObject" Target="embeddings/oleObject50.bin"/><Relationship Id="rId348" Type="http://schemas.openxmlformats.org/officeDocument/2006/relationships/oleObject" Target="embeddings/oleObject185.bin"/><Relationship Id="rId555" Type="http://schemas.openxmlformats.org/officeDocument/2006/relationships/image" Target="media/image235.wmf"/><Relationship Id="rId762" Type="http://schemas.openxmlformats.org/officeDocument/2006/relationships/oleObject" Target="embeddings/oleObject421.bin"/><Relationship Id="rId194" Type="http://schemas.openxmlformats.org/officeDocument/2006/relationships/image" Target="media/image83.wmf"/><Relationship Id="rId208" Type="http://schemas.openxmlformats.org/officeDocument/2006/relationships/oleObject" Target="embeddings/oleObject101.bin"/><Relationship Id="rId415" Type="http://schemas.openxmlformats.org/officeDocument/2006/relationships/oleObject" Target="embeddings/oleObject227.bin"/><Relationship Id="rId622" Type="http://schemas.openxmlformats.org/officeDocument/2006/relationships/oleObject" Target="embeddings/oleObject339.bin"/><Relationship Id="rId261" Type="http://schemas.openxmlformats.org/officeDocument/2006/relationships/oleObject" Target="embeddings/oleObject137.bin"/><Relationship Id="rId499" Type="http://schemas.openxmlformats.org/officeDocument/2006/relationships/oleObject" Target="embeddings/oleObject273.bin"/><Relationship Id="rId56" Type="http://schemas.openxmlformats.org/officeDocument/2006/relationships/oleObject" Target="embeddings/oleObject19.bin"/><Relationship Id="rId359" Type="http://schemas.openxmlformats.org/officeDocument/2006/relationships/oleObject" Target="embeddings/oleObject192.bin"/><Relationship Id="rId566" Type="http://schemas.openxmlformats.org/officeDocument/2006/relationships/oleObject" Target="embeddings/oleObject309.bin"/><Relationship Id="rId773" Type="http://schemas.openxmlformats.org/officeDocument/2006/relationships/image" Target="media/image329.wmf"/><Relationship Id="rId121" Type="http://schemas.openxmlformats.org/officeDocument/2006/relationships/image" Target="media/image48.wmf"/><Relationship Id="rId219" Type="http://schemas.openxmlformats.org/officeDocument/2006/relationships/image" Target="media/image92.wmf"/><Relationship Id="rId426" Type="http://schemas.openxmlformats.org/officeDocument/2006/relationships/oleObject" Target="embeddings/oleObject234.bin"/><Relationship Id="rId633" Type="http://schemas.openxmlformats.org/officeDocument/2006/relationships/image" Target="media/image271.wmf"/><Relationship Id="rId840" Type="http://schemas.openxmlformats.org/officeDocument/2006/relationships/fontTable" Target="fontTable.xml"/><Relationship Id="rId67" Type="http://schemas.openxmlformats.org/officeDocument/2006/relationships/oleObject" Target="embeddings/oleObject25.bin"/><Relationship Id="rId272" Type="http://schemas.openxmlformats.org/officeDocument/2006/relationships/oleObject" Target="embeddings/oleObject143.bin"/><Relationship Id="rId577" Type="http://schemas.openxmlformats.org/officeDocument/2006/relationships/image" Target="media/image245.wmf"/><Relationship Id="rId700" Type="http://schemas.openxmlformats.org/officeDocument/2006/relationships/oleObject" Target="embeddings/oleObject382.bin"/><Relationship Id="rId132" Type="http://schemas.openxmlformats.org/officeDocument/2006/relationships/oleObject" Target="embeddings/oleObject62.bin"/><Relationship Id="rId784" Type="http://schemas.openxmlformats.org/officeDocument/2006/relationships/image" Target="media/image332.wmf"/><Relationship Id="rId437" Type="http://schemas.openxmlformats.org/officeDocument/2006/relationships/image" Target="media/image180.wmf"/><Relationship Id="rId644" Type="http://schemas.openxmlformats.org/officeDocument/2006/relationships/oleObject" Target="embeddings/oleObject350.bin"/><Relationship Id="rId283" Type="http://schemas.openxmlformats.org/officeDocument/2006/relationships/oleObject" Target="embeddings/oleObject150.bin"/><Relationship Id="rId490" Type="http://schemas.openxmlformats.org/officeDocument/2006/relationships/oleObject" Target="embeddings/oleObject267.bin"/><Relationship Id="rId504" Type="http://schemas.openxmlformats.org/officeDocument/2006/relationships/oleObject" Target="embeddings/oleObject276.bin"/><Relationship Id="rId711" Type="http://schemas.openxmlformats.org/officeDocument/2006/relationships/image" Target="media/image306.wmf"/><Relationship Id="rId78" Type="http://schemas.openxmlformats.org/officeDocument/2006/relationships/oleObject" Target="embeddings/oleObject32.bin"/><Relationship Id="rId143" Type="http://schemas.openxmlformats.org/officeDocument/2006/relationships/image" Target="media/image57.wmf"/><Relationship Id="rId350" Type="http://schemas.openxmlformats.org/officeDocument/2006/relationships/oleObject" Target="embeddings/oleObject187.bin"/><Relationship Id="rId588" Type="http://schemas.openxmlformats.org/officeDocument/2006/relationships/oleObject" Target="embeddings/oleObject321.bin"/><Relationship Id="rId795" Type="http://schemas.openxmlformats.org/officeDocument/2006/relationships/oleObject" Target="embeddings/oleObject440.bin"/><Relationship Id="rId809" Type="http://schemas.openxmlformats.org/officeDocument/2006/relationships/oleObject" Target="embeddings/oleObject447.bin"/><Relationship Id="rId9" Type="http://schemas.openxmlformats.org/officeDocument/2006/relationships/header" Target="header1.xml"/><Relationship Id="rId210" Type="http://schemas.openxmlformats.org/officeDocument/2006/relationships/oleObject" Target="embeddings/oleObject103.bin"/><Relationship Id="rId448" Type="http://schemas.openxmlformats.org/officeDocument/2006/relationships/oleObject" Target="embeddings/oleObject245.bin"/><Relationship Id="rId655" Type="http://schemas.openxmlformats.org/officeDocument/2006/relationships/oleObject" Target="embeddings/oleObject357.bin"/><Relationship Id="rId294" Type="http://schemas.openxmlformats.org/officeDocument/2006/relationships/image" Target="media/image121.wmf"/><Relationship Id="rId308" Type="http://schemas.openxmlformats.org/officeDocument/2006/relationships/oleObject" Target="embeddings/oleObject165.bin"/><Relationship Id="rId515" Type="http://schemas.openxmlformats.org/officeDocument/2006/relationships/image" Target="media/image216.wmf"/><Relationship Id="rId722" Type="http://schemas.openxmlformats.org/officeDocument/2006/relationships/image" Target="media/image311.wmf"/><Relationship Id="rId89" Type="http://schemas.openxmlformats.org/officeDocument/2006/relationships/image" Target="media/image33.wmf"/><Relationship Id="rId154" Type="http://schemas.openxmlformats.org/officeDocument/2006/relationships/oleObject" Target="embeddings/oleObject74.bin"/><Relationship Id="rId361" Type="http://schemas.openxmlformats.org/officeDocument/2006/relationships/image" Target="media/image150.wmf"/><Relationship Id="rId599" Type="http://schemas.openxmlformats.org/officeDocument/2006/relationships/image" Target="media/image254.wmf"/><Relationship Id="rId459" Type="http://schemas.openxmlformats.org/officeDocument/2006/relationships/image" Target="media/image191.wmf"/><Relationship Id="rId666" Type="http://schemas.openxmlformats.org/officeDocument/2006/relationships/oleObject" Target="embeddings/oleObject364.bin"/><Relationship Id="rId16" Type="http://schemas.openxmlformats.org/officeDocument/2006/relationships/oleObject" Target="embeddings/oleObject1.bin"/><Relationship Id="rId221" Type="http://schemas.openxmlformats.org/officeDocument/2006/relationships/oleObject" Target="embeddings/oleObject111.bin"/><Relationship Id="rId319" Type="http://schemas.openxmlformats.org/officeDocument/2006/relationships/oleObject" Target="embeddings/oleObject171.bin"/><Relationship Id="rId526" Type="http://schemas.openxmlformats.org/officeDocument/2006/relationships/oleObject" Target="embeddings/oleObject287.bin"/><Relationship Id="rId733" Type="http://schemas.openxmlformats.org/officeDocument/2006/relationships/image" Target="media/image315.wmf"/><Relationship Id="rId165" Type="http://schemas.openxmlformats.org/officeDocument/2006/relationships/oleObject" Target="embeddings/oleObject79.bin"/><Relationship Id="rId372" Type="http://schemas.openxmlformats.org/officeDocument/2006/relationships/oleObject" Target="embeddings/oleObject202.bin"/><Relationship Id="rId677" Type="http://schemas.openxmlformats.org/officeDocument/2006/relationships/image" Target="media/image289.wmf"/><Relationship Id="rId800" Type="http://schemas.openxmlformats.org/officeDocument/2006/relationships/oleObject" Target="embeddings/oleObject443.bin"/><Relationship Id="rId232" Type="http://schemas.openxmlformats.org/officeDocument/2006/relationships/oleObject" Target="embeddings/oleObject118.bin"/><Relationship Id="rId27" Type="http://schemas.openxmlformats.org/officeDocument/2006/relationships/image" Target="media/image5.wmf"/><Relationship Id="rId537" Type="http://schemas.openxmlformats.org/officeDocument/2006/relationships/image" Target="media/image227.wmf"/><Relationship Id="rId744" Type="http://schemas.openxmlformats.org/officeDocument/2006/relationships/oleObject" Target="embeddings/oleObject410.bin"/><Relationship Id="rId80" Type="http://schemas.openxmlformats.org/officeDocument/2006/relationships/oleObject" Target="embeddings/oleObject33.bin"/><Relationship Id="rId176" Type="http://schemas.openxmlformats.org/officeDocument/2006/relationships/oleObject" Target="embeddings/oleObject84.bin"/><Relationship Id="rId383" Type="http://schemas.openxmlformats.org/officeDocument/2006/relationships/image" Target="media/image158.wmf"/><Relationship Id="rId590" Type="http://schemas.openxmlformats.org/officeDocument/2006/relationships/oleObject" Target="embeddings/oleObject322.bin"/><Relationship Id="rId604" Type="http://schemas.openxmlformats.org/officeDocument/2006/relationships/oleObject" Target="embeddings/oleObject330.bin"/><Relationship Id="rId811" Type="http://schemas.openxmlformats.org/officeDocument/2006/relationships/oleObject" Target="embeddings/oleObject448.bin"/><Relationship Id="rId243" Type="http://schemas.openxmlformats.org/officeDocument/2006/relationships/oleObject" Target="embeddings/oleObject124.bin"/><Relationship Id="rId450" Type="http://schemas.openxmlformats.org/officeDocument/2006/relationships/oleObject" Target="embeddings/oleObject246.bin"/><Relationship Id="rId688" Type="http://schemas.openxmlformats.org/officeDocument/2006/relationships/oleObject" Target="embeddings/oleObject376.bin"/><Relationship Id="rId38" Type="http://schemas.openxmlformats.org/officeDocument/2006/relationships/oleObject" Target="embeddings/oleObject10.bin"/><Relationship Id="rId103" Type="http://schemas.openxmlformats.org/officeDocument/2006/relationships/oleObject" Target="embeddings/oleObject46.bin"/><Relationship Id="rId310" Type="http://schemas.openxmlformats.org/officeDocument/2006/relationships/oleObject" Target="embeddings/oleObject166.bin"/><Relationship Id="rId548" Type="http://schemas.openxmlformats.org/officeDocument/2006/relationships/oleObject" Target="embeddings/oleObject299.bin"/><Relationship Id="rId755" Type="http://schemas.openxmlformats.org/officeDocument/2006/relationships/image" Target="media/image320.wmf"/><Relationship Id="rId91" Type="http://schemas.openxmlformats.org/officeDocument/2006/relationships/image" Target="media/image34.wmf"/><Relationship Id="rId187" Type="http://schemas.openxmlformats.org/officeDocument/2006/relationships/oleObject" Target="embeddings/oleObject90.bin"/><Relationship Id="rId394" Type="http://schemas.openxmlformats.org/officeDocument/2006/relationships/image" Target="media/image163.png"/><Relationship Id="rId408" Type="http://schemas.openxmlformats.org/officeDocument/2006/relationships/oleObject" Target="embeddings/oleObject222.bin"/><Relationship Id="rId615" Type="http://schemas.openxmlformats.org/officeDocument/2006/relationships/image" Target="media/image262.wmf"/><Relationship Id="rId822" Type="http://schemas.openxmlformats.org/officeDocument/2006/relationships/image" Target="media/image349.wmf"/><Relationship Id="rId254" Type="http://schemas.openxmlformats.org/officeDocument/2006/relationships/oleObject" Target="embeddings/oleObject132.bin"/><Relationship Id="rId699" Type="http://schemas.openxmlformats.org/officeDocument/2006/relationships/image" Target="media/image300.wmf"/><Relationship Id="rId49" Type="http://schemas.openxmlformats.org/officeDocument/2006/relationships/oleObject" Target="embeddings/oleObject15.bin"/><Relationship Id="rId114" Type="http://schemas.openxmlformats.org/officeDocument/2006/relationships/oleObject" Target="embeddings/oleObject52.bin"/><Relationship Id="rId461" Type="http://schemas.openxmlformats.org/officeDocument/2006/relationships/image" Target="media/image192.wmf"/><Relationship Id="rId559" Type="http://schemas.openxmlformats.org/officeDocument/2006/relationships/image" Target="media/image237.wmf"/><Relationship Id="rId766" Type="http://schemas.openxmlformats.org/officeDocument/2006/relationships/oleObject" Target="embeddings/oleObject423.bin"/><Relationship Id="rId198" Type="http://schemas.openxmlformats.org/officeDocument/2006/relationships/image" Target="media/image85.wmf"/><Relationship Id="rId321" Type="http://schemas.openxmlformats.org/officeDocument/2006/relationships/oleObject" Target="embeddings/oleObject172.bin"/><Relationship Id="rId419" Type="http://schemas.openxmlformats.org/officeDocument/2006/relationships/oleObject" Target="embeddings/oleObject229.bin"/><Relationship Id="rId626" Type="http://schemas.openxmlformats.org/officeDocument/2006/relationships/oleObject" Target="embeddings/oleObject341.bin"/><Relationship Id="rId833" Type="http://schemas.openxmlformats.org/officeDocument/2006/relationships/oleObject" Target="embeddings/oleObject461.bin"/><Relationship Id="rId265" Type="http://schemas.openxmlformats.org/officeDocument/2006/relationships/image" Target="media/image108.wmf"/><Relationship Id="rId472" Type="http://schemas.openxmlformats.org/officeDocument/2006/relationships/oleObject" Target="embeddings/oleObject257.bin"/><Relationship Id="rId125" Type="http://schemas.openxmlformats.org/officeDocument/2006/relationships/image" Target="media/image50.wmf"/><Relationship Id="rId332" Type="http://schemas.openxmlformats.org/officeDocument/2006/relationships/image" Target="media/image137.wmf"/><Relationship Id="rId777" Type="http://schemas.openxmlformats.org/officeDocument/2006/relationships/oleObject" Target="embeddings/oleObject429.bin"/><Relationship Id="rId637" Type="http://schemas.openxmlformats.org/officeDocument/2006/relationships/image" Target="media/image273.wmf"/><Relationship Id="rId276" Type="http://schemas.openxmlformats.org/officeDocument/2006/relationships/image" Target="media/image113.wmf"/><Relationship Id="rId483" Type="http://schemas.openxmlformats.org/officeDocument/2006/relationships/oleObject" Target="embeddings/oleObject263.bin"/><Relationship Id="rId690" Type="http://schemas.openxmlformats.org/officeDocument/2006/relationships/oleObject" Target="embeddings/oleObject377.bin"/><Relationship Id="rId704" Type="http://schemas.openxmlformats.org/officeDocument/2006/relationships/oleObject" Target="embeddings/oleObject384.bin"/><Relationship Id="rId40" Type="http://schemas.openxmlformats.org/officeDocument/2006/relationships/oleObject" Target="embeddings/oleObject11.bin"/><Relationship Id="rId136" Type="http://schemas.openxmlformats.org/officeDocument/2006/relationships/oleObject" Target="embeddings/oleObject64.bin"/><Relationship Id="rId343" Type="http://schemas.openxmlformats.org/officeDocument/2006/relationships/image" Target="media/image142.wmf"/><Relationship Id="rId550" Type="http://schemas.openxmlformats.org/officeDocument/2006/relationships/oleObject" Target="embeddings/oleObject300.bin"/><Relationship Id="rId788" Type="http://schemas.openxmlformats.org/officeDocument/2006/relationships/image" Target="media/image334.wmf"/><Relationship Id="rId203" Type="http://schemas.openxmlformats.org/officeDocument/2006/relationships/oleObject" Target="embeddings/oleObject98.bin"/><Relationship Id="rId648" Type="http://schemas.openxmlformats.org/officeDocument/2006/relationships/image" Target="media/image278.wmf"/><Relationship Id="rId287" Type="http://schemas.openxmlformats.org/officeDocument/2006/relationships/image" Target="media/image117.wmf"/><Relationship Id="rId410" Type="http://schemas.openxmlformats.org/officeDocument/2006/relationships/oleObject" Target="embeddings/oleObject223.bin"/><Relationship Id="rId494" Type="http://schemas.openxmlformats.org/officeDocument/2006/relationships/oleObject" Target="embeddings/oleObject269.bin"/><Relationship Id="rId508" Type="http://schemas.openxmlformats.org/officeDocument/2006/relationships/oleObject" Target="embeddings/oleObject278.bin"/><Relationship Id="rId715" Type="http://schemas.openxmlformats.org/officeDocument/2006/relationships/oleObject" Target="embeddings/oleObject390.bin"/><Relationship Id="rId147" Type="http://schemas.openxmlformats.org/officeDocument/2006/relationships/image" Target="media/image59.wmf"/><Relationship Id="rId354" Type="http://schemas.openxmlformats.org/officeDocument/2006/relationships/oleObject" Target="embeddings/oleObject189.bin"/><Relationship Id="rId799" Type="http://schemas.openxmlformats.org/officeDocument/2006/relationships/image" Target="media/image339.wmf"/><Relationship Id="rId51" Type="http://schemas.openxmlformats.org/officeDocument/2006/relationships/image" Target="media/image17.wmf"/><Relationship Id="rId561" Type="http://schemas.openxmlformats.org/officeDocument/2006/relationships/image" Target="media/image238.wmf"/><Relationship Id="rId659" Type="http://schemas.openxmlformats.org/officeDocument/2006/relationships/image" Target="media/image281.wmf"/><Relationship Id="rId214" Type="http://schemas.openxmlformats.org/officeDocument/2006/relationships/oleObject" Target="embeddings/oleObject106.bin"/><Relationship Id="rId298" Type="http://schemas.openxmlformats.org/officeDocument/2006/relationships/oleObject" Target="embeddings/oleObject158.bin"/><Relationship Id="rId421" Type="http://schemas.openxmlformats.org/officeDocument/2006/relationships/oleObject" Target="embeddings/oleObject230.bin"/><Relationship Id="rId519" Type="http://schemas.openxmlformats.org/officeDocument/2006/relationships/image" Target="media/image218.wmf"/><Relationship Id="rId158" Type="http://schemas.openxmlformats.org/officeDocument/2006/relationships/oleObject" Target="embeddings/oleObject76.bin"/><Relationship Id="rId726" Type="http://schemas.openxmlformats.org/officeDocument/2006/relationships/oleObject" Target="embeddings/oleObject396.bin"/><Relationship Id="rId62" Type="http://schemas.openxmlformats.org/officeDocument/2006/relationships/oleObject" Target="embeddings/oleObject22.bin"/><Relationship Id="rId365" Type="http://schemas.openxmlformats.org/officeDocument/2006/relationships/image" Target="media/image151.wmf"/><Relationship Id="rId572" Type="http://schemas.openxmlformats.org/officeDocument/2006/relationships/oleObject" Target="embeddings/oleObject312.bin"/><Relationship Id="rId225" Type="http://schemas.openxmlformats.org/officeDocument/2006/relationships/oleObject" Target="embeddings/oleObject113.bin"/><Relationship Id="rId432" Type="http://schemas.openxmlformats.org/officeDocument/2006/relationships/oleObject" Target="embeddings/oleObject237.bin"/><Relationship Id="rId737" Type="http://schemas.openxmlformats.org/officeDocument/2006/relationships/oleObject" Target="embeddings/oleObject404.bin"/><Relationship Id="rId73" Type="http://schemas.openxmlformats.org/officeDocument/2006/relationships/oleObject" Target="embeddings/oleObject29.bin"/><Relationship Id="rId169" Type="http://schemas.openxmlformats.org/officeDocument/2006/relationships/image" Target="media/image71.wmf"/><Relationship Id="rId376" Type="http://schemas.openxmlformats.org/officeDocument/2006/relationships/image" Target="media/image154.png"/><Relationship Id="rId583" Type="http://schemas.openxmlformats.org/officeDocument/2006/relationships/image" Target="media/image248.wmf"/><Relationship Id="rId790" Type="http://schemas.openxmlformats.org/officeDocument/2006/relationships/image" Target="media/image335.wmf"/><Relationship Id="rId804" Type="http://schemas.openxmlformats.org/officeDocument/2006/relationships/oleObject" Target="embeddings/oleObject445.bin"/><Relationship Id="rId4" Type="http://schemas.openxmlformats.org/officeDocument/2006/relationships/styles" Target="styles.xml"/><Relationship Id="rId236" Type="http://schemas.openxmlformats.org/officeDocument/2006/relationships/oleObject" Target="embeddings/oleObject120.bin"/><Relationship Id="rId443" Type="http://schemas.openxmlformats.org/officeDocument/2006/relationships/image" Target="media/image183.wmf"/><Relationship Id="rId650" Type="http://schemas.openxmlformats.org/officeDocument/2006/relationships/oleObject" Target="embeddings/oleObject354.bin"/><Relationship Id="rId303" Type="http://schemas.openxmlformats.org/officeDocument/2006/relationships/oleObject" Target="embeddings/oleObject161.bin"/><Relationship Id="rId748" Type="http://schemas.openxmlformats.org/officeDocument/2006/relationships/oleObject" Target="embeddings/oleObject413.bin"/><Relationship Id="rId84" Type="http://schemas.openxmlformats.org/officeDocument/2006/relationships/oleObject" Target="embeddings/oleObject35.bin"/><Relationship Id="rId387" Type="http://schemas.openxmlformats.org/officeDocument/2006/relationships/oleObject" Target="embeddings/oleObject210.bin"/><Relationship Id="rId510" Type="http://schemas.openxmlformats.org/officeDocument/2006/relationships/oleObject" Target="embeddings/oleObject279.bin"/><Relationship Id="rId594" Type="http://schemas.openxmlformats.org/officeDocument/2006/relationships/image" Target="media/image252.wmf"/><Relationship Id="rId608" Type="http://schemas.openxmlformats.org/officeDocument/2006/relationships/oleObject" Target="embeddings/oleObject332.bin"/><Relationship Id="rId815" Type="http://schemas.openxmlformats.org/officeDocument/2006/relationships/oleObject" Target="embeddings/oleObject452.bin"/><Relationship Id="rId247" Type="http://schemas.openxmlformats.org/officeDocument/2006/relationships/oleObject" Target="embeddings/oleObject128.bin"/><Relationship Id="rId107" Type="http://schemas.openxmlformats.org/officeDocument/2006/relationships/oleObject" Target="embeddings/oleObject48.bin"/><Relationship Id="rId454" Type="http://schemas.openxmlformats.org/officeDocument/2006/relationships/oleObject" Target="embeddings/oleObject248.bin"/><Relationship Id="rId661" Type="http://schemas.openxmlformats.org/officeDocument/2006/relationships/image" Target="media/image282.wmf"/><Relationship Id="rId759" Type="http://schemas.openxmlformats.org/officeDocument/2006/relationships/image" Target="media/image322.wmf"/><Relationship Id="rId11" Type="http://schemas.openxmlformats.org/officeDocument/2006/relationships/footer" Target="footer1.xml"/><Relationship Id="rId314" Type="http://schemas.openxmlformats.org/officeDocument/2006/relationships/oleObject" Target="embeddings/oleObject168.bin"/><Relationship Id="rId398" Type="http://schemas.openxmlformats.org/officeDocument/2006/relationships/image" Target="media/image165.wmf"/><Relationship Id="rId521" Type="http://schemas.openxmlformats.org/officeDocument/2006/relationships/image" Target="media/image219.wmf"/><Relationship Id="rId619" Type="http://schemas.openxmlformats.org/officeDocument/2006/relationships/image" Target="media/image264.wmf"/><Relationship Id="rId95" Type="http://schemas.openxmlformats.org/officeDocument/2006/relationships/image" Target="media/image36.wmf"/><Relationship Id="rId160" Type="http://schemas.openxmlformats.org/officeDocument/2006/relationships/oleObject" Target="embeddings/oleObject77.bin"/><Relationship Id="rId826" Type="http://schemas.openxmlformats.org/officeDocument/2006/relationships/image" Target="media/image351.wmf"/><Relationship Id="rId258" Type="http://schemas.openxmlformats.org/officeDocument/2006/relationships/image" Target="media/image106.wmf"/><Relationship Id="rId465" Type="http://schemas.openxmlformats.org/officeDocument/2006/relationships/image" Target="media/image194.wmf"/><Relationship Id="rId672" Type="http://schemas.openxmlformats.org/officeDocument/2006/relationships/oleObject" Target="embeddings/oleObject368.bin"/><Relationship Id="rId22" Type="http://schemas.openxmlformats.org/officeDocument/2006/relationships/oleObject" Target="embeddings/oleObject3.bin"/><Relationship Id="rId118" Type="http://schemas.openxmlformats.org/officeDocument/2006/relationships/oleObject" Target="embeddings/oleObject54.bin"/><Relationship Id="rId325" Type="http://schemas.openxmlformats.org/officeDocument/2006/relationships/oleObject" Target="embeddings/oleObject174.bin"/><Relationship Id="rId532" Type="http://schemas.openxmlformats.org/officeDocument/2006/relationships/oleObject" Target="embeddings/oleObject290.bin"/><Relationship Id="rId171" Type="http://schemas.openxmlformats.org/officeDocument/2006/relationships/image" Target="media/image72.wmf"/><Relationship Id="rId837" Type="http://schemas.openxmlformats.org/officeDocument/2006/relationships/footer" Target="footer7.xml"/><Relationship Id="rId269" Type="http://schemas.openxmlformats.org/officeDocument/2006/relationships/image" Target="media/image110.wmf"/><Relationship Id="rId476" Type="http://schemas.openxmlformats.org/officeDocument/2006/relationships/oleObject" Target="embeddings/oleObject259.bin"/><Relationship Id="rId683" Type="http://schemas.openxmlformats.org/officeDocument/2006/relationships/image" Target="media/image292.wmf"/><Relationship Id="rId33" Type="http://schemas.openxmlformats.org/officeDocument/2006/relationships/image" Target="media/image8.wmf"/><Relationship Id="rId129" Type="http://schemas.openxmlformats.org/officeDocument/2006/relationships/oleObject" Target="embeddings/oleObject60.bin"/><Relationship Id="rId336" Type="http://schemas.openxmlformats.org/officeDocument/2006/relationships/image" Target="media/image139.wmf"/><Relationship Id="rId543" Type="http://schemas.openxmlformats.org/officeDocument/2006/relationships/image" Target="media/image230.wmf"/><Relationship Id="rId182" Type="http://schemas.openxmlformats.org/officeDocument/2006/relationships/image" Target="media/image77.wmf"/><Relationship Id="rId403" Type="http://schemas.openxmlformats.org/officeDocument/2006/relationships/oleObject" Target="embeddings/oleObject218.bin"/><Relationship Id="rId750" Type="http://schemas.openxmlformats.org/officeDocument/2006/relationships/oleObject" Target="embeddings/oleObject414.bin"/><Relationship Id="rId487" Type="http://schemas.openxmlformats.org/officeDocument/2006/relationships/image" Target="media/image204.wmf"/><Relationship Id="rId610" Type="http://schemas.openxmlformats.org/officeDocument/2006/relationships/oleObject" Target="embeddings/oleObject333.bin"/><Relationship Id="rId694" Type="http://schemas.openxmlformats.org/officeDocument/2006/relationships/oleObject" Target="embeddings/oleObject379.bin"/><Relationship Id="rId708" Type="http://schemas.openxmlformats.org/officeDocument/2006/relationships/oleObject" Target="embeddings/oleObject386.bin"/><Relationship Id="rId347" Type="http://schemas.openxmlformats.org/officeDocument/2006/relationships/image" Target="media/image145.wmf"/><Relationship Id="rId44" Type="http://schemas.openxmlformats.org/officeDocument/2006/relationships/oleObject" Target="embeddings/oleObject13.bin"/><Relationship Id="rId554" Type="http://schemas.openxmlformats.org/officeDocument/2006/relationships/oleObject" Target="embeddings/oleObject302.bin"/><Relationship Id="rId761" Type="http://schemas.openxmlformats.org/officeDocument/2006/relationships/image" Target="media/image323.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170.wmf"/><Relationship Id="rId498" Type="http://schemas.openxmlformats.org/officeDocument/2006/relationships/oleObject" Target="embeddings/oleObject272.bin"/><Relationship Id="rId621" Type="http://schemas.openxmlformats.org/officeDocument/2006/relationships/image" Target="media/image265.wmf"/><Relationship Id="rId260" Type="http://schemas.openxmlformats.org/officeDocument/2006/relationships/oleObject" Target="embeddings/oleObject136.bin"/><Relationship Id="rId719" Type="http://schemas.openxmlformats.org/officeDocument/2006/relationships/oleObject" Target="embeddings/oleObject392.bin"/><Relationship Id="rId55" Type="http://schemas.openxmlformats.org/officeDocument/2006/relationships/image" Target="media/image19.wmf"/><Relationship Id="rId120" Type="http://schemas.openxmlformats.org/officeDocument/2006/relationships/oleObject" Target="embeddings/oleObject55.bin"/><Relationship Id="rId358" Type="http://schemas.openxmlformats.org/officeDocument/2006/relationships/oleObject" Target="embeddings/oleObject191.bin"/><Relationship Id="rId565" Type="http://schemas.openxmlformats.org/officeDocument/2006/relationships/image" Target="media/image239.wmf"/><Relationship Id="rId772" Type="http://schemas.openxmlformats.org/officeDocument/2006/relationships/oleObject" Target="embeddings/oleObject426.bin"/><Relationship Id="rId218" Type="http://schemas.openxmlformats.org/officeDocument/2006/relationships/oleObject" Target="embeddings/oleObject109.bin"/><Relationship Id="rId425" Type="http://schemas.openxmlformats.org/officeDocument/2006/relationships/oleObject" Target="embeddings/oleObject233.bin"/><Relationship Id="rId632" Type="http://schemas.openxmlformats.org/officeDocument/2006/relationships/oleObject" Target="embeddings/oleObject344.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L\Desktop\&#27605;&#35774;\&#32467;&#39064;\&#27605;&#19994;&#35770;&#25991;&#65288;&#35774;&#35745;&#65289;WORD&#27169;&#26495;\&#27605;&#19994;&#35770;&#25991;&#65288;&#35774;&#35745;&#65289;WORD&#27169;&#26495;.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74DB23-CE56-419E-A764-36955BDA3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毕业论文（设计）WORD模板.dotx</Template>
  <TotalTime>8</TotalTime>
  <Pages>50</Pages>
  <Words>26209</Words>
  <Characters>41674</Characters>
  <Application>Microsoft Office Word</Application>
  <DocSecurity>0</DocSecurity>
  <Lines>2976</Lines>
  <Paragraphs>2715</Paragraphs>
  <ScaleCrop>false</ScaleCrop>
  <Company>sparkle</Company>
  <LinksUpToDate>false</LinksUpToDate>
  <CharactersWithSpaces>65168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creator>LLL</dc:creator>
  <cp:lastModifiedBy>瀚洋 林</cp:lastModifiedBy>
  <cp:revision>8</cp:revision>
  <cp:lastPrinted>2021-11-02T00:43:00Z</cp:lastPrinted>
  <dcterms:created xsi:type="dcterms:W3CDTF">2026-04-10T11:48:00Z</dcterms:created>
  <dcterms:modified xsi:type="dcterms:W3CDTF">2026-04-21T08:20:00Z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C79C6C99E714419CBA1C70C67F50A696_13</vt:lpwstr>
  </property>
  <property fmtid="{D5CDD505-2E9C-101B-9397-08002B2CF9AE}" pid="5" name="KSOTemplateDocerSaveRecord">
    <vt:lpwstr>eyJoZGlkIjoiOWRhN2VkYjhkMDc0MWQxMTExOTNlM2IwYmNjYzllMTciLCJ1c2VySWQiOiIyNzY3MDEwNiJ9</vt:lpwstr>
  </property>
</Properties>
</file>